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24731" w14:textId="77777777" w:rsidR="007968E9" w:rsidRDefault="007968E9" w:rsidP="0005388D">
      <w:pPr>
        <w:framePr w:w="6840" w:hSpace="180" w:wrap="around" w:hAnchor="margin" w:x="13041" w:y="27216" w:anchorLock="1"/>
      </w:pPr>
    </w:p>
    <w:p w14:paraId="66E1E423" w14:textId="77777777" w:rsidR="00F94389" w:rsidRDefault="00F94389" w:rsidP="0048099D">
      <w:pPr>
        <w:jc w:val="right"/>
      </w:pPr>
    </w:p>
    <w:p w14:paraId="02F9FB8B" w14:textId="77777777" w:rsidR="00F94389" w:rsidRDefault="00F94389" w:rsidP="0048099D">
      <w:pPr>
        <w:jc w:val="right"/>
      </w:pPr>
    </w:p>
    <w:p w14:paraId="4B33BB64" w14:textId="77777777" w:rsidR="00F94389" w:rsidRDefault="00F94389" w:rsidP="0048099D">
      <w:pPr>
        <w:jc w:val="right"/>
      </w:pPr>
      <w:r>
        <w:rPr>
          <w:noProof/>
        </w:rPr>
        <mc:AlternateContent>
          <mc:Choice Requires="wps">
            <w:drawing>
              <wp:anchor distT="0" distB="0" distL="114300" distR="114300" simplePos="0" relativeHeight="251659264" behindDoc="0" locked="1" layoutInCell="1" allowOverlap="1" wp14:anchorId="5E1404EA" wp14:editId="410D5E79">
                <wp:simplePos x="0" y="0"/>
                <wp:positionH relativeFrom="page">
                  <wp:posOffset>828040</wp:posOffset>
                </wp:positionH>
                <wp:positionV relativeFrom="page">
                  <wp:posOffset>1936115</wp:posOffset>
                </wp:positionV>
                <wp:extent cx="4114800" cy="1034415"/>
                <wp:effectExtent l="0" t="0" r="0" b="0"/>
                <wp:wrapNone/>
                <wp:docPr id="27488728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03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25EFEE" w14:textId="30D1E5D0" w:rsidR="00F94389" w:rsidRDefault="00E57160" w:rsidP="00F94389">
                            <w:pPr>
                              <w:pStyle w:val="Adressblock"/>
                            </w:pPr>
                            <w:r>
                              <w:t>Herr</w:t>
                            </w:r>
                          </w:p>
                          <w:p w14:paraId="2449520C" w14:textId="1807EE85" w:rsidR="00E57160" w:rsidRDefault="00E57160" w:rsidP="00F94389">
                            <w:pPr>
                              <w:pStyle w:val="Adressblock"/>
                            </w:pPr>
                            <w:r>
                              <w:t>Andreas Rademacher</w:t>
                            </w:r>
                          </w:p>
                          <w:p w14:paraId="18461F25" w14:textId="474248C3" w:rsidR="00E57160" w:rsidRDefault="00E57160" w:rsidP="00F94389">
                            <w:pPr>
                              <w:pStyle w:val="Adressblock"/>
                            </w:pPr>
                            <w:r>
                              <w:t>Musterallee 26</w:t>
                            </w:r>
                          </w:p>
                          <w:p w14:paraId="54C93A4D" w14:textId="397C3C2A" w:rsidR="00E57160" w:rsidRPr="000712B0" w:rsidRDefault="00E57160" w:rsidP="00F94389">
                            <w:pPr>
                              <w:pStyle w:val="Adressblock"/>
                            </w:pPr>
                            <w:r>
                              <w:t>12348 Musterstadt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1404EA" id="_x0000_t202" coordsize="21600,21600" o:spt="202" path="m,l,21600r21600,l21600,xe">
                <v:stroke joinstyle="miter"/>
                <v:path gradientshapeok="t" o:connecttype="rect"/>
              </v:shapetype>
              <v:shape id="Text Box 12" o:spid="_x0000_s1026" type="#_x0000_t202" style="position:absolute;left:0;text-align:left;margin-left:65.2pt;margin-top:152.45pt;width:324pt;height:81.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" filled="f" stroked="f">
                <v:textbox inset="0,0,0,0">
                  <w:txbxContent>
                    <w:p w14:paraId="5025EFEE" w14:textId="30D1E5D0" w:rsidR="00F94389" w:rsidRDefault="00E57160" w:rsidP="00F94389">
                      <w:pPr>
                        <w:pStyle w:val="Adressblock"/>
                      </w:pPr>
                      <w:r>
                        <w:t>Herr</w:t>
                      </w:r>
                    </w:p>
                    <w:p w14:paraId="2449520C" w14:textId="1807EE85" w:rsidR="00E57160" w:rsidRDefault="00E57160" w:rsidP="00F94389">
                      <w:pPr>
                        <w:pStyle w:val="Adressblock"/>
                      </w:pPr>
                      <w:r>
                        <w:t>Andreas Rademacher</w:t>
                      </w:r>
                    </w:p>
                    <w:p w14:paraId="18461F25" w14:textId="474248C3" w:rsidR="00E57160" w:rsidRDefault="00E57160" w:rsidP="00F94389">
                      <w:pPr>
                        <w:pStyle w:val="Adressblock"/>
                      </w:pPr>
                      <w:r>
                        <w:t>Musterallee 26</w:t>
                      </w:r>
                    </w:p>
                    <w:p w14:paraId="54C93A4D" w14:textId="397C3C2A" w:rsidR="00E57160" w:rsidRPr="000712B0" w:rsidRDefault="00E57160" w:rsidP="00F94389">
                      <w:pPr>
                        <w:pStyle w:val="Adressblock"/>
                      </w:pPr>
                      <w:r>
                        <w:t>12348 Musterstadt</w:t>
                      </w:r>
                    </w:p>
                  </w:txbxContent>
                </v:textbox>
                <w10:wrap anchorx="page" anchory="page"/>
                <w10:anchorlock/>
              </v:shape>
            </w:pict>
          </mc:Fallback>
        </mc:AlternateContent>
      </w:r>
    </w:p>
    <w:p w14:paraId="1AA8D881" w14:textId="77777777" w:rsidR="00F94389" w:rsidRDefault="00F94389" w:rsidP="0048099D">
      <w:pPr>
        <w:jc w:val="right"/>
      </w:pPr>
    </w:p>
    <w:p w14:paraId="5A8689EE" w14:textId="77777777" w:rsidR="00F94389" w:rsidRDefault="00F94389" w:rsidP="0048099D">
      <w:pPr>
        <w:jc w:val="right"/>
      </w:pPr>
    </w:p>
    <w:p w14:paraId="76664AB8" w14:textId="77777777" w:rsidR="00F94389" w:rsidRDefault="00F94389" w:rsidP="0048099D">
      <w:pPr>
        <w:jc w:val="right"/>
      </w:pPr>
    </w:p>
    <w:p w14:paraId="4D4D7E30" w14:textId="77777777" w:rsidR="00F94389" w:rsidRDefault="00F94389" w:rsidP="0048099D">
      <w:pPr>
        <w:jc w:val="right"/>
      </w:pPr>
    </w:p>
    <w:p w14:paraId="30EECF54" w14:textId="77777777" w:rsidR="00F94389" w:rsidRDefault="00F94389" w:rsidP="0048099D">
      <w:pPr>
        <w:jc w:val="right"/>
      </w:pPr>
    </w:p>
    <w:p w14:paraId="5494A5D4" w14:textId="77777777" w:rsidR="00F94389" w:rsidRDefault="00F94389" w:rsidP="0048099D">
      <w:pPr>
        <w:jc w:val="right"/>
      </w:pPr>
    </w:p>
    <w:p w14:paraId="65AA8776" w14:textId="77777777" w:rsidR="00F94389" w:rsidRDefault="00F94389" w:rsidP="0048099D">
      <w:pPr>
        <w:jc w:val="right"/>
      </w:pPr>
    </w:p>
    <w:p w14:paraId="5A1BA4B7" w14:textId="77777777" w:rsidR="00F94389" w:rsidRDefault="00F94389" w:rsidP="0048099D">
      <w:pPr>
        <w:jc w:val="right"/>
      </w:pPr>
    </w:p>
    <w:p w14:paraId="64D07AFB" w14:textId="77777777" w:rsidR="00E57160" w:rsidRDefault="00E57160" w:rsidP="0048099D">
      <w:pPr>
        <w:jc w:val="right"/>
      </w:pPr>
    </w:p>
    <w:p w14:paraId="1355AB44" w14:textId="77777777" w:rsidR="00E57160" w:rsidRDefault="00E57160" w:rsidP="0048099D">
      <w:pPr>
        <w:jc w:val="right"/>
      </w:pPr>
    </w:p>
    <w:p w14:paraId="718ADB11" w14:textId="2D0AD337" w:rsidR="00E5094D" w:rsidRDefault="00E5094D" w:rsidP="0048099D">
      <w:pPr>
        <w:jc w:val="right"/>
      </w:pPr>
      <w:r>
        <w:t xml:space="preserve">Wald-Michelbach, </w:t>
      </w:r>
      <w:bookmarkStart w:id="0" w:name="S_01DokErst_LangesDatum"/>
      <w:r w:rsidR="00A223D5">
        <w:t>3. Februar 2026</w:t>
      </w:r>
      <w:bookmarkEnd w:id="0"/>
    </w:p>
    <w:p w14:paraId="77030C2A" w14:textId="77777777" w:rsidR="001D4817" w:rsidRPr="00D7372A" w:rsidRDefault="001D4817" w:rsidP="00865555">
      <w:pPr>
        <w:rPr>
          <w:rFonts w:cs="Arial"/>
        </w:rPr>
      </w:pPr>
    </w:p>
    <w:p w14:paraId="4AF6A42A" w14:textId="77777777" w:rsidR="001D4817" w:rsidRPr="00D7372A" w:rsidRDefault="001D4817" w:rsidP="00865555">
      <w:pPr>
        <w:rPr>
          <w:rFonts w:cs="Arial"/>
        </w:rPr>
      </w:pPr>
    </w:p>
    <w:p w14:paraId="7304B14D" w14:textId="77777777" w:rsidR="00A84C1E" w:rsidRPr="00A84C1E" w:rsidRDefault="00584F39" w:rsidP="00A84C1E">
      <w:pPr>
        <w:rPr>
          <w:rFonts w:cs="Arial"/>
          <w:b/>
          <w:lang w:val="it-IT"/>
        </w:rPr>
      </w:pPr>
      <w:proofErr w:type="spellStart"/>
      <w:r>
        <w:rPr>
          <w:rFonts w:cs="Arial"/>
          <w:b/>
          <w:lang w:val="it-IT"/>
        </w:rPr>
        <w:t>Entlas</w:t>
      </w:r>
      <w:r w:rsidR="002D152E">
        <w:rPr>
          <w:rFonts w:cs="Arial"/>
          <w:b/>
          <w:lang w:val="it-IT"/>
        </w:rPr>
        <w:t>s</w:t>
      </w:r>
      <w:r w:rsidR="00A84C1E" w:rsidRPr="00A84C1E">
        <w:rPr>
          <w:rFonts w:cs="Arial"/>
          <w:b/>
          <w:lang w:val="it-IT"/>
        </w:rPr>
        <w:t>bericht</w:t>
      </w:r>
      <w:proofErr w:type="spellEnd"/>
    </w:p>
    <w:p w14:paraId="6E5CD81C" w14:textId="77777777" w:rsidR="00A223D5" w:rsidRDefault="00A223D5" w:rsidP="00A84C1E">
      <w:pPr>
        <w:rPr>
          <w:rFonts w:cs="Arial"/>
        </w:rPr>
      </w:pPr>
      <w:bookmarkStart w:id="1" w:name="P_01Postadresse_Adr_Patient"/>
      <w:r>
        <w:rPr>
          <w:rFonts w:cs="Arial"/>
        </w:rPr>
        <w:t>Herr</w:t>
      </w:r>
    </w:p>
    <w:p w14:paraId="57356148" w14:textId="77777777" w:rsidR="00A223D5" w:rsidRDefault="00A223D5" w:rsidP="00A84C1E">
      <w:pPr>
        <w:rPr>
          <w:rFonts w:cs="Arial"/>
        </w:rPr>
      </w:pPr>
      <w:r>
        <w:rPr>
          <w:rFonts w:cs="Arial"/>
        </w:rPr>
        <w:t>Andreas Rademacher</w:t>
      </w:r>
    </w:p>
    <w:p w14:paraId="34F76E84" w14:textId="77777777" w:rsidR="00A223D5" w:rsidRDefault="00A223D5" w:rsidP="00A84C1E">
      <w:pPr>
        <w:rPr>
          <w:rFonts w:cs="Arial"/>
        </w:rPr>
      </w:pPr>
      <w:r>
        <w:rPr>
          <w:rFonts w:cs="Arial"/>
        </w:rPr>
        <w:t>Musterallee 26</w:t>
      </w:r>
    </w:p>
    <w:p w14:paraId="1612D335" w14:textId="13579D57" w:rsidR="00A84C1E" w:rsidRDefault="00A223D5" w:rsidP="00A84C1E">
      <w:pPr>
        <w:rPr>
          <w:rFonts w:cs="Arial"/>
        </w:rPr>
      </w:pPr>
      <w:r>
        <w:rPr>
          <w:rFonts w:cs="Arial"/>
        </w:rPr>
        <w:t>12348 Musterstadt</w:t>
      </w:r>
      <w:bookmarkEnd w:id="1"/>
    </w:p>
    <w:p w14:paraId="6B3D5205" w14:textId="568FC53C" w:rsidR="00A84C1E" w:rsidRDefault="00961402" w:rsidP="00A84C1E">
      <w:pPr>
        <w:rPr>
          <w:rFonts w:cs="Arial"/>
        </w:rPr>
      </w:pPr>
      <w:r>
        <w:rPr>
          <w:rFonts w:cs="Arial"/>
        </w:rPr>
        <w:t xml:space="preserve">geb. </w:t>
      </w:r>
      <w:bookmarkStart w:id="2" w:name="P_01Geburtsdatum_Adr_Patient"/>
      <w:r w:rsidR="00A223D5">
        <w:rPr>
          <w:rFonts w:cs="Arial"/>
        </w:rPr>
        <w:t>17.09.1981</w:t>
      </w:r>
      <w:bookmarkEnd w:id="2"/>
    </w:p>
    <w:p w14:paraId="2A808BBE" w14:textId="77777777" w:rsidR="00FB5DB1" w:rsidRDefault="00FB5DB1" w:rsidP="00A84C1E">
      <w:pPr>
        <w:rPr>
          <w:rFonts w:cs="Arial"/>
        </w:rPr>
      </w:pPr>
    </w:p>
    <w:p w14:paraId="207DD0AA" w14:textId="77777777" w:rsidR="00A84C1E" w:rsidRDefault="00FA001A" w:rsidP="00A84C1E">
      <w:pPr>
        <w:rPr>
          <w:rFonts w:cs="Arial"/>
        </w:rPr>
      </w:pPr>
      <w:r>
        <w:rPr>
          <w:rFonts w:cs="Arial"/>
        </w:rPr>
        <w:t>Sehr geehrte Damen und Herren</w:t>
      </w:r>
      <w:r w:rsidR="00A84C1E">
        <w:rPr>
          <w:rFonts w:cs="Arial"/>
        </w:rPr>
        <w:t>,</w:t>
      </w:r>
    </w:p>
    <w:p w14:paraId="15BADF07" w14:textId="77777777" w:rsidR="00A84C1E" w:rsidRDefault="00A84C1E" w:rsidP="00A84C1E">
      <w:pPr>
        <w:rPr>
          <w:rFonts w:cs="Arial"/>
        </w:rPr>
      </w:pPr>
    </w:p>
    <w:p w14:paraId="3D0ADE25" w14:textId="710F9E15" w:rsidR="00A84C1E" w:rsidRDefault="00A84C1E" w:rsidP="00320DA0">
      <w:pPr>
        <w:rPr>
          <w:rFonts w:cs="Arial"/>
        </w:rPr>
      </w:pPr>
      <w:r>
        <w:rPr>
          <w:rFonts w:cs="Arial"/>
        </w:rPr>
        <w:t xml:space="preserve">wir berichten über </w:t>
      </w:r>
      <w:r>
        <w:rPr>
          <w:rFonts w:cs="Arial"/>
        </w:rPr>
        <w:fldChar w:fldCharType="begin"/>
      </w:r>
      <w:r>
        <w:rPr>
          <w:rFonts w:cs="Arial"/>
        </w:rPr>
        <w:instrText xml:space="preserve"> IF"</w:instrText>
      </w:r>
      <w:r>
        <w:rPr>
          <w:rFonts w:cs="Arial"/>
        </w:rPr>
        <w:fldChar w:fldCharType="begin"/>
      </w:r>
      <w:r>
        <w:rPr>
          <w:rFonts w:cs="Arial"/>
        </w:rPr>
        <w:instrText xml:space="preserve"> DOCVARIABLE "</w:instrText>
      </w:r>
      <w:r w:rsidR="00D6265D" w:rsidRPr="00D6265D">
        <w:rPr>
          <w:rFonts w:cs="Arial"/>
        </w:rPr>
        <w:instrText>Geschlecht_Adr_Patient</w:instrText>
      </w:r>
      <w:r>
        <w:rPr>
          <w:rFonts w:cs="Arial"/>
        </w:rPr>
        <w:instrText xml:space="preserve">" </w:instrText>
      </w:r>
      <w:r>
        <w:rPr>
          <w:rFonts w:cs="Arial"/>
        </w:rPr>
        <w:fldChar w:fldCharType="separate"/>
      </w:r>
      <w:r w:rsidR="00A223D5">
        <w:rPr>
          <w:rFonts w:cs="Arial"/>
        </w:rPr>
        <w:instrText>m</w:instrText>
      </w:r>
      <w:r>
        <w:rPr>
          <w:rFonts w:cs="Arial"/>
        </w:rPr>
        <w:fldChar w:fldCharType="end"/>
      </w:r>
      <w:r>
        <w:rPr>
          <w:rFonts w:cs="Arial"/>
        </w:rPr>
        <w:instrText xml:space="preserve">"="m" "Herrn" "Frau" </w:instrText>
      </w:r>
      <w:r>
        <w:rPr>
          <w:rFonts w:cs="Arial"/>
        </w:rPr>
        <w:fldChar w:fldCharType="separate"/>
      </w:r>
      <w:r w:rsidR="00A223D5">
        <w:rPr>
          <w:rFonts w:cs="Arial"/>
          <w:noProof/>
        </w:rPr>
        <w:t>Herrn</w:t>
      </w:r>
      <w:r>
        <w:rPr>
          <w:rFonts w:cs="Arial"/>
        </w:rPr>
        <w:fldChar w:fldCharType="end"/>
      </w:r>
      <w:r>
        <w:rPr>
          <w:rFonts w:cs="Arial"/>
        </w:rPr>
        <w:t xml:space="preserve"> </w:t>
      </w:r>
      <w:bookmarkStart w:id="3" w:name="P_02Vorname"/>
      <w:r w:rsidR="00A223D5">
        <w:rPr>
          <w:rFonts w:cs="Arial"/>
        </w:rPr>
        <w:t>Andreas</w:t>
      </w:r>
      <w:bookmarkEnd w:id="3"/>
      <w:r>
        <w:rPr>
          <w:rFonts w:cs="Arial"/>
        </w:rPr>
        <w:t xml:space="preserve"> </w:t>
      </w:r>
      <w:bookmarkStart w:id="4" w:name="P_02Nachname"/>
      <w:r w:rsidR="00A223D5">
        <w:rPr>
          <w:rFonts w:cs="Arial"/>
        </w:rPr>
        <w:t>Rademacher</w:t>
      </w:r>
      <w:bookmarkEnd w:id="4"/>
      <w:r>
        <w:rPr>
          <w:rFonts w:cs="Arial"/>
        </w:rPr>
        <w:t xml:space="preserve">, </w:t>
      </w:r>
      <w:r>
        <w:rPr>
          <w:rFonts w:cs="Arial"/>
        </w:rPr>
        <w:fldChar w:fldCharType="begin"/>
      </w:r>
      <w:r>
        <w:rPr>
          <w:rFonts w:cs="Arial"/>
        </w:rPr>
        <w:instrText xml:space="preserve"> IF"</w:instrText>
      </w:r>
      <w:r>
        <w:rPr>
          <w:rFonts w:cs="Arial"/>
        </w:rPr>
        <w:fldChar w:fldCharType="begin"/>
      </w:r>
      <w:r>
        <w:rPr>
          <w:rFonts w:cs="Arial"/>
        </w:rPr>
        <w:instrText xml:space="preserve"> DOCVARIABLE "</w:instrText>
      </w:r>
      <w:r w:rsidR="00D6265D" w:rsidRPr="00D6265D">
        <w:rPr>
          <w:rFonts w:cs="Arial"/>
        </w:rPr>
        <w:instrText>Geschlecht_Adr_Patient</w:instrText>
      </w:r>
      <w:r>
        <w:rPr>
          <w:rFonts w:cs="Arial"/>
        </w:rPr>
        <w:instrText xml:space="preserve">" </w:instrText>
      </w:r>
      <w:r>
        <w:rPr>
          <w:rFonts w:cs="Arial"/>
        </w:rPr>
        <w:fldChar w:fldCharType="separate"/>
      </w:r>
      <w:r w:rsidR="00A223D5">
        <w:rPr>
          <w:rFonts w:cs="Arial"/>
        </w:rPr>
        <w:instrText>m</w:instrText>
      </w:r>
      <w:r>
        <w:rPr>
          <w:rFonts w:cs="Arial"/>
        </w:rPr>
        <w:fldChar w:fldCharType="end"/>
      </w:r>
      <w:r>
        <w:rPr>
          <w:rFonts w:cs="Arial"/>
        </w:rPr>
        <w:instrText xml:space="preserve">"="m" "der" "die" </w:instrText>
      </w:r>
      <w:r>
        <w:rPr>
          <w:rFonts w:cs="Arial"/>
        </w:rPr>
        <w:fldChar w:fldCharType="separate"/>
      </w:r>
      <w:r w:rsidR="00A223D5">
        <w:rPr>
          <w:rFonts w:cs="Arial"/>
          <w:noProof/>
        </w:rPr>
        <w:t>der</w:t>
      </w:r>
      <w:r>
        <w:rPr>
          <w:rFonts w:cs="Arial"/>
        </w:rPr>
        <w:fldChar w:fldCharType="end"/>
      </w:r>
      <w:r>
        <w:rPr>
          <w:rFonts w:cs="Arial"/>
        </w:rPr>
        <w:t xml:space="preserve"> sich </w:t>
      </w:r>
      <w:r w:rsidR="00320DA0">
        <w:rPr>
          <w:rFonts w:cs="Arial"/>
        </w:rPr>
        <w:t>vo</w:t>
      </w:r>
      <w:r w:rsidR="00AB64CE">
        <w:rPr>
          <w:rFonts w:cs="Arial"/>
        </w:rPr>
        <w:t>m</w:t>
      </w:r>
      <w:r>
        <w:rPr>
          <w:rFonts w:cs="Arial"/>
        </w:rPr>
        <w:t xml:space="preserve"> </w:t>
      </w:r>
      <w:bookmarkStart w:id="5" w:name="A_01Aufnahmetag"/>
      <w:r w:rsidR="00A223D5">
        <w:rPr>
          <w:rFonts w:cs="Arial"/>
        </w:rPr>
        <w:t>05.12.2025</w:t>
      </w:r>
      <w:bookmarkEnd w:id="5"/>
      <w:r>
        <w:rPr>
          <w:rFonts w:cs="Arial"/>
        </w:rPr>
        <w:t xml:space="preserve"> </w:t>
      </w:r>
      <w:r w:rsidR="00320DA0">
        <w:rPr>
          <w:rFonts w:cs="Arial"/>
        </w:rPr>
        <w:t xml:space="preserve">bis zum </w:t>
      </w:r>
      <w:bookmarkStart w:id="6" w:name="A_01Entlassungstag"/>
      <w:r w:rsidR="00A223D5">
        <w:rPr>
          <w:rFonts w:cs="Arial"/>
        </w:rPr>
        <w:t>29.01.2026</w:t>
      </w:r>
      <w:bookmarkEnd w:id="6"/>
      <w:r w:rsidR="00320DA0">
        <w:rPr>
          <w:rFonts w:cs="Arial"/>
        </w:rPr>
        <w:t xml:space="preserve"> </w:t>
      </w:r>
      <w:r>
        <w:rPr>
          <w:rFonts w:cs="Arial"/>
        </w:rPr>
        <w:t xml:space="preserve">in unserer stationären Krankenhausbehandlung </w:t>
      </w:r>
      <w:r w:rsidR="00AB64CE">
        <w:rPr>
          <w:rFonts w:cs="Arial"/>
        </w:rPr>
        <w:t>be</w:t>
      </w:r>
      <w:r w:rsidR="00661823">
        <w:rPr>
          <w:rFonts w:cs="Arial"/>
        </w:rPr>
        <w:t>fand.</w:t>
      </w:r>
    </w:p>
    <w:p w14:paraId="64F8F9AC" w14:textId="77777777" w:rsidR="00FD2371" w:rsidRDefault="00FD2371" w:rsidP="00A84C1E">
      <w:pPr>
        <w:rPr>
          <w:rFonts w:cs="Arial"/>
        </w:rPr>
      </w:pPr>
    </w:p>
    <w:p w14:paraId="3E8F1938" w14:textId="77777777" w:rsidR="00CB389F" w:rsidRDefault="00CB389F" w:rsidP="00A84C1E">
      <w:pPr>
        <w:rPr>
          <w:rFonts w:cs="Arial"/>
        </w:rPr>
      </w:pPr>
    </w:p>
    <w:p w14:paraId="12C75C1A" w14:textId="77777777" w:rsidR="00CB389F" w:rsidRDefault="00CB389F" w:rsidP="00CB389F">
      <w:pPr>
        <w:rPr>
          <w:rFonts w:cs="Arial"/>
        </w:rPr>
      </w:pPr>
      <w:r>
        <w:rPr>
          <w:rFonts w:cs="Arial"/>
        </w:rPr>
        <w:t>Auf den folgenden Seiten befinden sich vertrauliche Informationen zu o.g. Klient/in. Wir bitten darum, diese Informationen ausschließlich an das dafür autorisierte Fachpersonal weiterzuleiten.</w:t>
      </w:r>
    </w:p>
    <w:p w14:paraId="0525145C" w14:textId="77777777" w:rsidR="00EA02FB" w:rsidRDefault="00CB389F" w:rsidP="00EA02FB">
      <w:pPr>
        <w:spacing w:after="0"/>
        <w:ind w:right="-1"/>
        <w:rPr>
          <w:rFonts w:cs="Arial"/>
        </w:rPr>
        <w:sectPr w:rsidR="00EA02FB" w:rsidSect="00F94389">
          <w:headerReference w:type="default" r:id="rId7"/>
          <w:footerReference w:type="default" r:id="rId8"/>
          <w:headerReference w:type="first" r:id="rId9"/>
          <w:footerReference w:type="first" r:id="rId14"/>
          <w:headerReference w:type="even" r:id="rId15"/>
          <w:footerReference w:type="even" r:id="rId16"/>
          <w:type w:val="continuous"/>
          <w:pgSz w:w="11906" w:h="16838" w:code="9"/>
          <w:pgMar w:top="2410" w:right="3968" w:bottom="1276" w:left="1304" w:header="567" w:footer="567" w:gutter="0"/>
          <w:cols w:space="708"/>
          <w:titlePg/>
          <w:docGrid w:linePitch="360"/>
        </w:sectPr>
      </w:pPr>
      <w:r>
        <w:rPr>
          <w:rFonts w:cs="Arial"/>
        </w:rPr>
        <w:br w:type="page"/>
      </w:r>
    </w:p>
    <w:p w14:paraId="7A8AC8C3" w14:textId="77777777" w:rsidR="005D795E" w:rsidRPr="00CB389F" w:rsidRDefault="005D795E" w:rsidP="00EA02FB">
      <w:pPr>
        <w:spacing w:after="0"/>
        <w:ind w:right="-1"/>
        <w:rPr>
          <w:rFonts w:cs="Arial"/>
        </w:rPr>
      </w:pPr>
      <w:r>
        <w:rPr>
          <w:rFonts w:cs="Arial"/>
          <w:b/>
          <w:bCs/>
        </w:rPr>
        <w:t>Diagnose</w:t>
      </w:r>
      <w:r w:rsidR="00FA2C41">
        <w:rPr>
          <w:rFonts w:cs="Arial"/>
          <w:b/>
          <w:bCs/>
        </w:rPr>
        <w:t>n</w:t>
      </w:r>
    </w:p>
    <w:p w14:paraId="38CE6B6F" w14:textId="77777777" w:rsidR="00A223D5" w:rsidRPr="00A223D5" w:rsidRDefault="00A223D5" w:rsidP="00A223D5">
      <w:bookmarkStart w:id="7" w:name="T_013_Diagnosen_Aktuelle_bzw_AbschlussDi"/>
      <w:r w:rsidRPr="00A223D5">
        <w:t>Mittelgradige depressive Episode (F32.1)</w:t>
      </w:r>
    </w:p>
    <w:p w14:paraId="26316F3D" w14:textId="77777777" w:rsidR="00A223D5" w:rsidRPr="00A223D5" w:rsidRDefault="00A223D5" w:rsidP="00A223D5">
      <w:r w:rsidRPr="00A223D5">
        <w:t>Aufmerksamkeitsstörung ohne Hyperaktivität mit Beginn in der Kindheit und Jugend (F98.80)</w:t>
      </w:r>
    </w:p>
    <w:p w14:paraId="3944DBA6" w14:textId="518536B3" w:rsidR="005D795E" w:rsidRPr="00A84C1E" w:rsidRDefault="00A223D5" w:rsidP="00A223D5">
      <w:pPr>
        <w:rPr>
          <w:rFonts w:cs="Arial"/>
        </w:rPr>
      </w:pPr>
      <w:r w:rsidRPr="00A223D5">
        <w:t xml:space="preserve">Reine </w:t>
      </w:r>
      <w:proofErr w:type="spellStart"/>
      <w:r w:rsidRPr="00A223D5">
        <w:t>Hypertriglyzeridämie</w:t>
      </w:r>
      <w:proofErr w:type="spellEnd"/>
      <w:r w:rsidRPr="00A223D5">
        <w:t xml:space="preserve"> (E78.1)</w:t>
      </w:r>
      <w:bookmarkEnd w:id="7"/>
    </w:p>
    <w:p w14:paraId="21AB3E0E" w14:textId="77777777" w:rsidR="00FD2371" w:rsidRDefault="00FD2371" w:rsidP="00EA02FB">
      <w:pPr>
        <w:spacing w:after="0"/>
        <w:ind w:right="-1"/>
        <w:rPr>
          <w:rFonts w:cs="Arial"/>
        </w:rPr>
      </w:pPr>
    </w:p>
    <w:p w14:paraId="41787541" w14:textId="77777777" w:rsidR="00767A80" w:rsidRDefault="00A84C1E" w:rsidP="00EA02FB">
      <w:pPr>
        <w:spacing w:after="0"/>
        <w:ind w:right="-1"/>
        <w:rPr>
          <w:rFonts w:cs="Arial"/>
          <w:b/>
          <w:bCs/>
        </w:rPr>
      </w:pPr>
      <w:r w:rsidRPr="00A84C1E">
        <w:rPr>
          <w:rFonts w:cs="Arial"/>
          <w:b/>
          <w:bCs/>
        </w:rPr>
        <w:t>Aktuelle Anamnese</w:t>
      </w:r>
      <w:r w:rsidR="00544A20">
        <w:rPr>
          <w:rFonts w:cs="Arial"/>
          <w:b/>
          <w:bCs/>
        </w:rPr>
        <w:t xml:space="preserve"> </w:t>
      </w:r>
    </w:p>
    <w:p w14:paraId="2A9E3B2F" w14:textId="09D87E75" w:rsidR="008F3338" w:rsidRPr="008F3338" w:rsidRDefault="00A223D5" w:rsidP="008F3338">
      <w:bookmarkStart w:id="8" w:name="T_017_Anamnese_Aktuelle_Anamnese"/>
      <w:r w:rsidRPr="00A223D5">
        <w:t>Herr R. kommt offen und aufgeschlossen zum therapeutischen Aufnahmegespräch.</w:t>
      </w:r>
      <w:r w:rsidR="008F3338" w:rsidRPr="008F3338">
        <w:rPr>
          <w:rFonts w:ascii="Times New Roman" w:hAnsi="Times New Roman"/>
          <w:sz w:val="24"/>
          <w:lang w:eastAsia="en-US"/>
        </w:rPr>
        <w:t xml:space="preserve"> </w:t>
      </w:r>
      <w:r w:rsidR="008F3338" w:rsidRPr="008F3338">
        <w:t>Er berichte</w:t>
      </w:r>
      <w:r w:rsidR="00E72105">
        <w:t>t</w:t>
      </w:r>
      <w:r w:rsidR="008F3338" w:rsidRPr="008F3338">
        <w:t xml:space="preserve"> über seit Monaten zunehmende depressive Symptomatik mit gedrückter Stimmung, ausgeprägter Freud- und Interessenlosigkeit, Antriebsminderung, Erschöpfung sowie deutlich reduziertem Appetit. Es bestehe ein ausgeprägter sozialer Rückzug. Begleitend schildere er innere Unruhe, Rastlosigkeit, Reizbarkeit mit Wutausbrüchen sowie eine starke Vergesslichkeit. Er beschreibe ein Gefühl von Überflüssigkeit innerhalb der Familie, welches er als sehr belastend erlebe. Die Familie leide aus seiner Sicht erheblich unter seinem Verhalten.</w:t>
      </w:r>
    </w:p>
    <w:p w14:paraId="13514A53" w14:textId="77777777" w:rsidR="008F3338" w:rsidRPr="008F3338" w:rsidRDefault="008F3338" w:rsidP="008F3338">
      <w:r w:rsidRPr="008F3338">
        <w:t>Im familiären Alltag übernehme die Ehefrau aktuell nahezu alle organisatorischen und verantwortungsvollen Aufgaben, was wiederholt zu Konflikten und Streit führe. Herr R. berichte, dass er derzeit nicht in der Lage sei, seiner beruflichen Tätigkeit nachzugehen. Insbesondere ausgeprägte Prokrastination, Antriebsmangel und Konzentrationsprobleme verhinderten eine verlässliche Arbeitsstruktur.</w:t>
      </w:r>
    </w:p>
    <w:p w14:paraId="309D1A3C" w14:textId="77777777" w:rsidR="008F3338" w:rsidRPr="008F3338" w:rsidRDefault="008F3338" w:rsidP="008F3338">
      <w:r w:rsidRPr="008F3338">
        <w:t>Anamnestisch bestehe eine ADS-Diagnose, die testpsychologisch gesichert worden sei, bei gleichzeitig hoher Intelligenz. Typische Symptome zeigten sich in einer stark erschwerten Alltagsstrukturierung, leichter Ablenkbarkeit sowie deutlichen Gedächtnisproblemen (z. B. Vergessen von Namen, Terminen, Absprachen) und Prokrastination. Schulisch hätten sich früh Leistungsprobleme mit Wiederholungen der 9. und 12. Klasse gezeigt. Auch im Studium hätten alle größeren Prüfungen einschließlich des Staatsexamens wiederholt werden müssen, was rückblickend als sehr beschämend und selbstwertbelastend erlebt werde. Bereits ambulant habe eine psychotherapeutische Behandlung im Kontext der ADS-Symptomatik stattgefunden.</w:t>
      </w:r>
    </w:p>
    <w:p w14:paraId="16043F99" w14:textId="0183E7CB" w:rsidR="008F3338" w:rsidRPr="008F3338" w:rsidRDefault="008F3338" w:rsidP="008F3338">
      <w:r w:rsidRPr="008F3338">
        <w:t xml:space="preserve">Biographisch berichte Herr R. von einer frühen Trennung der Eltern im Kleinkindalter. Der Vater sei alkoholkrank gewesen; Herr R. habe regelmäßig jedes zweite Wochenende beim alkoholisierten Vater verbringen müssen, was er als emotional belastend beschreibe. Die Mutter sei alleinerziehend und beruflich stark eingebunden gewesen, sodass Herr R. häufig </w:t>
      </w:r>
      <w:r w:rsidR="00E72105" w:rsidRPr="008F3338">
        <w:t>allein</w:t>
      </w:r>
      <w:r w:rsidRPr="008F3338">
        <w:t xml:space="preserve"> zu Hause gewesen sei.</w:t>
      </w:r>
    </w:p>
    <w:p w14:paraId="4537141B" w14:textId="69319E67" w:rsidR="00767A80" w:rsidRPr="008F3338" w:rsidRDefault="008F3338" w:rsidP="00A223D5">
      <w:r w:rsidRPr="008F3338">
        <w:t xml:space="preserve">Insgesamt zeige sich ein komplexes Zusammenspiel aus depressiver Symptomatik, langjähriger ADS-bedingter Selbstwertbelastung sowie biographischen Bindungs- und Vernachlässigungserfahrungen bei aktuell erhöhter familiärer und beruflicher Belastung, welche zu einer Überlastung bisheriger Bewältigungsmuster geführt habe und aktuell in eine Dekompensation mit erheblichen Einschränkungen der beruflichen, familiären und emotionalen Funktionsfähigkeit </w:t>
      </w:r>
      <w:bookmarkEnd w:id="8"/>
      <w:r w:rsidR="00E72105" w:rsidRPr="008F3338">
        <w:t>münde.</w:t>
      </w:r>
    </w:p>
    <w:p w14:paraId="4B3B15F2" w14:textId="77777777" w:rsidR="008F3338" w:rsidRDefault="008F3338" w:rsidP="00EA02FB">
      <w:pPr>
        <w:spacing w:after="0"/>
        <w:ind w:right="-1"/>
        <w:rPr>
          <w:rFonts w:cs="Arial"/>
          <w:b/>
          <w:bCs/>
        </w:rPr>
      </w:pPr>
    </w:p>
    <w:p w14:paraId="3047AD71" w14:textId="13A20F8B" w:rsidR="00584F39" w:rsidRPr="00C70EC5" w:rsidRDefault="00584F39" w:rsidP="00EA02FB">
      <w:pPr>
        <w:spacing w:after="0"/>
        <w:ind w:right="-1"/>
        <w:rPr>
          <w:rFonts w:cs="Arial"/>
          <w:b/>
          <w:bCs/>
        </w:rPr>
      </w:pPr>
      <w:r w:rsidRPr="00C70EC5">
        <w:rPr>
          <w:rFonts w:cs="Arial"/>
          <w:b/>
          <w:bCs/>
        </w:rPr>
        <w:t>Psychischer Befund</w:t>
      </w:r>
    </w:p>
    <w:p w14:paraId="48D58E2F" w14:textId="589811B7" w:rsidR="00584F39" w:rsidRPr="00A223D5" w:rsidRDefault="00A223D5" w:rsidP="00A223D5">
      <w:bookmarkStart w:id="9" w:name="T_0229_Befunde_Psychischer_Befund"/>
      <w:r w:rsidRPr="00A223D5">
        <w:t xml:space="preserve">Im Gespräch offen, wach, bewusstseinsklar, zu allen Qualitäten orientiert. Konzentration phasenweise subjektiv gemindert. Auffassung leicht vermindert, Merkfähigkeit und Gedächtnis intakt, berichtet wird von starker Vergesslichkeit und </w:t>
      </w:r>
      <w:r w:rsidR="00E72105" w:rsidRPr="00A223D5">
        <w:t>Prokrastination</w:t>
      </w:r>
      <w:r w:rsidRPr="00A223D5">
        <w:t xml:space="preserve">. Formalgedanklich grübelnd, leichte Denkverlangsamung, eingeengtes Denken mit Fokus auf Alltagsprobleme. Keine konkreten Phobien und Ängste. Keine Zwänge. Vermeidungsverhalten in Form von Gedankenverdrängung/Ablenkung durch u.a. Medienkonsum. Wahn oder Sinnestäuschungen werden verneint, keine Ich-Störungen. Stimmungslage gedrückt, affektive Schwingungsfähigkeit deutlich reduziert bei insgesamt niedergeschlagener Affektlage. Interesselosigkeit. Starke Erschöpfung, bis hin zu tagelangem im Bett liegen, eingeschränkte Belastbarkeit. Antrieb reduziert. Starke </w:t>
      </w:r>
      <w:r w:rsidRPr="00A223D5">
        <w:t>Insuffizienzgefühle. Selbstwertgefühl ist vermindert, Gefühlsregulation ist reduziert, Impulskontrolle gemindert, leichte Reizbarkeit. Ambivalenz. Innere Unruhe. Morgentief. Übermäßiges Erholungsbedürfnis, Früherwachen. Appetenz unverändert. Kein aktiv aggressives oder selbstverletzendes Verhalten. Starker sozialer Rückzug. Essverhalten unverändert, Appetit vermindert mit Heißhungerattacken, Suchttendenzen mit Konsum von THC in der Vergangenheit. Somatisierung, i.S. von Anspannung, In der Vergangenheit keinerlei suizidale Handlungen. Aktuelle Verneinung von lebensüberdrüssigen und suizidalen Gedanken, keine suizidale Handlungsplanung oder Handlungsvorbereitung.</w:t>
      </w:r>
      <w:bookmarkEnd w:id="9"/>
    </w:p>
    <w:p w14:paraId="43BC7B83" w14:textId="77777777" w:rsidR="00200A90" w:rsidRPr="00200A90" w:rsidRDefault="00200A90" w:rsidP="00EA02FB">
      <w:pPr>
        <w:spacing w:after="0"/>
        <w:ind w:right="-1"/>
        <w:rPr>
          <w:rFonts w:cs="Arial"/>
          <w:bCs/>
        </w:rPr>
      </w:pPr>
    </w:p>
    <w:p w14:paraId="2566218B" w14:textId="77777777" w:rsidR="00E72105" w:rsidRDefault="00584F39" w:rsidP="00E72105">
      <w:pPr>
        <w:spacing w:after="0"/>
        <w:ind w:right="-1"/>
        <w:rPr>
          <w:rFonts w:cs="Arial"/>
          <w:b/>
          <w:bCs/>
        </w:rPr>
      </w:pPr>
      <w:r w:rsidRPr="00C70EC5">
        <w:rPr>
          <w:rFonts w:cs="Arial"/>
          <w:b/>
          <w:bCs/>
        </w:rPr>
        <w:t>Somatische Eigenanamnese</w:t>
      </w:r>
      <w:r w:rsidR="00544A20">
        <w:rPr>
          <w:rFonts w:cs="Arial"/>
          <w:b/>
          <w:bCs/>
        </w:rPr>
        <w:t xml:space="preserve"> </w:t>
      </w:r>
      <w:bookmarkStart w:id="10" w:name="T_0241_Somatische_Anamnese_Somatische_Ei"/>
    </w:p>
    <w:p w14:paraId="3C0CB6E2" w14:textId="486762F2" w:rsidR="00A223D5" w:rsidRPr="00E72105" w:rsidRDefault="00A223D5" w:rsidP="00E72105">
      <w:pPr>
        <w:pStyle w:val="Listenabsatz"/>
        <w:numPr>
          <w:ilvl w:val="0"/>
          <w:numId w:val="4"/>
        </w:numPr>
        <w:spacing w:after="0"/>
        <w:ind w:right="-1"/>
        <w:rPr>
          <w:rFonts w:cs="Arial"/>
          <w:b/>
          <w:bCs/>
        </w:rPr>
      </w:pPr>
      <w:r w:rsidRPr="00A223D5">
        <w:t xml:space="preserve">Augenlaserkorrektur wg. Kurzsichtigkeit 2022 </w:t>
      </w:r>
    </w:p>
    <w:p w14:paraId="3E419DFD" w14:textId="241F47A4" w:rsidR="00A223D5" w:rsidRPr="00A223D5" w:rsidRDefault="00A223D5" w:rsidP="00A223D5">
      <w:pPr>
        <w:pStyle w:val="Listenabsatz"/>
        <w:numPr>
          <w:ilvl w:val="0"/>
          <w:numId w:val="4"/>
        </w:numPr>
      </w:pPr>
      <w:r w:rsidRPr="00A223D5">
        <w:t xml:space="preserve">keine Allergien o. Unverträglichkeiten </w:t>
      </w:r>
    </w:p>
    <w:p w14:paraId="7A10DDE5" w14:textId="18A0F673" w:rsidR="00A223D5" w:rsidRPr="00A223D5" w:rsidRDefault="00A223D5" w:rsidP="00A223D5">
      <w:pPr>
        <w:pStyle w:val="Listenabsatz"/>
        <w:numPr>
          <w:ilvl w:val="0"/>
          <w:numId w:val="4"/>
        </w:numPr>
      </w:pPr>
      <w:r w:rsidRPr="00A223D5">
        <w:t xml:space="preserve">Impfstatus aktuell </w:t>
      </w:r>
    </w:p>
    <w:p w14:paraId="2CF2BAE0" w14:textId="2E3695D7" w:rsidR="00A223D5" w:rsidRPr="00A223D5" w:rsidRDefault="00A223D5" w:rsidP="00A223D5">
      <w:pPr>
        <w:pStyle w:val="Listenabsatz"/>
        <w:numPr>
          <w:ilvl w:val="0"/>
          <w:numId w:val="4"/>
        </w:numPr>
      </w:pPr>
      <w:r w:rsidRPr="00A223D5">
        <w:t xml:space="preserve">Vorsorgeuntersuchungen: keine </w:t>
      </w:r>
    </w:p>
    <w:p w14:paraId="1ADAADFC" w14:textId="31BB1037" w:rsidR="00A223D5" w:rsidRPr="00A223D5" w:rsidRDefault="00A223D5" w:rsidP="00A223D5">
      <w:pPr>
        <w:pStyle w:val="Listenabsatz"/>
        <w:numPr>
          <w:ilvl w:val="0"/>
          <w:numId w:val="4"/>
        </w:numPr>
      </w:pPr>
      <w:r w:rsidRPr="00A223D5">
        <w:t xml:space="preserve">aktuelle, zeitweilige Beschwerden: Antriebslosigkeit, Vergesslichkeit, Ohrgeräusche </w:t>
      </w:r>
      <w:proofErr w:type="spellStart"/>
      <w:r w:rsidRPr="00A223D5">
        <w:t>bds</w:t>
      </w:r>
      <w:proofErr w:type="spellEnd"/>
      <w:r w:rsidRPr="00A223D5">
        <w:t xml:space="preserve">. seit Jahren. Appetitlosigkeit + Heißhungerattacken. Spätes Einschlafen, nicht erholsam. Bruxismus mit Beißschiene versorgt. Abends unruhige Füße. Muskuläre Verspannungen </w:t>
      </w:r>
      <w:proofErr w:type="spellStart"/>
      <w:r w:rsidRPr="00A223D5">
        <w:t>nuchal</w:t>
      </w:r>
      <w:proofErr w:type="spellEnd"/>
      <w:r w:rsidRPr="00A223D5">
        <w:t>; zeitweise thorakale Enge.</w:t>
      </w:r>
    </w:p>
    <w:p w14:paraId="64591FB9" w14:textId="79E1A2A6" w:rsidR="00584F39" w:rsidRPr="00A223D5" w:rsidRDefault="00A223D5" w:rsidP="00A223D5">
      <w:pPr>
        <w:pStyle w:val="Listenabsatz"/>
        <w:numPr>
          <w:ilvl w:val="0"/>
          <w:numId w:val="4"/>
        </w:numPr>
        <w:rPr>
          <w:rFonts w:cs="Arial"/>
          <w:bCs/>
        </w:rPr>
      </w:pPr>
      <w:r w:rsidRPr="00A223D5">
        <w:t xml:space="preserve">körperliche Aktivitäten: keine </w:t>
      </w:r>
      <w:bookmarkEnd w:id="10"/>
    </w:p>
    <w:p w14:paraId="4A22F3CB" w14:textId="77777777" w:rsidR="00F73110" w:rsidRDefault="00F73110" w:rsidP="00EA02FB">
      <w:pPr>
        <w:spacing w:after="0"/>
        <w:ind w:right="-1"/>
        <w:rPr>
          <w:rFonts w:cs="Arial"/>
          <w:bCs/>
        </w:rPr>
      </w:pPr>
    </w:p>
    <w:p w14:paraId="39EF88B1" w14:textId="77777777" w:rsidR="00F73110" w:rsidRPr="00C70EC5" w:rsidRDefault="00F73110" w:rsidP="00EA02FB">
      <w:pPr>
        <w:spacing w:after="0"/>
        <w:ind w:right="-1"/>
        <w:rPr>
          <w:rFonts w:cs="Arial"/>
          <w:b/>
          <w:bCs/>
        </w:rPr>
      </w:pPr>
      <w:r w:rsidRPr="00C70EC5">
        <w:rPr>
          <w:rFonts w:cs="Arial"/>
          <w:b/>
          <w:bCs/>
        </w:rPr>
        <w:t>Substanzanamnese</w:t>
      </w:r>
    </w:p>
    <w:p w14:paraId="355BAEE4" w14:textId="37AF2346" w:rsidR="00F73110" w:rsidRPr="00A223D5" w:rsidRDefault="00A223D5" w:rsidP="00A223D5">
      <w:bookmarkStart w:id="11" w:name="T_0138_Anamnese_Substanzanamnese"/>
      <w:r w:rsidRPr="00A223D5">
        <w:t>Seit 1999 ca. 1/2 P. IQOS. Moderater Alkoholkonsum. Kein Hinweis auf aktuellen missbräuchlichen Drogenkonsum oder Abhängigkeitserkrankung.</w:t>
      </w:r>
      <w:bookmarkEnd w:id="11"/>
    </w:p>
    <w:p w14:paraId="5A8DACBC" w14:textId="77777777" w:rsidR="00D92A77" w:rsidRPr="00D92A77" w:rsidRDefault="00D92A77" w:rsidP="00EA02FB">
      <w:pPr>
        <w:spacing w:after="0"/>
        <w:ind w:right="-1"/>
        <w:rPr>
          <w:rFonts w:cs="Arial"/>
          <w:bCs/>
        </w:rPr>
      </w:pPr>
      <w:bookmarkStart w:id="12" w:name="T_0139_Somatische_Anamnese_Gynäkologisch"/>
      <w:bookmarkEnd w:id="12"/>
    </w:p>
    <w:p w14:paraId="08289ADE" w14:textId="77777777" w:rsidR="001A5755" w:rsidRPr="00C70EC5" w:rsidRDefault="001A5755" w:rsidP="00EA02FB">
      <w:pPr>
        <w:spacing w:after="0"/>
        <w:ind w:right="-1"/>
        <w:rPr>
          <w:rFonts w:cs="Arial"/>
          <w:b/>
          <w:bCs/>
        </w:rPr>
      </w:pPr>
      <w:r w:rsidRPr="00C70EC5">
        <w:rPr>
          <w:rFonts w:cs="Arial"/>
          <w:b/>
          <w:bCs/>
        </w:rPr>
        <w:t>Somatische Familienanamnese</w:t>
      </w:r>
      <w:r w:rsidR="00544A20">
        <w:rPr>
          <w:rFonts w:cs="Arial"/>
          <w:b/>
          <w:bCs/>
        </w:rPr>
        <w:t xml:space="preserve"> </w:t>
      </w:r>
    </w:p>
    <w:p w14:paraId="2EDD78EF" w14:textId="77777777" w:rsidR="00A223D5" w:rsidRPr="00A223D5" w:rsidRDefault="00A223D5" w:rsidP="00A223D5">
      <w:bookmarkStart w:id="13" w:name="T_0240_Somatische_Anamnese_Somatische_Fa"/>
      <w:r w:rsidRPr="00A223D5">
        <w:t>Mutter (*1961):  gesund</w:t>
      </w:r>
    </w:p>
    <w:p w14:paraId="0854FEE9" w14:textId="77777777" w:rsidR="00A223D5" w:rsidRPr="00A223D5" w:rsidRDefault="00A223D5" w:rsidP="00A223D5">
      <w:r w:rsidRPr="00A223D5">
        <w:t>Vater (1956 - 2024):  Alkoholkrankheit; an Folgen verst.</w:t>
      </w:r>
    </w:p>
    <w:p w14:paraId="59F0AC7A" w14:textId="77777777" w:rsidR="00A223D5" w:rsidRPr="00A223D5" w:rsidRDefault="00A223D5" w:rsidP="00A223D5">
      <w:r w:rsidRPr="00A223D5">
        <w:t xml:space="preserve">GM </w:t>
      </w:r>
      <w:proofErr w:type="spellStart"/>
      <w:r w:rsidRPr="00A223D5">
        <w:t>ms</w:t>
      </w:r>
      <w:proofErr w:type="spellEnd"/>
      <w:r w:rsidRPr="00A223D5">
        <w:t xml:space="preserve"> Mamma CA</w:t>
      </w:r>
    </w:p>
    <w:p w14:paraId="35F3F5F9" w14:textId="77777777" w:rsidR="00A223D5" w:rsidRPr="00A223D5" w:rsidRDefault="00A223D5" w:rsidP="00A223D5">
      <w:r w:rsidRPr="00A223D5">
        <w:t xml:space="preserve">GV </w:t>
      </w:r>
      <w:proofErr w:type="spellStart"/>
      <w:r w:rsidRPr="00A223D5">
        <w:t>ms</w:t>
      </w:r>
      <w:proofErr w:type="spellEnd"/>
      <w:r w:rsidRPr="00A223D5">
        <w:t>: altershalber verst.</w:t>
      </w:r>
    </w:p>
    <w:p w14:paraId="7BD81A75" w14:textId="51407C8C" w:rsidR="00A223D5" w:rsidRPr="00A223D5" w:rsidRDefault="00A223D5" w:rsidP="00A223D5">
      <w:r w:rsidRPr="00A223D5">
        <w:t>(keine Lebensdaten erinnerlich)</w:t>
      </w:r>
    </w:p>
    <w:p w14:paraId="2C44F861" w14:textId="77777777" w:rsidR="00A223D5" w:rsidRPr="00A223D5" w:rsidRDefault="00A223D5" w:rsidP="00A223D5">
      <w:r w:rsidRPr="00A223D5">
        <w:t xml:space="preserve">zu Großeltern </w:t>
      </w:r>
      <w:proofErr w:type="spellStart"/>
      <w:r w:rsidRPr="00A223D5">
        <w:t>vs</w:t>
      </w:r>
      <w:proofErr w:type="spellEnd"/>
      <w:r w:rsidRPr="00A223D5">
        <w:t xml:space="preserve"> kein Kontakt</w:t>
      </w:r>
    </w:p>
    <w:p w14:paraId="4D442BC4" w14:textId="67BDBD32" w:rsidR="00A223D5" w:rsidRPr="00A223D5" w:rsidRDefault="00A223D5" w:rsidP="00A223D5">
      <w:r w:rsidRPr="00A223D5">
        <w:t>Sohn (*2014):  gesund</w:t>
      </w:r>
    </w:p>
    <w:p w14:paraId="18C9DFB6" w14:textId="4B4FCE00" w:rsidR="001A5755" w:rsidRDefault="00A223D5" w:rsidP="00A223D5">
      <w:pPr>
        <w:rPr>
          <w:rFonts w:cs="Arial"/>
          <w:bCs/>
        </w:rPr>
      </w:pPr>
      <w:r w:rsidRPr="00A223D5">
        <w:t>Tochter (*2018): gesund</w:t>
      </w:r>
      <w:bookmarkEnd w:id="13"/>
    </w:p>
    <w:p w14:paraId="13981147" w14:textId="77777777" w:rsidR="001A5755" w:rsidRDefault="001A5755" w:rsidP="00EA02FB">
      <w:pPr>
        <w:spacing w:after="0"/>
        <w:ind w:right="-1"/>
        <w:rPr>
          <w:rFonts w:cs="Arial"/>
          <w:bCs/>
        </w:rPr>
      </w:pPr>
    </w:p>
    <w:p w14:paraId="4BDB8132" w14:textId="77777777" w:rsidR="00584F39" w:rsidRPr="00C70EC5" w:rsidRDefault="001A5755" w:rsidP="00EA02FB">
      <w:pPr>
        <w:spacing w:after="0"/>
        <w:ind w:right="-1"/>
        <w:rPr>
          <w:rFonts w:cs="Arial"/>
        </w:rPr>
      </w:pPr>
      <w:r w:rsidRPr="00C70EC5">
        <w:rPr>
          <w:rFonts w:cs="Arial"/>
          <w:b/>
        </w:rPr>
        <w:t>Aufnahmemedikation</w:t>
      </w:r>
      <w:r w:rsidR="00544A20">
        <w:rPr>
          <w:rFonts w:cs="Arial"/>
          <w:b/>
        </w:rPr>
        <w:t xml:space="preserve"> </w:t>
      </w:r>
    </w:p>
    <w:p w14:paraId="353F545C" w14:textId="77777777" w:rsidR="00A223D5" w:rsidRPr="00A223D5" w:rsidRDefault="00A223D5" w:rsidP="00A223D5">
      <w:bookmarkStart w:id="14" w:name="T_0125_Anamnese_Medikamentenanamnese"/>
      <w:r w:rsidRPr="00A223D5">
        <w:t>Sertralin 100 mg 1-0-0 seit ~ 4 Monaten (zuvor 50 mg/d)</w:t>
      </w:r>
    </w:p>
    <w:p w14:paraId="3EF8420A" w14:textId="7A7DF415" w:rsidR="001A5755" w:rsidRDefault="00A223D5" w:rsidP="00A223D5">
      <w:pPr>
        <w:rPr>
          <w:rFonts w:cs="Arial"/>
        </w:rPr>
      </w:pPr>
      <w:r w:rsidRPr="00A223D5">
        <w:t xml:space="preserve">Psychopharmaka in der Vergangenheit: ADS-Diagnostik in der Vergangenheit; Therapieversuch mit </w:t>
      </w:r>
      <w:proofErr w:type="spellStart"/>
      <w:r w:rsidRPr="00A223D5">
        <w:t>Medikinet</w:t>
      </w:r>
      <w:bookmarkEnd w:id="14"/>
      <w:proofErr w:type="spellEnd"/>
      <w:r w:rsidR="00E72105">
        <w:t xml:space="preserve">, </w:t>
      </w:r>
      <w:proofErr w:type="spellStart"/>
      <w:r w:rsidR="00E72105">
        <w:t>Elvanse</w:t>
      </w:r>
      <w:proofErr w:type="spellEnd"/>
    </w:p>
    <w:p w14:paraId="550A6288" w14:textId="77777777" w:rsidR="001A5755" w:rsidRDefault="001A5755" w:rsidP="00EA02FB">
      <w:pPr>
        <w:ind w:right="-1"/>
        <w:rPr>
          <w:rFonts w:cs="Arial"/>
        </w:rPr>
      </w:pPr>
    </w:p>
    <w:p w14:paraId="0A72E0A3" w14:textId="77777777" w:rsidR="00767A80" w:rsidRPr="00C70EC5" w:rsidRDefault="00DB1634" w:rsidP="00EA02FB">
      <w:pPr>
        <w:spacing w:after="0"/>
        <w:ind w:right="-1"/>
        <w:rPr>
          <w:rFonts w:cs="Arial"/>
          <w:b/>
          <w:bCs/>
        </w:rPr>
      </w:pPr>
      <w:r w:rsidRPr="00C70EC5">
        <w:rPr>
          <w:rFonts w:cs="Arial"/>
          <w:b/>
          <w:bCs/>
        </w:rPr>
        <w:t>Test</w:t>
      </w:r>
      <w:r w:rsidR="00767A80" w:rsidRPr="00C70EC5">
        <w:rPr>
          <w:rFonts w:cs="Arial"/>
          <w:b/>
          <w:bCs/>
        </w:rPr>
        <w:t>psychologische</w:t>
      </w:r>
      <w:r w:rsidR="00727D14" w:rsidRPr="00C70EC5">
        <w:rPr>
          <w:rFonts w:cs="Arial"/>
          <w:b/>
          <w:bCs/>
        </w:rPr>
        <w:t>r</w:t>
      </w:r>
      <w:r w:rsidR="00767A80" w:rsidRPr="00C70EC5">
        <w:rPr>
          <w:rFonts w:cs="Arial"/>
          <w:b/>
          <w:bCs/>
        </w:rPr>
        <w:t xml:space="preserve"> </w:t>
      </w:r>
      <w:r w:rsidR="00727D14" w:rsidRPr="00C70EC5">
        <w:rPr>
          <w:rFonts w:cs="Arial"/>
          <w:b/>
          <w:bCs/>
        </w:rPr>
        <w:t>Untersuchungsbefund</w:t>
      </w:r>
    </w:p>
    <w:p w14:paraId="65E2A876" w14:textId="77777777" w:rsidR="0027050F" w:rsidRDefault="00A223D5" w:rsidP="00A223D5">
      <w:bookmarkStart w:id="15" w:name="T_0130_Befunde_Neuropsychologische_Diagn"/>
      <w:r w:rsidRPr="00A223D5">
        <w:t xml:space="preserve">Das ISR (ICD-10-Symptomrating, Tritt et al., 2008) orientiert sich an der Einteilung im ICD-10 und erfasst die wichtigsten Symptombereiche und deren Intensität (Cut-Off-Werte in Klammern). </w:t>
      </w:r>
    </w:p>
    <w:p w14:paraId="6B77193A" w14:textId="77777777" w:rsidR="0027050F" w:rsidRDefault="0027050F" w:rsidP="00A223D5">
      <w:r>
        <w:t>Eine Ausgangsdiagnostik wurde nicht ausgefüllt.</w:t>
      </w:r>
    </w:p>
    <w:p w14:paraId="7EA2EC43" w14:textId="37E51C2F" w:rsidR="00A223D5" w:rsidRPr="00A223D5" w:rsidRDefault="00A223D5" w:rsidP="00A223D5">
      <w:r w:rsidRPr="00A223D5">
        <w:t>Auf den verschiedenen Skalen wurden folgende Werte erreicht (</w:t>
      </w:r>
      <w:proofErr w:type="spellStart"/>
      <w:r w:rsidRPr="00A223D5">
        <w:t>prä</w:t>
      </w:r>
      <w:proofErr w:type="spellEnd"/>
      <w:r w:rsidRPr="00A223D5">
        <w:t xml:space="preserve">): </w:t>
      </w:r>
    </w:p>
    <w:p w14:paraId="1EEB808B" w14:textId="77777777" w:rsidR="0027050F" w:rsidRDefault="0027050F" w:rsidP="00A223D5"/>
    <w:p w14:paraId="289C4ED0" w14:textId="530FC453" w:rsidR="00A223D5" w:rsidRPr="00A223D5" w:rsidRDefault="00A223D5" w:rsidP="00A223D5">
      <w:r w:rsidRPr="00A223D5">
        <w:t xml:space="preserve">Depression: 2.5; (&lt;1: unauffällig; 1-2: leicht erhöht; 2-3: deutlich erhöht; &gt;3: stark erhöht) </w:t>
      </w:r>
    </w:p>
    <w:p w14:paraId="7B3046B8" w14:textId="77777777" w:rsidR="00A223D5" w:rsidRPr="00A223D5" w:rsidRDefault="00A223D5" w:rsidP="00A223D5">
      <w:r w:rsidRPr="00A223D5">
        <w:t xml:space="preserve">Angst: 0; (&lt;1: unauffällig; 1-2: leicht erhöht; 2-3: deutlich erhöht; &gt;3: stark erhöht) </w:t>
      </w:r>
    </w:p>
    <w:p w14:paraId="6BDFE4F4" w14:textId="77777777" w:rsidR="00A223D5" w:rsidRPr="00A223D5" w:rsidRDefault="00A223D5" w:rsidP="00A223D5">
      <w:r w:rsidRPr="00A223D5">
        <w:t xml:space="preserve">Zwang: 0.33; (&lt;1: unauffällig; 1-2: leicht erhöht; 2-3: deutlich erhöht; &gt;3: stark erhöht) </w:t>
      </w:r>
    </w:p>
    <w:p w14:paraId="6E53EAC1" w14:textId="77777777" w:rsidR="00A223D5" w:rsidRPr="00A223D5" w:rsidRDefault="00A223D5" w:rsidP="00A223D5">
      <w:r w:rsidRPr="00A223D5">
        <w:t xml:space="preserve">Somatisierung: 0; (&lt;0,75: unauffällig; 0,75-1,25: leicht erhöht; 1,25-2,67: deutlich erhöht; &gt;2,67: stark erhöht) </w:t>
      </w:r>
    </w:p>
    <w:p w14:paraId="574C0149" w14:textId="77777777" w:rsidR="00A223D5" w:rsidRPr="00A223D5" w:rsidRDefault="00A223D5" w:rsidP="00A223D5">
      <w:r w:rsidRPr="00A223D5">
        <w:t xml:space="preserve">Essstörung: 0; (&lt;0,67: unauffällig; 0,67-1,5: leicht erhöht; 1,5-2,75: deutlich erhöht; &gt;3: stark erhöht) </w:t>
      </w:r>
    </w:p>
    <w:p w14:paraId="6C89F637" w14:textId="77777777" w:rsidR="00A223D5" w:rsidRPr="00A223D5" w:rsidRDefault="00A223D5" w:rsidP="00A223D5">
      <w:r w:rsidRPr="00A223D5">
        <w:t xml:space="preserve">Gesamtskala: 0.76; (&lt;0,6: unauffällig; 0,6-0,9: leicht erhöht; 0,9-1,7: deutlich erhöht; &gt;1,7 stark erhöht) </w:t>
      </w:r>
    </w:p>
    <w:p w14:paraId="34239D84" w14:textId="77777777" w:rsidR="00A223D5" w:rsidRPr="00A223D5" w:rsidRDefault="00A223D5" w:rsidP="00A223D5">
      <w:r w:rsidRPr="00A223D5">
        <w:t xml:space="preserve"> </w:t>
      </w:r>
    </w:p>
    <w:p w14:paraId="6D376F3B" w14:textId="7FC85708" w:rsidR="00A223D5" w:rsidRPr="00A223D5" w:rsidRDefault="00A223D5" w:rsidP="00A223D5">
      <w:r w:rsidRPr="00A223D5">
        <w:t xml:space="preserve">Im DASS-21 (Depressions-Angst-Stress-Inventar, </w:t>
      </w:r>
      <w:proofErr w:type="spellStart"/>
      <w:r w:rsidRPr="00A223D5">
        <w:t>Lovibond</w:t>
      </w:r>
      <w:proofErr w:type="spellEnd"/>
      <w:r w:rsidRPr="00A223D5">
        <w:t>, 1995), einem Selbstbeurteilungsinstrument zur Erfassung von Depression, Angst und Stresserleben wurden nachfolgende Werte erreicht (</w:t>
      </w:r>
      <w:proofErr w:type="spellStart"/>
      <w:r w:rsidRPr="00A223D5">
        <w:t>prä</w:t>
      </w:r>
      <w:proofErr w:type="spellEnd"/>
      <w:r w:rsidRPr="00A223D5">
        <w:t xml:space="preserve">): </w:t>
      </w:r>
    </w:p>
    <w:p w14:paraId="2B80A31B" w14:textId="77777777" w:rsidR="00A223D5" w:rsidRPr="00A223D5" w:rsidRDefault="00A223D5" w:rsidP="00A223D5">
      <w:r w:rsidRPr="00A223D5">
        <w:t xml:space="preserve">Depression: 26; (&lt;10: unauffällig; 10-13: leicht erhöht; 14-20: deutlich erhöht; 21-27: stark erhöht; &gt;28: sehr stark erhöht) </w:t>
      </w:r>
    </w:p>
    <w:p w14:paraId="098261DD" w14:textId="77777777" w:rsidR="00A223D5" w:rsidRPr="00A223D5" w:rsidRDefault="00A223D5" w:rsidP="00A223D5">
      <w:r w:rsidRPr="00A223D5">
        <w:t xml:space="preserve">Angst: 12; (&lt;8: unauffällig; 8-9: leicht erhöht; 10-14: deutlich erhöht; 15-19: stark erhöht; &gt;19: sehr stark erhöht) </w:t>
      </w:r>
    </w:p>
    <w:p w14:paraId="74208FE6" w14:textId="69F101E9" w:rsidR="002A2C48" w:rsidRDefault="00A223D5" w:rsidP="00A223D5">
      <w:pPr>
        <w:rPr>
          <w:rFonts w:cs="Arial"/>
          <w:bCs/>
        </w:rPr>
      </w:pPr>
      <w:r w:rsidRPr="00A223D5">
        <w:t>Stress: 38; (&lt;15: unauffällig; 15-18: leicht erhöht; 19-25: deutlich erhöht; 26-33: stark erhöht; &gt;33: sehr stark erhöht)</w:t>
      </w:r>
      <w:bookmarkEnd w:id="15"/>
      <w:r w:rsidR="00544A20">
        <w:rPr>
          <w:rFonts w:cs="Arial"/>
          <w:bCs/>
        </w:rPr>
        <w:t xml:space="preserve"> </w:t>
      </w:r>
    </w:p>
    <w:p w14:paraId="203D5DB9" w14:textId="77777777" w:rsidR="00FA2C41" w:rsidRDefault="00FA2C41" w:rsidP="00EA02FB">
      <w:pPr>
        <w:spacing w:after="0"/>
        <w:ind w:right="-1"/>
        <w:rPr>
          <w:rFonts w:cs="Arial"/>
          <w:b/>
          <w:bCs/>
        </w:rPr>
      </w:pPr>
    </w:p>
    <w:p w14:paraId="6D413CB9" w14:textId="77777777" w:rsidR="00C82E37" w:rsidRPr="00C70EC5" w:rsidRDefault="00C82E37" w:rsidP="00EA02FB">
      <w:pPr>
        <w:spacing w:after="0"/>
        <w:ind w:right="-1"/>
        <w:rPr>
          <w:rFonts w:cs="Arial"/>
          <w:b/>
          <w:bCs/>
        </w:rPr>
      </w:pPr>
      <w:r w:rsidRPr="00C70EC5">
        <w:rPr>
          <w:rFonts w:cs="Arial"/>
          <w:b/>
          <w:bCs/>
        </w:rPr>
        <w:t>Körperlicher Untersuchungsbefund</w:t>
      </w:r>
      <w:r w:rsidR="00544A20">
        <w:rPr>
          <w:rFonts w:cs="Arial"/>
          <w:b/>
          <w:bCs/>
        </w:rPr>
        <w:t xml:space="preserve"> </w:t>
      </w:r>
    </w:p>
    <w:p w14:paraId="1297C322" w14:textId="5CEC744B" w:rsidR="00A223D5" w:rsidRPr="00A223D5" w:rsidRDefault="00A223D5" w:rsidP="00A223D5">
      <w:bookmarkStart w:id="16" w:name="T_0114_Befunde_Körperlicher_Untersuchung"/>
      <w:r w:rsidRPr="00A223D5">
        <w:t>Größe: 187 cm, Gewicht: 78 kg, BMI 22,1</w:t>
      </w:r>
      <w:r w:rsidR="00E57160">
        <w:t xml:space="preserve"> </w:t>
      </w:r>
      <w:r w:rsidRPr="00A223D5">
        <w:t xml:space="preserve">kg/m². </w:t>
      </w:r>
    </w:p>
    <w:p w14:paraId="35631682" w14:textId="77777777" w:rsidR="00A223D5" w:rsidRPr="00A223D5" w:rsidRDefault="00A223D5" w:rsidP="00A223D5">
      <w:r w:rsidRPr="00A223D5">
        <w:t xml:space="preserve">Integument: Vereinzelte Nävi. Reizlose Narben. </w:t>
      </w:r>
    </w:p>
    <w:p w14:paraId="3D70F09E" w14:textId="77777777" w:rsidR="00A223D5" w:rsidRPr="00A223D5" w:rsidRDefault="00A223D5" w:rsidP="00A223D5">
      <w:r w:rsidRPr="00A223D5">
        <w:t xml:space="preserve">Kopf/Hals: Augen, Gehör- und Nasengänge unauffällig. Gebiss saniert. Rachen reizlos. Zunge feucht, etwas belegt. Schilddrüse nicht vergrößert. </w:t>
      </w:r>
    </w:p>
    <w:p w14:paraId="544A67FF" w14:textId="77777777" w:rsidR="00A223D5" w:rsidRPr="00A223D5" w:rsidRDefault="00A223D5" w:rsidP="00A223D5">
      <w:r w:rsidRPr="00A223D5">
        <w:t xml:space="preserve">Atmungsorgane: Eupnoe, seitengleiche Belüftung, sonorer Klopfschall, Vesikuläratmen. </w:t>
      </w:r>
    </w:p>
    <w:p w14:paraId="0978A6DB" w14:textId="77777777" w:rsidR="00A223D5" w:rsidRPr="00A223D5" w:rsidRDefault="00A223D5" w:rsidP="00A223D5">
      <w:r w:rsidRPr="00A223D5">
        <w:t xml:space="preserve">Herz-Kreislauf-System: HT rhythmisch, rein; 72 bpm; keine </w:t>
      </w:r>
      <w:proofErr w:type="spellStart"/>
      <w:r w:rsidRPr="00A223D5">
        <w:t>vitiumtypischen</w:t>
      </w:r>
      <w:proofErr w:type="spellEnd"/>
      <w:r w:rsidRPr="00A223D5">
        <w:t xml:space="preserve"> Geräusche. RR 125/80 </w:t>
      </w:r>
      <w:proofErr w:type="spellStart"/>
      <w:r w:rsidRPr="00A223D5">
        <w:t>mmHg</w:t>
      </w:r>
      <w:proofErr w:type="spellEnd"/>
      <w:r w:rsidRPr="00A223D5">
        <w:t xml:space="preserve">. Pulsstatus unauffällig, Venen unauffällig. </w:t>
      </w:r>
    </w:p>
    <w:p w14:paraId="21494CB7" w14:textId="77777777" w:rsidR="00A223D5" w:rsidRPr="00A223D5" w:rsidRDefault="00A223D5" w:rsidP="00A223D5">
      <w:r w:rsidRPr="00A223D5">
        <w:t xml:space="preserve">Abdomen: weich, kein Druckschmerz, spärliche Darmgeräusche, keine </w:t>
      </w:r>
      <w:proofErr w:type="spellStart"/>
      <w:r w:rsidRPr="00A223D5">
        <w:t>Organomegalie</w:t>
      </w:r>
      <w:proofErr w:type="spellEnd"/>
      <w:r w:rsidRPr="00A223D5">
        <w:t xml:space="preserve">. Nierenlogen klopfindolent. </w:t>
      </w:r>
    </w:p>
    <w:p w14:paraId="65DE5FEF" w14:textId="77777777" w:rsidR="00A223D5" w:rsidRPr="00A223D5" w:rsidRDefault="00A223D5" w:rsidP="00A223D5">
      <w:r w:rsidRPr="00A223D5">
        <w:t xml:space="preserve">Bewegungsapparat: Gelenke frei beweglich. WS klopfindolent, Beweglichkeit frei, FBA 0 cm. Lasègue negativ. </w:t>
      </w:r>
    </w:p>
    <w:p w14:paraId="41C256C7" w14:textId="77777777" w:rsidR="00A223D5" w:rsidRPr="00A223D5" w:rsidRDefault="00A223D5" w:rsidP="00A223D5">
      <w:r w:rsidRPr="00A223D5">
        <w:t xml:space="preserve">Neurostatus: orientierend unauffällig.  </w:t>
      </w:r>
    </w:p>
    <w:p w14:paraId="7AC38016" w14:textId="14928780" w:rsidR="00C82E37" w:rsidRDefault="00A223D5" w:rsidP="00A223D5">
      <w:pPr>
        <w:rPr>
          <w:rFonts w:cs="Arial"/>
          <w:bCs/>
        </w:rPr>
      </w:pPr>
      <w:r w:rsidRPr="00A223D5">
        <w:t>Sonstiges: Mammae, Genitale nicht untersucht. Lymphknotenstatus bland.</w:t>
      </w:r>
      <w:bookmarkEnd w:id="16"/>
    </w:p>
    <w:p w14:paraId="3915C800" w14:textId="77777777" w:rsidR="00FA2C41" w:rsidRDefault="00FA2C41" w:rsidP="00EA02FB">
      <w:pPr>
        <w:spacing w:after="0"/>
        <w:ind w:right="-1"/>
        <w:rPr>
          <w:rFonts w:cs="Arial"/>
          <w:b/>
          <w:bCs/>
        </w:rPr>
      </w:pPr>
    </w:p>
    <w:p w14:paraId="13A67328" w14:textId="77777777" w:rsidR="00C82E37" w:rsidRPr="00C70EC5" w:rsidRDefault="00C82E37" w:rsidP="00EA02FB">
      <w:pPr>
        <w:spacing w:after="0"/>
        <w:ind w:right="-1"/>
        <w:rPr>
          <w:rFonts w:cs="Arial"/>
          <w:b/>
          <w:bCs/>
        </w:rPr>
      </w:pPr>
      <w:r w:rsidRPr="00C70EC5">
        <w:rPr>
          <w:rFonts w:cs="Arial"/>
          <w:b/>
          <w:bCs/>
        </w:rPr>
        <w:t>EKG</w:t>
      </w:r>
      <w:r w:rsidR="00544A20">
        <w:rPr>
          <w:rFonts w:cs="Arial"/>
          <w:b/>
          <w:bCs/>
        </w:rPr>
        <w:t xml:space="preserve"> </w:t>
      </w:r>
    </w:p>
    <w:p w14:paraId="739C801F" w14:textId="69863D21" w:rsidR="00C82E37" w:rsidRPr="00A223D5" w:rsidRDefault="00A223D5" w:rsidP="00A223D5">
      <w:bookmarkStart w:id="17" w:name="T_0126_Befunde_EKG"/>
      <w:proofErr w:type="spellStart"/>
      <w:r w:rsidRPr="00A223D5">
        <w:t>Normofrequenter</w:t>
      </w:r>
      <w:proofErr w:type="spellEnd"/>
      <w:r w:rsidRPr="00A223D5">
        <w:t xml:space="preserve"> Sinusrhythmus, Frequenz 61/Min., </w:t>
      </w:r>
      <w:proofErr w:type="spellStart"/>
      <w:r w:rsidRPr="00A223D5">
        <w:t>Steiltyp</w:t>
      </w:r>
      <w:proofErr w:type="spellEnd"/>
      <w:r w:rsidRPr="00A223D5">
        <w:t xml:space="preserve">. Erregungsbildung, Überleitung und Erregungsrückbildung unauffällig. </w:t>
      </w:r>
      <w:proofErr w:type="spellStart"/>
      <w:r w:rsidRPr="00A223D5">
        <w:t>QTc</w:t>
      </w:r>
      <w:proofErr w:type="spellEnd"/>
      <w:r w:rsidRPr="00A223D5">
        <w:t xml:space="preserve"> 422 </w:t>
      </w:r>
      <w:proofErr w:type="spellStart"/>
      <w:r w:rsidRPr="00A223D5">
        <w:t>ms</w:t>
      </w:r>
      <w:proofErr w:type="spellEnd"/>
      <w:r w:rsidRPr="00A223D5">
        <w:t xml:space="preserve"> (108 %).</w:t>
      </w:r>
      <w:bookmarkEnd w:id="17"/>
      <w:r w:rsidR="00544A20" w:rsidRPr="00A223D5">
        <w:t xml:space="preserve"> </w:t>
      </w:r>
    </w:p>
    <w:p w14:paraId="55EC271D" w14:textId="77777777" w:rsidR="00FA2C41" w:rsidRDefault="00FA2C41" w:rsidP="00EA02FB">
      <w:pPr>
        <w:spacing w:after="0"/>
        <w:ind w:right="-1"/>
        <w:rPr>
          <w:rFonts w:cs="Arial"/>
          <w:b/>
          <w:bCs/>
        </w:rPr>
      </w:pPr>
    </w:p>
    <w:p w14:paraId="5FA55521" w14:textId="77777777" w:rsidR="00C82E37" w:rsidRPr="00C70EC5" w:rsidRDefault="00C82E37" w:rsidP="00EA02FB">
      <w:pPr>
        <w:spacing w:after="0"/>
        <w:ind w:right="-1"/>
        <w:rPr>
          <w:rFonts w:cs="Arial"/>
          <w:b/>
          <w:bCs/>
        </w:rPr>
      </w:pPr>
      <w:r w:rsidRPr="00C70EC5">
        <w:rPr>
          <w:rFonts w:cs="Arial"/>
          <w:b/>
          <w:bCs/>
        </w:rPr>
        <w:t>Laborbefunde</w:t>
      </w:r>
      <w:r w:rsidR="00544A20">
        <w:rPr>
          <w:rFonts w:cs="Arial"/>
          <w:b/>
          <w:bCs/>
        </w:rPr>
        <w:t xml:space="preserve"> </w:t>
      </w:r>
    </w:p>
    <w:p w14:paraId="43B51CF6" w14:textId="77777777" w:rsidR="00A223D5" w:rsidRPr="00A223D5" w:rsidRDefault="00A223D5" w:rsidP="00A223D5">
      <w:bookmarkStart w:id="18" w:name="T_0127_Befunde_Labor"/>
      <w:r w:rsidRPr="00A223D5">
        <w:t>Die Befunde der erhobenen Laborparameter wurden bei Entlassung mitgegeben.</w:t>
      </w:r>
    </w:p>
    <w:p w14:paraId="64BFCBC5" w14:textId="1624E4A2" w:rsidR="00C82E37" w:rsidRDefault="00A223D5" w:rsidP="00A223D5">
      <w:pPr>
        <w:rPr>
          <w:rFonts w:cs="Arial"/>
          <w:bCs/>
        </w:rPr>
      </w:pPr>
      <w:r w:rsidRPr="00A223D5">
        <w:t xml:space="preserve">Urintestung </w:t>
      </w:r>
      <w:proofErr w:type="spellStart"/>
      <w:r w:rsidRPr="00A223D5">
        <w:t>Combur</w:t>
      </w:r>
      <w:proofErr w:type="spellEnd"/>
      <w:r w:rsidRPr="00A223D5">
        <w:t xml:space="preserve"> 9 am 06.12.2025: unauffällig.</w:t>
      </w:r>
      <w:bookmarkEnd w:id="18"/>
      <w:r w:rsidR="00544A20">
        <w:rPr>
          <w:rFonts w:cs="Arial"/>
          <w:bCs/>
        </w:rPr>
        <w:t xml:space="preserve"> </w:t>
      </w:r>
    </w:p>
    <w:p w14:paraId="2CF93D47" w14:textId="77777777" w:rsidR="00FA2C41" w:rsidRDefault="00FA2C41" w:rsidP="00EA02FB">
      <w:pPr>
        <w:spacing w:after="0"/>
        <w:ind w:right="-1"/>
        <w:rPr>
          <w:rFonts w:cs="Arial"/>
          <w:b/>
          <w:bCs/>
        </w:rPr>
      </w:pPr>
    </w:p>
    <w:p w14:paraId="70B0982B" w14:textId="77777777" w:rsidR="00DC574C" w:rsidRPr="00C70EC5" w:rsidRDefault="00DC574C" w:rsidP="00EA02FB">
      <w:pPr>
        <w:spacing w:after="0"/>
        <w:ind w:right="-1"/>
        <w:rPr>
          <w:rFonts w:cs="Arial"/>
          <w:b/>
          <w:bCs/>
        </w:rPr>
      </w:pPr>
      <w:r w:rsidRPr="00C70EC5">
        <w:rPr>
          <w:rFonts w:cs="Arial"/>
          <w:b/>
          <w:bCs/>
        </w:rPr>
        <w:t>Weitere Untersuchungsbefunde</w:t>
      </w:r>
      <w:r w:rsidR="00544A20">
        <w:rPr>
          <w:rFonts w:cs="Arial"/>
          <w:b/>
          <w:bCs/>
        </w:rPr>
        <w:t xml:space="preserve"> </w:t>
      </w:r>
    </w:p>
    <w:p w14:paraId="0E23E060" w14:textId="5F0D2A15" w:rsidR="00A223D5" w:rsidRPr="00A223D5" w:rsidRDefault="00A223D5" w:rsidP="00A223D5">
      <w:bookmarkStart w:id="19" w:name="T_0128_Befunde_Weitere_Untersuchungen"/>
      <w:r w:rsidRPr="00A223D5">
        <w:rPr>
          <w:u w:val="single"/>
        </w:rPr>
        <w:t>Polygraphischer Befund (</w:t>
      </w:r>
      <w:proofErr w:type="spellStart"/>
      <w:r w:rsidRPr="00A223D5">
        <w:rPr>
          <w:u w:val="single"/>
        </w:rPr>
        <w:t>SleepDoc</w:t>
      </w:r>
      <w:proofErr w:type="spellEnd"/>
      <w:r w:rsidRPr="00A223D5">
        <w:rPr>
          <w:u w:val="single"/>
        </w:rPr>
        <w:t xml:space="preserve"> Porti°) vom 15.01.2026:</w:t>
      </w:r>
    </w:p>
    <w:p w14:paraId="2FCE8BB9" w14:textId="77777777" w:rsidR="00A223D5" w:rsidRPr="00A223D5" w:rsidRDefault="00A223D5" w:rsidP="00A223D5">
      <w:r w:rsidRPr="00A223D5">
        <w:t>AHI (</w:t>
      </w:r>
      <w:proofErr w:type="spellStart"/>
      <w:r w:rsidRPr="00A223D5">
        <w:t>Entsättigungs</w:t>
      </w:r>
      <w:proofErr w:type="spellEnd"/>
      <w:r w:rsidRPr="00A223D5">
        <w:t>-korreliert) pro Stunde: 15,4</w:t>
      </w:r>
    </w:p>
    <w:p w14:paraId="36406C5F" w14:textId="77777777" w:rsidR="00A223D5" w:rsidRPr="00A223D5" w:rsidRDefault="00A223D5" w:rsidP="00A223D5">
      <w:r w:rsidRPr="00A223D5">
        <w:t>Anzahl Apnoen: 36</w:t>
      </w:r>
    </w:p>
    <w:p w14:paraId="3685ECDC" w14:textId="77777777" w:rsidR="00A223D5" w:rsidRPr="00A223D5" w:rsidRDefault="00A223D5" w:rsidP="00A223D5">
      <w:r w:rsidRPr="00A223D5">
        <w:t>Längste Apnoe (Min.): 1:33</w:t>
      </w:r>
    </w:p>
    <w:p w14:paraId="06ED0968" w14:textId="77777777" w:rsidR="00A223D5" w:rsidRPr="00A223D5" w:rsidRDefault="00A223D5" w:rsidP="00A223D5">
      <w:proofErr w:type="spellStart"/>
      <w:r w:rsidRPr="00A223D5">
        <w:t>Schnarchindex</w:t>
      </w:r>
      <w:proofErr w:type="spellEnd"/>
      <w:r w:rsidRPr="00A223D5">
        <w:t xml:space="preserve"> SI (pro Stunde): 0</w:t>
      </w:r>
    </w:p>
    <w:p w14:paraId="509D8CFF" w14:textId="77777777" w:rsidR="00A223D5" w:rsidRPr="00A223D5" w:rsidRDefault="00A223D5" w:rsidP="00A223D5">
      <w:r w:rsidRPr="00A223D5">
        <w:t>Tiefste Entsättigung: 83 %</w:t>
      </w:r>
    </w:p>
    <w:p w14:paraId="415610EF" w14:textId="0854E760" w:rsidR="00A223D5" w:rsidRPr="00A223D5" w:rsidRDefault="00A223D5" w:rsidP="00A223D5">
      <w:r w:rsidRPr="00A223D5">
        <w:t>Mittlere Entsättigung: 91,8 %</w:t>
      </w:r>
    </w:p>
    <w:p w14:paraId="41CA9F7C" w14:textId="577D37C3" w:rsidR="00DC574C" w:rsidRDefault="00A223D5" w:rsidP="00A223D5">
      <w:pPr>
        <w:rPr>
          <w:rFonts w:cs="Arial"/>
          <w:bCs/>
        </w:rPr>
      </w:pPr>
      <w:r w:rsidRPr="00A223D5">
        <w:t xml:space="preserve">Bewertung: Kein Hinweis auf Schlaf-Apnoe </w:t>
      </w:r>
      <w:bookmarkEnd w:id="19"/>
      <w:r w:rsidR="00544A20">
        <w:rPr>
          <w:rFonts w:cs="Arial"/>
          <w:bCs/>
        </w:rPr>
        <w:t xml:space="preserve"> </w:t>
      </w:r>
    </w:p>
    <w:p w14:paraId="15552740" w14:textId="77777777" w:rsidR="00D92A77" w:rsidRPr="00D92A77" w:rsidRDefault="00D92A77" w:rsidP="00EA02FB">
      <w:pPr>
        <w:spacing w:after="0"/>
        <w:ind w:right="-1"/>
        <w:rPr>
          <w:rFonts w:cs="Arial"/>
          <w:bCs/>
        </w:rPr>
      </w:pPr>
    </w:p>
    <w:p w14:paraId="7ECF757F" w14:textId="77777777" w:rsidR="00BF11FB" w:rsidRDefault="00BF11FB" w:rsidP="00EA02FB">
      <w:pPr>
        <w:spacing w:after="0"/>
        <w:ind w:right="-1"/>
        <w:jc w:val="left"/>
        <w:rPr>
          <w:rFonts w:cs="Arial"/>
          <w:b/>
          <w:bCs/>
        </w:rPr>
      </w:pPr>
      <w:r>
        <w:rPr>
          <w:rFonts w:cs="Arial"/>
          <w:b/>
          <w:bCs/>
        </w:rPr>
        <w:t>Beschreibung des therapeutischen Angebotes</w:t>
      </w:r>
    </w:p>
    <w:p w14:paraId="77DB92A1" w14:textId="0DB7BD67" w:rsidR="00BF11FB" w:rsidRPr="00A223D5" w:rsidRDefault="00A223D5" w:rsidP="00A223D5">
      <w:bookmarkStart w:id="20" w:name="T_0145_Entlassung_Beschreibung_des_thera"/>
      <w:r w:rsidRPr="00A223D5">
        <w:t>Unser Therapiekonzept ist tiefenpsychologisch fundiert, verhaltenstherapeutisch ergänzt und hypnosystemisch optimiert. Alle therapeutischen Prozesse werden stets ärztlich geplant und validiert. Das therapeutische Angebot umfasst intensive Einzelsitzungen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hypnosystemischen Interventionen unterstützen wir die Klientinnen und Klienten dabei, gewünschtes Erleben zieldienlich zu bahnen und selbstwirksam zu gestalten.</w:t>
      </w:r>
      <w:bookmarkEnd w:id="20"/>
      <w:r w:rsidR="00BF11FB" w:rsidRPr="00A223D5">
        <w:t xml:space="preserve"> </w:t>
      </w:r>
    </w:p>
    <w:p w14:paraId="3D951051" w14:textId="77777777" w:rsidR="00E74E9C" w:rsidRDefault="00E74E9C" w:rsidP="00EA02FB">
      <w:pPr>
        <w:ind w:right="-1"/>
      </w:pPr>
    </w:p>
    <w:p w14:paraId="1A9FC793" w14:textId="77777777" w:rsidR="00D7372A" w:rsidRDefault="00D7372A" w:rsidP="00EA02FB">
      <w:pPr>
        <w:spacing w:after="0"/>
        <w:ind w:right="-1"/>
        <w:rPr>
          <w:b/>
        </w:rPr>
      </w:pPr>
      <w:r w:rsidRPr="00A84C1E">
        <w:rPr>
          <w:b/>
        </w:rPr>
        <w:t>Therapie und Verlauf</w:t>
      </w:r>
    </w:p>
    <w:p w14:paraId="7EB80533" w14:textId="77777777" w:rsidR="00727D14" w:rsidRPr="00774EB6" w:rsidRDefault="00727D14" w:rsidP="00EA02FB">
      <w:pPr>
        <w:spacing w:after="0"/>
        <w:ind w:right="-1"/>
        <w:rPr>
          <w:rFonts w:cs="Arial"/>
          <w:b/>
          <w:bCs/>
          <w:i/>
        </w:rPr>
      </w:pPr>
      <w:r w:rsidRPr="00774EB6">
        <w:rPr>
          <w:rFonts w:cs="Arial"/>
          <w:b/>
          <w:bCs/>
          <w:i/>
        </w:rPr>
        <w:t>Somatischer Verlauf</w:t>
      </w:r>
    </w:p>
    <w:p w14:paraId="0E7BE479" w14:textId="77777777" w:rsidR="00E72105" w:rsidRDefault="00A223D5" w:rsidP="00A223D5">
      <w:bookmarkStart w:id="21" w:name="T_0118_Diagnostische_Bewertung_Therapie_"/>
      <w:r w:rsidRPr="00A223D5">
        <w:t xml:space="preserve">Der </w:t>
      </w:r>
      <w:r w:rsidR="00E72105" w:rsidRPr="00A223D5">
        <w:t>43-jährige</w:t>
      </w:r>
      <w:r w:rsidRPr="00A223D5">
        <w:t xml:space="preserve"> Klient kam am 05.12.2025 zum 1. Mal in unsere stationäre Betreuung mit den Symptomen einer mittelgradigen depressiven Episode, </w:t>
      </w:r>
      <w:proofErr w:type="spellStart"/>
      <w:r w:rsidRPr="00A223D5">
        <w:t>nuchalen</w:t>
      </w:r>
      <w:proofErr w:type="spellEnd"/>
      <w:r w:rsidRPr="00A223D5">
        <w:t xml:space="preserve"> Verspannungen und wenig erholsamem Nachtschlaf. Die von uns routinemäßig erhobenen Laborwerte waren unauffällig bis auf eine isolierte </w:t>
      </w:r>
      <w:proofErr w:type="spellStart"/>
      <w:r w:rsidRPr="00A223D5">
        <w:t>Hypertriglyzeridämie</w:t>
      </w:r>
      <w:proofErr w:type="spellEnd"/>
      <w:r w:rsidRPr="00A223D5">
        <w:t xml:space="preserve"> von 377 mg/dl bei einem Gesamtcholesterin von 223 mg/dl und wurden ihm bei Entlassung ausgehändigt. Im Rahmen der Schlafanamnese erfolgte eine polygraphische Exploration (</w:t>
      </w:r>
      <w:proofErr w:type="spellStart"/>
      <w:r w:rsidRPr="00A223D5">
        <w:t>SleepDoc</w:t>
      </w:r>
      <w:proofErr w:type="spellEnd"/>
      <w:r w:rsidRPr="00A223D5">
        <w:t xml:space="preserve"> Porti°), die keinen Hinweis auf ein Schlaf-Apnoe-Syndrom erbrachte und ihm ebenfalls mitgegeben wurde. </w:t>
      </w:r>
    </w:p>
    <w:p w14:paraId="3A68A80E" w14:textId="487E71C9" w:rsidR="00A223D5" w:rsidRPr="00A223D5" w:rsidRDefault="00E72105" w:rsidP="00A223D5">
      <w:r>
        <w:t xml:space="preserve">Es erfolgte eine fachärztlich psychiatrische Mitbehandlung im Rahmen mehrerer </w:t>
      </w:r>
      <w:proofErr w:type="spellStart"/>
      <w:r>
        <w:t>Konsile</w:t>
      </w:r>
      <w:proofErr w:type="spellEnd"/>
      <w:r>
        <w:t>: n</w:t>
      </w:r>
      <w:r w:rsidR="00A223D5" w:rsidRPr="00A223D5">
        <w:t xml:space="preserve">ach Reduktion der anfänglichen </w:t>
      </w:r>
      <w:proofErr w:type="spellStart"/>
      <w:r w:rsidR="00A223D5" w:rsidRPr="00A223D5">
        <w:t>Sertralindosierung</w:t>
      </w:r>
      <w:proofErr w:type="spellEnd"/>
      <w:r w:rsidR="00A223D5" w:rsidRPr="00A223D5">
        <w:t xml:space="preserve"> von 150 mg auf 100 mg morgens fühlte Herr R. sich weniger müde und konnte sich gut auf die hier angebotenen Konzepte einlassen. Aus der Vorgeschichte des Klienten war ein ADS-Syndrom bekannt</w:t>
      </w:r>
      <w:r>
        <w:t>.</w:t>
      </w:r>
      <w:r w:rsidR="00A223D5" w:rsidRPr="00A223D5">
        <w:t xml:space="preserve"> Herr R. äußerte den Wunsch</w:t>
      </w:r>
      <w:r>
        <w:t xml:space="preserve"> einer </w:t>
      </w:r>
      <w:proofErr w:type="spellStart"/>
      <w:r>
        <w:t>Reevaluation</w:t>
      </w:r>
      <w:proofErr w:type="spellEnd"/>
      <w:r>
        <w:t xml:space="preserve"> der medikamentösen Therapie mittels Stimulantien bei bekanntem ADHS:</w:t>
      </w:r>
      <w:r w:rsidR="00A223D5" w:rsidRPr="00A223D5">
        <w:t xml:space="preserve"> eine Therapie mit retardiertem Methylphenidat in aufsteigender Dosierung </w:t>
      </w:r>
      <w:r>
        <w:t xml:space="preserve">wurde </w:t>
      </w:r>
      <w:r w:rsidR="00A223D5" w:rsidRPr="00A223D5">
        <w:t xml:space="preserve">etabliert. Diese wurde gut vertragen </w:t>
      </w:r>
      <w:r w:rsidR="00184615">
        <w:t xml:space="preserve">(RR und Gewicht stabil) </w:t>
      </w:r>
      <w:r w:rsidR="00A223D5" w:rsidRPr="00A223D5">
        <w:t>und von Herrn R. als hilfreich empfunden.</w:t>
      </w:r>
      <w:r>
        <w:t xml:space="preserve"> Wir bitten diese anhand der klinischen Symptome weiterhin zu steigern 10mg/Woche, bis max. 80mg</w:t>
      </w:r>
      <w:r w:rsidR="008E623D">
        <w:t xml:space="preserve"> (je nach KG)</w:t>
      </w:r>
      <w:r>
        <w:t>.</w:t>
      </w:r>
    </w:p>
    <w:p w14:paraId="25B6A95A" w14:textId="77777777" w:rsidR="00A223D5" w:rsidRPr="00A223D5" w:rsidRDefault="00A223D5" w:rsidP="00A223D5">
      <w:r w:rsidRPr="00A223D5">
        <w:t xml:space="preserve">Im Rahmen des hypnotherapeutisch optimierten Therapiekonzeptes wurden Methoden vermittelt, die ermöglichen, auch in Bezug auf körperliche Symptome selbstwirksam positiv Einfluss zu nehmen. Dazu zählt die Idee einer annehmenden Beziehung zum eigenen Organismus, sowie </w:t>
      </w:r>
      <w:r w:rsidRPr="00A223D5">
        <w:t>die Grundannahme, dass auch körperliche Symptome in anerkennenswerte Bedürfnisse übersetzbar sein können.</w:t>
      </w:r>
    </w:p>
    <w:p w14:paraId="74AC7B92" w14:textId="689B1FFA" w:rsidR="00255C82" w:rsidRDefault="00A223D5" w:rsidP="00A223D5">
      <w:pPr>
        <w:rPr>
          <w:rFonts w:cs="Arial"/>
        </w:rPr>
      </w:pPr>
      <w:r w:rsidRPr="00A223D5">
        <w:t>Wir entließen Herrn R. in deutlich gebesserter, mithin jedoch noch arbeitsunfähiger Verfassung und wünschen ihm für seinen weiteren Lebensweg alles Gute.</w:t>
      </w:r>
      <w:bookmarkEnd w:id="21"/>
    </w:p>
    <w:p w14:paraId="180D8E99" w14:textId="77777777" w:rsidR="00271237" w:rsidRDefault="00271237" w:rsidP="00EA02FB">
      <w:pPr>
        <w:spacing w:after="0"/>
        <w:ind w:right="-1"/>
        <w:rPr>
          <w:rFonts w:cs="Arial"/>
        </w:rPr>
      </w:pPr>
    </w:p>
    <w:p w14:paraId="5B242F1D" w14:textId="77777777" w:rsidR="00727D14" w:rsidRPr="00774EB6" w:rsidRDefault="00C03CD1" w:rsidP="00EA02FB">
      <w:pPr>
        <w:ind w:right="-1"/>
        <w:rPr>
          <w:rFonts w:cs="Arial"/>
          <w:b/>
          <w:bCs/>
          <w:i/>
        </w:rPr>
      </w:pPr>
      <w:r w:rsidRPr="00774EB6">
        <w:rPr>
          <w:rFonts w:cs="Arial"/>
          <w:b/>
          <w:bCs/>
          <w:i/>
        </w:rPr>
        <w:t>Psychotherapeutischer Verlauf</w:t>
      </w:r>
    </w:p>
    <w:p w14:paraId="667B188C" w14:textId="77777777" w:rsidR="00A223D5" w:rsidRPr="00A223D5" w:rsidRDefault="00A223D5" w:rsidP="00A223D5">
      <w:bookmarkStart w:id="22" w:name="T_0132_Diagnostische_Bewertung_Therapie_"/>
      <w:r w:rsidRPr="00A223D5">
        <w:t>Zu Beginn seines Aufenthalts formulierte Herr R. als zentrales Anliegen, wieder inneren Halt zu finden und sich aus einem über Jahre verfestigten Erleben von innerer Überforderung, Selbstwertzweifeln und emotionaler Erschöpfung zu lösen. Er beschrieb, dass er sich im Vorfeld zunehmend fremdgesteuert erlebt habe, insbesondere in engen Beziehungskontexten, und dass seine bisherigen Strategien, Stabilität über Anpassung, Rückzug oder Kontrolle herzustellen, nicht mehr tragfähig gewesen seien. Der Wunsch war, einen klareren Zugang zu den eigenen Bedürfnissen, Grenzen und inneren Zuständen zu entwickeln, um künftig stimmigere Entscheidungen treffen und sich weniger abhängig von äußerer Bestätigung oder Beziehungsspannungen zu erleben.</w:t>
      </w:r>
    </w:p>
    <w:p w14:paraId="43A001CC" w14:textId="77777777" w:rsidR="00A223D5" w:rsidRPr="00A223D5" w:rsidRDefault="00A223D5" w:rsidP="00A223D5">
      <w:r w:rsidRPr="00A223D5">
        <w:t>Zu Therapiebeginn zeigte sich Herr R. deutlich erschöpft, innerlich angespannt und in seinem Selbstwert erheblich verunsichert. Affektiv überwog ein Gefühl von innerer Enge, verbunden mit Grübelneigung, Schlafstörungen und einem ausgeprägten Druck, funktionieren zu müssen. Bereits früh wurde deutlich, dass sein Erleben stark von inneren Anteilen geprägt war, die in biografischen Erfahrungen verwurzelt sind. Zentral erwies sich dabei ein überwachender, kontrollierender Anteil, den Herr R. im therapeutischen Prozess selbst treffend als „Türsteher“ bezeichnete. Dieser Wächteranteil hatte die Funktion, emotionale Nähe, Verletzlichkeit und konflikthafte Affekte streng zu regulieren, um frühere Erfahrungen von Überforderung, Kränkung oder Kontrollverlust nicht erneut zu riskieren. Gleichzeitig ging diese innere Schutzfunktion mit erheblicher Selbstabwertung, emotionaler Distanzierung und einer Einschränkung lebendiger Beziehungsgestaltung einher.</w:t>
      </w:r>
    </w:p>
    <w:p w14:paraId="377CE41B" w14:textId="77777777" w:rsidR="00A223D5" w:rsidRPr="00A223D5" w:rsidRDefault="00A223D5" w:rsidP="00A223D5">
      <w:r w:rsidRPr="00A223D5">
        <w:t>Im Einzelprozess konnte Herr R. diesen Wächteranteil zunehmend differenziert betrachten und ihn nicht mehr ausschließlich als hinderndes Symptom, sondern als Ausdruck einer früher notwendigen Bewältigungsstrategie verstehen. Parallel dazu traten verletzlichere, jüngere innere Anteile in den Vordergrund, die mit Unsicherheit, Angst vor Verlassenwerden und einem fragilen Selbstwert verbunden waren. Die therapeutische Arbeit zielte darauf ab, einen erwachsenen, reflektierenden Anteil zu stärken, der zwischen Schutzbedürfnis und Kontaktfähigkeit vermitteln kann. Im Verlauf gelang es Herrn R. zunehmend, den „Türsteher“ innerlich zu entlasten, ihm neue Aufgaben zuzuweisen und alternative Formen von Selbstschutz zu entwickeln, die weniger rigide und selbstabwertend waren. Dies ging mit einer spürbaren Erweiterung seines inneren Handlungsspielraums und einer Zunahme von Selbstmitgefühl einher.</w:t>
      </w:r>
    </w:p>
    <w:p w14:paraId="298303BC" w14:textId="731CF92F" w:rsidR="00A223D5" w:rsidRPr="00A223D5" w:rsidRDefault="00A223D5" w:rsidP="00A223D5">
      <w:r w:rsidRPr="00A223D5">
        <w:t xml:space="preserve">Die Arbeit in den therapeutischen Gruppen stellte zunächst eine Herausforderung dar, da Herr R. hier besonders deutlich mit seinem Bedürfnis nach Kontrolle und gleichzeitiger Angst vor Bewertung konfrontiert war. Anfangs zeigte er sich eher beobachtend und zurückhaltend. Mit zunehmender Sicherheit nutzte er die Gruppe jedoch als Resonanzraum, um eigene Beziehungsmuster zu erkennen und zu erproben, wie Offenheit, Abgrenzung und Selbstpositionierung jenseits des „Türstehers“ möglich sind. Rückmeldungen der Gruppe </w:t>
      </w:r>
      <w:r w:rsidR="008F3338">
        <w:t>halfen sein</w:t>
      </w:r>
      <w:r w:rsidRPr="00A223D5">
        <w:t xml:space="preserve"> Selbstbild</w:t>
      </w:r>
      <w:r w:rsidR="008F3338">
        <w:t xml:space="preserve"> zu revalidieren</w:t>
      </w:r>
      <w:r w:rsidRPr="00A223D5">
        <w:t xml:space="preserve"> und unterstützten </w:t>
      </w:r>
      <w:r w:rsidR="008F3338">
        <w:t xml:space="preserve">so </w:t>
      </w:r>
      <w:r w:rsidRPr="00A223D5">
        <w:t>den Aufbau eines stabileren Selbstwertgefühls.</w:t>
      </w:r>
    </w:p>
    <w:p w14:paraId="12A897B8" w14:textId="77777777" w:rsidR="00A223D5" w:rsidRPr="00A223D5" w:rsidRDefault="00A223D5" w:rsidP="00A223D5">
      <w:r w:rsidRPr="00A223D5">
        <w:t xml:space="preserve">Ein wesentlicher Fokus des therapeutischen Prozesses lag zudem auf der Beleuchtung der familiären und insbesondere der partnerschaftlichen Dynamik. Es zeigte sich, dass die Paarbeziehung in hohem Maße von gegenseitiger Verstrickung, unausgesprochenen Erwartungen und einem Wechselspiel aus </w:t>
      </w:r>
      <w:proofErr w:type="spellStart"/>
      <w:r w:rsidRPr="00A223D5">
        <w:t>Nähebedürfnis</w:t>
      </w:r>
      <w:proofErr w:type="spellEnd"/>
      <w:r w:rsidRPr="00A223D5">
        <w:t xml:space="preserve"> und Rückzug geprägt war. Der Wächteranteil spielte auch </w:t>
      </w:r>
      <w:r w:rsidRPr="00A223D5">
        <w:t>hier eine zentrale Rolle, indem er emotionale Konflikte abfederte, zugleich jedoch notwendige Klärungsprozesse blockierte. Im Verlauf des Aufenthalts reifte bei Herrn R. die Einsicht, dass eine räumliche Trennung von seiner Partnerin notwendig ist, um eigene Entwicklungsprozesse fortzuführen, Verantwortung für sich selbst zu übernehmen und destruktive Beziehungsmuster nicht weiter zu stabilisieren. Diese Entscheidung wurde nicht impulsiv, sondern als Ergebnis eines längeren inneren Klärungsprozesses getroffen und als stimmig erlebt, auch wenn sie mit Ambivalenz und Trauer verbunden war.</w:t>
      </w:r>
    </w:p>
    <w:p w14:paraId="163059D5" w14:textId="46C2D8FE" w:rsidR="00D7372A" w:rsidRDefault="00A223D5" w:rsidP="00A223D5">
      <w:r w:rsidRPr="00A223D5">
        <w:t xml:space="preserve">Im Gesamtverlauf zeigte sich eine deutliche psychische Stabilisierung. Herr R. gewann mehr innere Klarheit, seine affektive Schwingungsfähigkeit nahm zu, und er konnte zunehmend zwischen alten Schutzmustern und aktuellen Bedürfnissen unterscheiden. </w:t>
      </w:r>
      <w:proofErr w:type="spellStart"/>
      <w:r w:rsidRPr="00A223D5">
        <w:t>Grübelprozesse</w:t>
      </w:r>
      <w:proofErr w:type="spellEnd"/>
      <w:r w:rsidRPr="00A223D5">
        <w:t xml:space="preserve"> verloren an Dominanz, und das Vertrauen in die eigene Wahrnehmung und Entscheidungsfähigkeit wuchs. Für den weiteren Verlauf wird dringend empfohlen, die Trennungssituation durch eine kontinuierliche ambulante psychotherapeutische Begleitung zu unterstützen, idealerweise unter Einbezug familientherapeutischer beziehungsweise paartherapeutischer Elemente, um die Beziehungsgeschichte zu reflektieren, Verantwortlichkeiten zu klären und nachhaltige neue Beziehungsformen zu ermöglichen. Die während des stationären Aufenthalts entwickelten hypnosystemischen Kompetenzen, insbesondere im Umgang mit </w:t>
      </w:r>
      <w:r w:rsidR="008F3338">
        <w:t>verschiedenen ambivalenten inneren Anteilen</w:t>
      </w:r>
      <w:r w:rsidRPr="00A223D5">
        <w:t>, stellen hierfür eine tragfähige Grundlage dar.</w:t>
      </w:r>
      <w:bookmarkEnd w:id="22"/>
    </w:p>
    <w:p w14:paraId="57F3023D" w14:textId="77777777" w:rsidR="00271237" w:rsidRPr="00727D14" w:rsidRDefault="00271237" w:rsidP="00EA02FB">
      <w:pPr>
        <w:spacing w:after="0"/>
        <w:ind w:right="-1"/>
        <w:rPr>
          <w:rFonts w:cs="Arial"/>
        </w:rPr>
      </w:pPr>
    </w:p>
    <w:p w14:paraId="20A9D167" w14:textId="77777777" w:rsidR="00B5762B" w:rsidRDefault="00410409" w:rsidP="00EA02FB">
      <w:pPr>
        <w:spacing w:after="0"/>
        <w:ind w:right="-1"/>
        <w:rPr>
          <w:rFonts w:cs="Arial"/>
          <w:b/>
          <w:bCs/>
        </w:rPr>
      </w:pPr>
      <w:proofErr w:type="spellStart"/>
      <w:r>
        <w:rPr>
          <w:rFonts w:cs="Arial"/>
          <w:b/>
          <w:bCs/>
        </w:rPr>
        <w:t>Entlass</w:t>
      </w:r>
      <w:r w:rsidR="00B5762B">
        <w:rPr>
          <w:rFonts w:cs="Arial"/>
          <w:b/>
          <w:bCs/>
        </w:rPr>
        <w:t>medikation</w:t>
      </w:r>
      <w:proofErr w:type="spellEnd"/>
    </w:p>
    <w:p w14:paraId="32C567BF" w14:textId="77777777" w:rsidR="00A223D5" w:rsidRPr="00A223D5" w:rsidRDefault="00A223D5" w:rsidP="00A223D5">
      <w:bookmarkStart w:id="23" w:name="T_0134_Entlassung_Entlassungsmedikation"/>
      <w:r w:rsidRPr="00A223D5">
        <w:t xml:space="preserve">Methylphenidat </w:t>
      </w:r>
      <w:proofErr w:type="spellStart"/>
      <w:r w:rsidRPr="00A223D5">
        <w:t>hydrochlorid</w:t>
      </w:r>
      <w:proofErr w:type="spellEnd"/>
      <w:r w:rsidRPr="00A223D5">
        <w:t>, täglich: 10 - 10 - 0 - 0 mg</w:t>
      </w:r>
    </w:p>
    <w:p w14:paraId="2DD31DD5" w14:textId="32D29FDA" w:rsidR="00B5762B" w:rsidRPr="00184615" w:rsidRDefault="00A223D5" w:rsidP="00A223D5">
      <w:r w:rsidRPr="00A223D5">
        <w:t xml:space="preserve">Sertralin </w:t>
      </w:r>
      <w:proofErr w:type="spellStart"/>
      <w:r w:rsidRPr="00A223D5">
        <w:t>hydrochlorid</w:t>
      </w:r>
      <w:proofErr w:type="spellEnd"/>
      <w:r w:rsidRPr="00A223D5">
        <w:t>, täglich: 100 - 0 - 0 - 0 mg</w:t>
      </w:r>
      <w:bookmarkEnd w:id="23"/>
    </w:p>
    <w:p w14:paraId="172C3DD0" w14:textId="77777777" w:rsidR="00B5762B" w:rsidRDefault="00B5762B" w:rsidP="00EA02FB">
      <w:pPr>
        <w:spacing w:after="0"/>
        <w:ind w:right="-1"/>
        <w:rPr>
          <w:rFonts w:cs="Arial"/>
        </w:rPr>
      </w:pPr>
    </w:p>
    <w:p w14:paraId="174C0857" w14:textId="77777777" w:rsidR="00B5762B" w:rsidRDefault="00B5762B" w:rsidP="00EA02FB">
      <w:pPr>
        <w:spacing w:after="0"/>
        <w:ind w:right="-1"/>
        <w:rPr>
          <w:rFonts w:cs="Arial"/>
          <w:b/>
          <w:bCs/>
        </w:rPr>
      </w:pPr>
      <w:r>
        <w:rPr>
          <w:rFonts w:cs="Arial"/>
          <w:b/>
          <w:bCs/>
        </w:rPr>
        <w:t>Therapieempfehlung</w:t>
      </w:r>
      <w:r w:rsidR="00FA2C41">
        <w:rPr>
          <w:rFonts w:cs="Arial"/>
          <w:b/>
          <w:bCs/>
        </w:rPr>
        <w:t>en</w:t>
      </w:r>
    </w:p>
    <w:p w14:paraId="2C246AA5" w14:textId="77777777" w:rsidR="00A223D5" w:rsidRPr="00A223D5" w:rsidRDefault="00A223D5" w:rsidP="00A223D5">
      <w:bookmarkStart w:id="24" w:name="T_0133_Entlassung_Therapieempfehlung"/>
      <w:r w:rsidRPr="00A223D5">
        <w:t>Wir entlassen Herrn R. in gebesserter, aber weiterhin arbeitsunfähiger Verfassung. Wir empfehlen eine engmaschige psychiatrische Verlaufskontrolle und das Fortführen einer ambulanten Psychotherapie. Auch eine stationäre Wiederaufnahme im Sinne einer Intervalltherapie nach einiger Zeit der Alltagserprobung wäre aus unserer Sicht denkbar und sinnvoll. Im Hinblick auf den Transfer wird nach ausreichender Stabilisierung im Alltagskontext nach Wiedererlangen der Arbeitsfähigkeit eine stufenweise berufliche Wiedereingliederung, z.B. nach dem Hamburger Modell, von ärztlicher und therapeutischer Seite sehr befürwortet.</w:t>
      </w:r>
    </w:p>
    <w:p w14:paraId="291E1221" w14:textId="77777777" w:rsidR="00A223D5" w:rsidRPr="00A223D5" w:rsidRDefault="00A223D5" w:rsidP="00A223D5">
      <w:r w:rsidRPr="00A223D5">
        <w:t xml:space="preserve"> </w:t>
      </w:r>
    </w:p>
    <w:p w14:paraId="7A27EBAC" w14:textId="206F2844" w:rsidR="00A223D5" w:rsidRPr="00A223D5" w:rsidRDefault="00A223D5" w:rsidP="00A223D5">
      <w:r w:rsidRPr="00A223D5">
        <w:rPr>
          <w:u w:val="single"/>
        </w:rPr>
        <w:t>Somatischer Verlauf:</w:t>
      </w:r>
    </w:p>
    <w:p w14:paraId="22980665" w14:textId="6AF4BBB6" w:rsidR="00A223D5" w:rsidRPr="00A223D5" w:rsidRDefault="00A223D5" w:rsidP="00A223D5">
      <w:r w:rsidRPr="00A223D5">
        <w:t xml:space="preserve">Die anfänglich als hinderlich empfundene Müdigkeit konnte durch Reduktion der </w:t>
      </w:r>
      <w:proofErr w:type="spellStart"/>
      <w:r w:rsidRPr="00A223D5">
        <w:t>Sertralindosis</w:t>
      </w:r>
      <w:proofErr w:type="spellEnd"/>
      <w:r w:rsidRPr="00A223D5">
        <w:t xml:space="preserve"> gebessert werden; eine Schlafstörung im Sinne eines Schlaf-Apnoe-Syndroms konnten wir ausschließen (der Befund wurde Herrn R. bei Entlassung ausgehändigt). Wir empfehlen regelmäßige Laborkontrollen im weiteren Verlauf.</w:t>
      </w:r>
      <w:r w:rsidR="00184615">
        <w:t xml:space="preserve"> Eine </w:t>
      </w:r>
      <w:r w:rsidR="00184615" w:rsidRPr="00A223D5">
        <w:t xml:space="preserve">Therapie mit retardiertem Methylphenidat </w:t>
      </w:r>
      <w:r w:rsidR="00184615">
        <w:t xml:space="preserve">wurde </w:t>
      </w:r>
      <w:r w:rsidR="00184615" w:rsidRPr="00A223D5">
        <w:t>etabliert. Diese wurde gut vertragen und von Herrn R. als hilfreich empfunden.</w:t>
      </w:r>
      <w:r w:rsidR="00184615">
        <w:t xml:space="preserve"> Wir bitten diese anhand der klinischen Symptome weiterhin zu steigern, i.S.v. 10mg/Woche, bis max. 80mg</w:t>
      </w:r>
      <w:r w:rsidR="008E623D">
        <w:t xml:space="preserve"> (je nach KG).</w:t>
      </w:r>
    </w:p>
    <w:p w14:paraId="189CA19C" w14:textId="099AC929" w:rsidR="00A223D5" w:rsidRPr="00A223D5" w:rsidRDefault="00A223D5" w:rsidP="00A223D5">
      <w:r w:rsidRPr="00A223D5">
        <w:t>Entlassung am Donnerstag, den 29.01.</w:t>
      </w:r>
      <w:r w:rsidR="00184615">
        <w:t xml:space="preserve"> </w:t>
      </w:r>
      <w:r w:rsidRPr="00A223D5">
        <w:t xml:space="preserve">und am Montag Termin bei Neurologin zum Abholen eines </w:t>
      </w:r>
      <w:r w:rsidR="00184615">
        <w:t>BTM-</w:t>
      </w:r>
      <w:r w:rsidRPr="00A223D5">
        <w:t>Rezeptes.</w:t>
      </w:r>
      <w:r w:rsidR="00184615">
        <w:t xml:space="preserve"> </w:t>
      </w:r>
      <w:r w:rsidRPr="00A223D5">
        <w:t xml:space="preserve">Bei Entlassung 8 Tabletten Methylphenidat </w:t>
      </w:r>
      <w:proofErr w:type="spellStart"/>
      <w:r w:rsidRPr="00A223D5">
        <w:t>ret</w:t>
      </w:r>
      <w:proofErr w:type="spellEnd"/>
      <w:r w:rsidRPr="00A223D5">
        <w:t xml:space="preserve">. </w:t>
      </w:r>
      <w:r w:rsidR="0025169B" w:rsidRPr="00A223D5">
        <w:t xml:space="preserve">übers WE </w:t>
      </w:r>
      <w:r w:rsidRPr="00A223D5">
        <w:t>mitgeben</w:t>
      </w:r>
      <w:r w:rsidR="00184615">
        <w:t>.</w:t>
      </w:r>
    </w:p>
    <w:bookmarkEnd w:id="24"/>
    <w:p w14:paraId="5AE8B8C9" w14:textId="7A5E01EB" w:rsidR="00B5762B" w:rsidRDefault="00B5762B" w:rsidP="00A223D5">
      <w:pPr>
        <w:rPr>
          <w:rFonts w:cs="Arial"/>
        </w:rPr>
      </w:pPr>
    </w:p>
    <w:p w14:paraId="1DB866A7" w14:textId="77777777" w:rsidR="0078258E" w:rsidRDefault="0078258E" w:rsidP="00A223D5">
      <w:pPr>
        <w:rPr>
          <w:rFonts w:cs="Arial"/>
        </w:rPr>
      </w:pPr>
    </w:p>
    <w:p w14:paraId="00B5B809" w14:textId="77777777" w:rsidR="00E57160" w:rsidRDefault="00E57160" w:rsidP="00EA02FB">
      <w:pPr>
        <w:spacing w:after="0"/>
        <w:ind w:right="-1"/>
        <w:rPr>
          <w:rFonts w:cs="Arial"/>
        </w:rPr>
      </w:pPr>
    </w:p>
    <w:p w14:paraId="03A86F8A" w14:textId="77777777" w:rsidR="00E57160" w:rsidRDefault="00E57160" w:rsidP="00EA02FB">
      <w:pPr>
        <w:spacing w:after="0"/>
        <w:ind w:right="-1"/>
        <w:rPr>
          <w:rFonts w:cs="Arial"/>
        </w:rPr>
      </w:pPr>
    </w:p>
    <w:p w14:paraId="74CB571E" w14:textId="77777777" w:rsidR="00E57160" w:rsidRDefault="00E57160" w:rsidP="00EA02FB">
      <w:pPr>
        <w:spacing w:after="0"/>
        <w:ind w:right="-1"/>
        <w:rPr>
          <w:rFonts w:cs="Arial"/>
        </w:rPr>
      </w:pPr>
    </w:p>
    <w:p w14:paraId="430BC181" w14:textId="77777777" w:rsidR="00E57160" w:rsidRDefault="00E57160" w:rsidP="00EA02FB">
      <w:pPr>
        <w:spacing w:after="0"/>
        <w:ind w:right="-1"/>
        <w:rPr>
          <w:rFonts w:cs="Arial"/>
        </w:rPr>
      </w:pPr>
    </w:p>
    <w:p w14:paraId="0F7D91E2" w14:textId="77777777" w:rsidR="00E57160" w:rsidRDefault="00E57160" w:rsidP="00EA02FB">
      <w:pPr>
        <w:spacing w:after="0"/>
        <w:ind w:right="-1"/>
        <w:rPr>
          <w:rFonts w:cs="Arial"/>
        </w:rPr>
      </w:pPr>
    </w:p>
    <w:p w14:paraId="5660749B" w14:textId="350B59B7" w:rsidR="00255374" w:rsidRDefault="00255374" w:rsidP="00EA02FB">
      <w:pPr>
        <w:spacing w:after="0"/>
        <w:ind w:right="-1"/>
        <w:rPr>
          <w:rFonts w:cs="Arial"/>
        </w:rPr>
      </w:pPr>
      <w:r>
        <w:rPr>
          <w:rFonts w:cs="Arial"/>
        </w:rPr>
        <w:t>Für Rückfragen stehen wir Ihnen gerne zur Verfügung.</w:t>
      </w:r>
    </w:p>
    <w:p w14:paraId="23727BE2" w14:textId="77777777" w:rsidR="0078258E" w:rsidRDefault="0078258E" w:rsidP="00EA02FB">
      <w:pPr>
        <w:spacing w:after="0"/>
        <w:ind w:right="-1"/>
        <w:rPr>
          <w:rFonts w:cs="Arial"/>
        </w:rPr>
      </w:pPr>
    </w:p>
    <w:p w14:paraId="1FF2A0EF" w14:textId="77777777" w:rsidR="008E623D" w:rsidRDefault="008E623D" w:rsidP="00EA02FB">
      <w:pPr>
        <w:spacing w:after="0"/>
        <w:ind w:right="-1"/>
        <w:rPr>
          <w:rFonts w:cs="Arial"/>
        </w:rPr>
      </w:pPr>
    </w:p>
    <w:p w14:paraId="49AA1933" w14:textId="77777777" w:rsidR="008E623D" w:rsidRDefault="008E623D" w:rsidP="00EA02FB">
      <w:pPr>
        <w:spacing w:after="0"/>
        <w:ind w:right="-1"/>
        <w:rPr>
          <w:rFonts w:cs="Arial"/>
        </w:rPr>
      </w:pPr>
    </w:p>
    <w:p w14:paraId="670BC9E3" w14:textId="3A14C3D8" w:rsidR="00A84C1E" w:rsidRPr="00A84C1E" w:rsidRDefault="00A84C1E" w:rsidP="00EA02FB">
      <w:pPr>
        <w:spacing w:after="0"/>
        <w:ind w:right="-1"/>
        <w:rPr>
          <w:rFonts w:cs="Arial"/>
        </w:rPr>
      </w:pPr>
      <w:r w:rsidRPr="00A84C1E">
        <w:rPr>
          <w:rFonts w:cs="Arial"/>
        </w:rPr>
        <w:t>Mit freundlichem Gruß</w:t>
      </w:r>
    </w:p>
    <w:p w14:paraId="4A4CF1D7" w14:textId="77777777" w:rsidR="00A55D06" w:rsidRDefault="00A55D06" w:rsidP="00EA02FB">
      <w:pPr>
        <w:ind w:right="-1"/>
      </w:pPr>
    </w:p>
    <w:p w14:paraId="063C1D4D" w14:textId="77777777" w:rsidR="0078258E" w:rsidRDefault="0078258E" w:rsidP="00EA02FB">
      <w:pPr>
        <w:ind w:right="-1"/>
      </w:pPr>
    </w:p>
    <w:p w14:paraId="737993C2" w14:textId="77777777" w:rsidR="0078258E" w:rsidRDefault="0078258E" w:rsidP="00EA02FB">
      <w:pPr>
        <w:ind w:right="-1"/>
      </w:pPr>
    </w:p>
    <w:p w14:paraId="1E91D9E8" w14:textId="77777777" w:rsidR="00255374" w:rsidRDefault="00255374" w:rsidP="00EA02FB">
      <w:pPr>
        <w:ind w:right="-1"/>
      </w:pPr>
    </w:p>
    <w:tbl>
      <w:tblPr>
        <w:tblW w:w="0" w:type="auto"/>
        <w:tblCellMar>
          <w:left w:w="0" w:type="dxa"/>
          <w:right w:w="0" w:type="dxa"/>
        </w:tblCellMar>
        <w:tblLook w:val="01E0" w:firstRow="1" w:lastRow="1" w:firstColumn="1" w:lastColumn="1" w:noHBand="0" w:noVBand="0"/>
      </w:tblPr>
      <w:tblGrid>
        <w:gridCol w:w="3439"/>
        <w:gridCol w:w="3081"/>
      </w:tblGrid>
      <w:tr w:rsidR="008D2676" w:rsidRPr="008D2676" w14:paraId="0102309F" w14:textId="77777777" w:rsidTr="008D2676">
        <w:tc>
          <w:tcPr>
            <w:tcW w:w="3439" w:type="dxa"/>
          </w:tcPr>
          <w:p w14:paraId="5C616375" w14:textId="44CE0357" w:rsidR="008D2676" w:rsidRPr="008F3338" w:rsidRDefault="00A223D5" w:rsidP="008D2676">
            <w:pPr>
              <w:ind w:right="-1"/>
            </w:pPr>
            <w:bookmarkStart w:id="25" w:name="S_02Therapeut1VollerName"/>
            <w:r w:rsidRPr="008F3338">
              <w:t>Eva-Maria Musterwald</w:t>
            </w:r>
            <w:bookmarkEnd w:id="25"/>
          </w:p>
          <w:p w14:paraId="1F3178F7" w14:textId="70BCCB8D" w:rsidR="008D2676" w:rsidRPr="00E57160" w:rsidRDefault="00A223D5" w:rsidP="008D2676">
            <w:pPr>
              <w:ind w:right="-1"/>
              <w:rPr>
                <w:sz w:val="20"/>
                <w:szCs w:val="20"/>
              </w:rPr>
            </w:pPr>
            <w:bookmarkStart w:id="26" w:name="S_02Therapeut1Position1"/>
            <w:r w:rsidRPr="00E57160">
              <w:rPr>
                <w:sz w:val="20"/>
                <w:szCs w:val="20"/>
              </w:rPr>
              <w:t>FÄ für Allgemeinmedizin</w:t>
            </w:r>
            <w:bookmarkEnd w:id="26"/>
          </w:p>
          <w:p w14:paraId="47FA6011" w14:textId="15D9E526" w:rsidR="008D2676" w:rsidRPr="008F3338" w:rsidRDefault="008D2676" w:rsidP="008D2676">
            <w:pPr>
              <w:ind w:right="-1"/>
              <w:rPr>
                <w:sz w:val="18"/>
                <w:szCs w:val="20"/>
              </w:rPr>
            </w:pPr>
            <w:bookmarkStart w:id="27" w:name="S_02Therapeut1Position2"/>
            <w:bookmarkEnd w:id="27"/>
          </w:p>
          <w:p w14:paraId="6B4438D3" w14:textId="63389F45" w:rsidR="008D2676" w:rsidRPr="008F3338" w:rsidRDefault="008D2676" w:rsidP="008D2676">
            <w:pPr>
              <w:ind w:right="-1"/>
              <w:rPr>
                <w:sz w:val="18"/>
                <w:szCs w:val="20"/>
              </w:rPr>
            </w:pPr>
            <w:bookmarkStart w:id="28" w:name="S_02Therapeut1Position3"/>
            <w:bookmarkEnd w:id="28"/>
          </w:p>
          <w:p w14:paraId="3344EFE3" w14:textId="0E430A50" w:rsidR="008D2676" w:rsidRPr="008F3338" w:rsidRDefault="008D2676" w:rsidP="008D2676">
            <w:pPr>
              <w:ind w:right="-1"/>
              <w:rPr>
                <w:sz w:val="18"/>
                <w:szCs w:val="20"/>
              </w:rPr>
            </w:pPr>
            <w:bookmarkStart w:id="29" w:name="S_02Therapeut1Position4"/>
            <w:bookmarkEnd w:id="29"/>
          </w:p>
          <w:p w14:paraId="76B3AD68" w14:textId="77777777" w:rsidR="008D2676" w:rsidRPr="008F3338" w:rsidRDefault="008D2676" w:rsidP="008D2676">
            <w:pPr>
              <w:ind w:right="-1"/>
            </w:pPr>
          </w:p>
          <w:p w14:paraId="661055BB" w14:textId="77777777" w:rsidR="008D2676" w:rsidRPr="008F3338" w:rsidRDefault="008D2676" w:rsidP="008D2676">
            <w:pPr>
              <w:ind w:right="-1"/>
            </w:pPr>
          </w:p>
        </w:tc>
        <w:tc>
          <w:tcPr>
            <w:tcW w:w="3081" w:type="dxa"/>
            <w:hideMark/>
          </w:tcPr>
          <w:p w14:paraId="1BB5D6F4" w14:textId="5850FF41" w:rsidR="008D2676" w:rsidRPr="008D2676" w:rsidRDefault="00A223D5" w:rsidP="008D2676">
            <w:pPr>
              <w:ind w:right="-1"/>
            </w:pPr>
            <w:bookmarkStart w:id="30" w:name="S_02Therapeut2VollerName"/>
            <w:r>
              <w:t>Carsten Musterweg</w:t>
            </w:r>
            <w:bookmarkEnd w:id="30"/>
          </w:p>
          <w:p w14:paraId="2A041753" w14:textId="23FB5270" w:rsidR="008D2676" w:rsidRPr="00E57160" w:rsidRDefault="00A223D5" w:rsidP="008D2676">
            <w:pPr>
              <w:ind w:right="-1"/>
              <w:rPr>
                <w:sz w:val="20"/>
                <w:szCs w:val="20"/>
                <w:lang w:val="en-US"/>
              </w:rPr>
            </w:pPr>
            <w:bookmarkStart w:id="31" w:name="S_02Therapeut2Position1"/>
            <w:proofErr w:type="spellStart"/>
            <w:r w:rsidRPr="00E57160">
              <w:rPr>
                <w:sz w:val="20"/>
                <w:szCs w:val="20"/>
                <w:lang w:val="en-US"/>
              </w:rPr>
              <w:t>Psychologischer</w:t>
            </w:r>
            <w:proofErr w:type="spellEnd"/>
            <w:r w:rsidRPr="00E57160">
              <w:rPr>
                <w:sz w:val="20"/>
                <w:szCs w:val="20"/>
                <w:lang w:val="en-US"/>
              </w:rPr>
              <w:t xml:space="preserve"> </w:t>
            </w:r>
            <w:proofErr w:type="spellStart"/>
            <w:r w:rsidRPr="00E57160">
              <w:rPr>
                <w:sz w:val="20"/>
                <w:szCs w:val="20"/>
                <w:lang w:val="en-US"/>
              </w:rPr>
              <w:t>Psychotherapeut</w:t>
            </w:r>
            <w:bookmarkEnd w:id="31"/>
            <w:proofErr w:type="spellEnd"/>
          </w:p>
          <w:p w14:paraId="79FF85F8" w14:textId="7B9647CF" w:rsidR="008D2676" w:rsidRPr="008D2676" w:rsidRDefault="008D2676" w:rsidP="008D2676">
            <w:pPr>
              <w:ind w:right="-1"/>
              <w:rPr>
                <w:sz w:val="18"/>
                <w:szCs w:val="20"/>
                <w:lang w:val="en-US"/>
              </w:rPr>
            </w:pPr>
            <w:bookmarkStart w:id="32" w:name="S_02Therapeut2Position2"/>
            <w:bookmarkEnd w:id="32"/>
          </w:p>
          <w:p w14:paraId="5AC36B7C" w14:textId="4F4DC815" w:rsidR="008D2676" w:rsidRPr="008D2676" w:rsidRDefault="008D2676" w:rsidP="008D2676">
            <w:pPr>
              <w:ind w:right="-1"/>
              <w:rPr>
                <w:sz w:val="18"/>
                <w:szCs w:val="20"/>
                <w:lang w:val="en-US"/>
              </w:rPr>
            </w:pPr>
            <w:bookmarkStart w:id="33" w:name="S_02Therapeut2Position3"/>
            <w:bookmarkEnd w:id="33"/>
          </w:p>
          <w:p w14:paraId="15FF5F92" w14:textId="7601BF71" w:rsidR="008D2676" w:rsidRPr="008D2676" w:rsidRDefault="008D2676" w:rsidP="008D2676">
            <w:pPr>
              <w:ind w:right="-1"/>
              <w:rPr>
                <w:lang w:val="en-US"/>
              </w:rPr>
            </w:pPr>
            <w:bookmarkStart w:id="34" w:name="S_02Therapeut2Position4"/>
            <w:bookmarkEnd w:id="34"/>
          </w:p>
        </w:tc>
      </w:tr>
    </w:tbl>
    <w:p w14:paraId="603FD091" w14:textId="6A2CBAC2" w:rsidR="008D2676" w:rsidRPr="008D2676" w:rsidRDefault="00A223D5" w:rsidP="008D2676">
      <w:pPr>
        <w:ind w:right="-1"/>
      </w:pPr>
      <w:bookmarkStart w:id="35" w:name="S_02Therapeut0VollerName"/>
      <w:r>
        <w:t>Dr. med. Maria Musterland</w:t>
      </w:r>
      <w:bookmarkEnd w:id="35"/>
      <w:r w:rsidR="00E57160">
        <w:t xml:space="preserve"> MA </w:t>
      </w:r>
      <w:proofErr w:type="spellStart"/>
      <w:r w:rsidR="00E57160">
        <w:t>MSc</w:t>
      </w:r>
      <w:proofErr w:type="spellEnd"/>
    </w:p>
    <w:p w14:paraId="0B313E4B" w14:textId="65A1F048" w:rsidR="008D2676" w:rsidRPr="00E57160" w:rsidRDefault="00A223D5" w:rsidP="008D2676">
      <w:pPr>
        <w:ind w:right="-1"/>
        <w:rPr>
          <w:sz w:val="20"/>
          <w:szCs w:val="20"/>
        </w:rPr>
      </w:pPr>
      <w:bookmarkStart w:id="36" w:name="S_02Therapeut0Position1"/>
      <w:r w:rsidRPr="00E57160">
        <w:rPr>
          <w:sz w:val="20"/>
          <w:szCs w:val="20"/>
        </w:rPr>
        <w:t>FÄ für Psychiatrie und Psychotherapie</w:t>
      </w:r>
      <w:bookmarkEnd w:id="36"/>
    </w:p>
    <w:p w14:paraId="7B2F8122" w14:textId="5F92CC55" w:rsidR="008D2676" w:rsidRPr="00E57160" w:rsidRDefault="00A223D5" w:rsidP="008D2676">
      <w:pPr>
        <w:ind w:right="-1"/>
        <w:rPr>
          <w:sz w:val="20"/>
          <w:szCs w:val="20"/>
        </w:rPr>
      </w:pPr>
      <w:bookmarkStart w:id="37" w:name="S_02Therapeut0Position2"/>
      <w:r w:rsidRPr="00E57160">
        <w:rPr>
          <w:sz w:val="20"/>
          <w:szCs w:val="20"/>
        </w:rPr>
        <w:t>Chefärztin</w:t>
      </w:r>
      <w:bookmarkEnd w:id="37"/>
    </w:p>
    <w:p w14:paraId="6879F6E7" w14:textId="1DB5C694" w:rsidR="008D2676" w:rsidRPr="008D2676" w:rsidRDefault="008D2676" w:rsidP="008D2676">
      <w:pPr>
        <w:ind w:right="-1"/>
        <w:rPr>
          <w:sz w:val="18"/>
          <w:szCs w:val="20"/>
        </w:rPr>
      </w:pPr>
      <w:bookmarkStart w:id="38" w:name="S_02Therapeut0Position3"/>
      <w:bookmarkEnd w:id="38"/>
    </w:p>
    <w:p w14:paraId="2A01D802" w14:textId="618FCC3E" w:rsidR="008D2676" w:rsidRPr="008D2676" w:rsidRDefault="008D2676" w:rsidP="008D2676">
      <w:pPr>
        <w:ind w:right="-1"/>
        <w:rPr>
          <w:sz w:val="18"/>
          <w:szCs w:val="20"/>
        </w:rPr>
      </w:pPr>
      <w:bookmarkStart w:id="39" w:name="S_02Therapeut0Position4"/>
      <w:bookmarkEnd w:id="39"/>
    </w:p>
    <w:p w14:paraId="23C88145" w14:textId="77777777" w:rsidR="009E3BCB" w:rsidRDefault="009E3BCB" w:rsidP="00EA02FB">
      <w:pPr>
        <w:ind w:right="-1"/>
        <w:rPr>
          <w:sz w:val="20"/>
          <w:szCs w:val="20"/>
        </w:rPr>
      </w:pPr>
    </w:p>
    <w:sectPr w:rsidR="009E3BCB" w:rsidSect="00EA02FB">
      <w:headerReference w:type="first" r:id="rId10"/>
      <w:footerReference w:type="first" r:id="rId11"/>
      <w:type w:val="continuous"/>
      <w:pgSz w:w="11906" w:h="16838" w:code="9"/>
      <w:pgMar w:top="2835" w:right="1304" w:bottom="1276"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6DAAB" w14:textId="77777777" w:rsidR="00FE383D" w:rsidRDefault="00FE383D">
      <w:r>
        <w:separator/>
      </w:r>
    </w:p>
  </w:endnote>
  <w:endnote w:type="continuationSeparator" w:id="0">
    <w:p w14:paraId="661B05E8" w14:textId="77777777" w:rsidR="00FE383D" w:rsidRDefault="00FE3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382318875"/>
      <w:docPartObj>
        <w:docPartGallery w:val="Page Numbers (Bottom of Page)"/>
        <w:docPartUnique/>
      </w:docPartObj>
    </w:sdtPr>
    <w:sdtEndPr/>
    <w:sdtContent>
      <w:sdt>
        <w:sdtPr>
          <w:rPr>
            <w:sz w:val="16"/>
            <w:szCs w:val="16"/>
          </w:rPr>
          <w:id w:val="-1454859844"/>
          <w:docPartObj>
            <w:docPartGallery w:val="Page Numbers (Top of Page)"/>
            <w:docPartUnique/>
          </w:docPartObj>
        </w:sdtPr>
        <w:sdtEndPr/>
        <w:sdtContent>
          <w:p w14:paraId="4E79E82A" w14:textId="77777777" w:rsidR="00E35BC4" w:rsidRDefault="00E4768C" w:rsidP="00E4768C">
            <w:pPr>
              <w:pStyle w:val="Fuzeile"/>
              <w:jc w:val="right"/>
            </w:pPr>
            <w:r w:rsidRPr="00E4768C">
              <w:rPr>
                <w:sz w:val="16"/>
                <w:szCs w:val="16"/>
              </w:rPr>
              <w:t xml:space="preserve">Seite </w:t>
            </w:r>
            <w:r w:rsidRPr="00E4768C">
              <w:rPr>
                <w:b/>
                <w:bCs/>
                <w:sz w:val="16"/>
                <w:szCs w:val="16"/>
              </w:rPr>
              <w:fldChar w:fldCharType="begin"/>
            </w:r>
            <w:r w:rsidRPr="00E4768C">
              <w:rPr>
                <w:b/>
                <w:bCs/>
                <w:sz w:val="16"/>
                <w:szCs w:val="16"/>
              </w:rPr>
              <w:instrText>PAGE</w:instrText>
            </w:r>
            <w:r w:rsidRPr="00E4768C">
              <w:rPr>
                <w:b/>
                <w:bCs/>
                <w:sz w:val="16"/>
                <w:szCs w:val="16"/>
              </w:rPr>
              <w:fldChar w:fldCharType="separate"/>
            </w:r>
            <w:r>
              <w:rPr>
                <w:b/>
                <w:bCs/>
                <w:sz w:val="16"/>
                <w:szCs w:val="16"/>
              </w:rPr>
              <w:t>2</w:t>
            </w:r>
            <w:r w:rsidRPr="00E4768C">
              <w:rPr>
                <w:sz w:val="16"/>
                <w:szCs w:val="16"/>
              </w:rPr>
              <w:fldChar w:fldCharType="end"/>
            </w:r>
            <w:r w:rsidRPr="00E4768C">
              <w:rPr>
                <w:sz w:val="16"/>
                <w:szCs w:val="16"/>
              </w:rPr>
              <w:t xml:space="preserve"> von </w:t>
            </w:r>
            <w:r w:rsidRPr="00E4768C">
              <w:rPr>
                <w:b/>
                <w:bCs/>
                <w:sz w:val="16"/>
                <w:szCs w:val="16"/>
              </w:rPr>
              <w:fldChar w:fldCharType="begin"/>
            </w:r>
            <w:r w:rsidRPr="00E4768C">
              <w:rPr>
                <w:b/>
                <w:bCs/>
                <w:sz w:val="16"/>
                <w:szCs w:val="16"/>
              </w:rPr>
              <w:instrText>NUMPAGES</w:instrText>
            </w:r>
            <w:r w:rsidRPr="00E4768C">
              <w:rPr>
                <w:b/>
                <w:bCs/>
                <w:sz w:val="16"/>
                <w:szCs w:val="16"/>
              </w:rPr>
              <w:fldChar w:fldCharType="separate"/>
            </w:r>
            <w:r>
              <w:rPr>
                <w:b/>
                <w:bCs/>
                <w:sz w:val="16"/>
                <w:szCs w:val="16"/>
              </w:rPr>
              <w:t>3</w:t>
            </w:r>
            <w:r w:rsidRPr="00E4768C">
              <w:rPr>
                <w:sz w:val="16"/>
                <w:szCs w:val="1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476832754"/>
      <w:docPartObj>
        <w:docPartGallery w:val="Page Numbers (Bottom of Page)"/>
        <w:docPartUnique/>
      </w:docPartObj>
    </w:sdtPr>
    <w:sdtEndPr/>
    <w:sdtContent>
      <w:sdt>
        <w:sdtPr>
          <w:rPr>
            <w:sz w:val="16"/>
            <w:szCs w:val="16"/>
          </w:rPr>
          <w:id w:val="-1705238520"/>
          <w:docPartObj>
            <w:docPartGallery w:val="Page Numbers (Top of Page)"/>
            <w:docPartUnique/>
          </w:docPartObj>
        </w:sdtPr>
        <w:sdtEndPr/>
        <w:sdtContent>
          <w:p w14:paraId="3C5FC0BD" w14:textId="77777777" w:rsidR="00333844" w:rsidRDefault="00E4768C" w:rsidP="00E4768C">
            <w:pPr>
              <w:pStyle w:val="Fuzeile"/>
              <w:jc w:val="right"/>
            </w:pPr>
            <w:r w:rsidRPr="00E4768C">
              <w:rPr>
                <w:sz w:val="16"/>
                <w:szCs w:val="16"/>
              </w:rPr>
              <w:t xml:space="preserve">Seite </w:t>
            </w:r>
            <w:r w:rsidRPr="00E4768C">
              <w:rPr>
                <w:b/>
                <w:bCs/>
                <w:sz w:val="16"/>
                <w:szCs w:val="16"/>
              </w:rPr>
              <w:fldChar w:fldCharType="begin"/>
            </w:r>
            <w:r w:rsidRPr="00E4768C">
              <w:rPr>
                <w:b/>
                <w:bCs/>
                <w:sz w:val="16"/>
                <w:szCs w:val="16"/>
              </w:rPr>
              <w:instrText>PAGE</w:instrText>
            </w:r>
            <w:r w:rsidRPr="00E4768C">
              <w:rPr>
                <w:b/>
                <w:bCs/>
                <w:sz w:val="16"/>
                <w:szCs w:val="16"/>
              </w:rPr>
              <w:fldChar w:fldCharType="separate"/>
            </w:r>
            <w:r w:rsidRPr="00E4768C">
              <w:rPr>
                <w:b/>
                <w:bCs/>
                <w:sz w:val="16"/>
                <w:szCs w:val="16"/>
              </w:rPr>
              <w:t>2</w:t>
            </w:r>
            <w:r w:rsidRPr="00E4768C">
              <w:rPr>
                <w:sz w:val="16"/>
                <w:szCs w:val="16"/>
              </w:rPr>
              <w:fldChar w:fldCharType="end"/>
            </w:r>
            <w:r w:rsidRPr="00E4768C">
              <w:rPr>
                <w:sz w:val="16"/>
                <w:szCs w:val="16"/>
              </w:rPr>
              <w:t xml:space="preserve"> von </w:t>
            </w:r>
            <w:r w:rsidRPr="00E4768C">
              <w:rPr>
                <w:b/>
                <w:bCs/>
                <w:sz w:val="16"/>
                <w:szCs w:val="16"/>
              </w:rPr>
              <w:fldChar w:fldCharType="begin"/>
            </w:r>
            <w:r w:rsidRPr="00E4768C">
              <w:rPr>
                <w:b/>
                <w:bCs/>
                <w:sz w:val="16"/>
                <w:szCs w:val="16"/>
              </w:rPr>
              <w:instrText>NUMPAGES</w:instrText>
            </w:r>
            <w:r w:rsidRPr="00E4768C">
              <w:rPr>
                <w:b/>
                <w:bCs/>
                <w:sz w:val="16"/>
                <w:szCs w:val="16"/>
              </w:rPr>
              <w:fldChar w:fldCharType="separate"/>
            </w:r>
            <w:r w:rsidRPr="00E4768C">
              <w:rPr>
                <w:b/>
                <w:bCs/>
                <w:sz w:val="16"/>
                <w:szCs w:val="16"/>
              </w:rPr>
              <w:t>3</w:t>
            </w:r>
            <w:r w:rsidRPr="00E4768C">
              <w:rPr>
                <w:sz w:val="16"/>
                <w:szCs w:val="16"/>
              </w:rPr>
              <w:fldChar w:fldCharType="end"/>
            </w:r>
          </w:p>
        </w:sdtContent>
      </w:sdt>
    </w:sdtContent>
  </w:sdt>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128CD" w14:textId="77777777" w:rsidR="00FE383D" w:rsidRDefault="00FE383D">
      <w:r>
        <w:separator/>
      </w:r>
    </w:p>
  </w:footnote>
  <w:footnote w:type="continuationSeparator" w:id="0">
    <w:p w14:paraId="1BE3D804" w14:textId="77777777" w:rsidR="00FE383D" w:rsidRDefault="00FE38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E6FCF" w14:textId="77777777" w:rsidR="00E048FC" w:rsidRDefault="00F25C85">
    <w:pPr>
      <w:pStyle w:val="Kopfzeile"/>
    </w:pPr>
    <w:r>
      <w:rPr>
        <w:noProof/>
      </w:rPr>
      <w:drawing>
        <wp:anchor distT="0" distB="0" distL="114300" distR="114300" simplePos="0" relativeHeight="251660288" behindDoc="0" locked="1" layoutInCell="1" allowOverlap="1" wp14:anchorId="5D7106C1" wp14:editId="541CEFE8">
          <wp:simplePos x="0" y="0"/>
          <wp:positionH relativeFrom="page">
            <wp:posOffset>5217160</wp:posOffset>
          </wp:positionH>
          <wp:positionV relativeFrom="page">
            <wp:posOffset>528955</wp:posOffset>
          </wp:positionV>
          <wp:extent cx="1743075" cy="876300"/>
          <wp:effectExtent l="0" t="0" r="0" b="0"/>
          <wp:wrapNone/>
          <wp:docPr id="556869522" name="Bild 43"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3"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63CD" w14:textId="77777777" w:rsidR="00A561AC" w:rsidRDefault="00F94389">
    <w:pPr>
      <w:pStyle w:val="Kopfzeile"/>
    </w:pPr>
    <w:r>
      <w:rPr>
        <w:noProof/>
      </w:rPr>
      <w:drawing>
        <wp:anchor distT="0" distB="0" distL="114300" distR="114300" simplePos="0" relativeHeight="251667456" behindDoc="0" locked="0" layoutInCell="1" allowOverlap="1" wp14:anchorId="752C704B" wp14:editId="44DCE55B">
          <wp:simplePos x="0" y="0"/>
          <wp:positionH relativeFrom="column">
            <wp:posOffset>4254500</wp:posOffset>
          </wp:positionH>
          <wp:positionV relativeFrom="paragraph">
            <wp:posOffset>0</wp:posOffset>
          </wp:positionV>
          <wp:extent cx="1974850" cy="1038225"/>
          <wp:effectExtent l="0" t="0" r="6350" b="9525"/>
          <wp:wrapNone/>
          <wp:docPr id="1534085091" name="Bild 22" descr="Ein Bild, das Schrift, Grafiken, Logo,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 22" descr="Ein Bild, das Schrift, Grafiken, Logo, Text enthält.&#10;&#10;KI-generierte Inhalte können fehlerhaft sein."/>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74850" cy="1038225"/>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lc="http://schemas.openxmlformats.org/drawingml/2006/lockedCanvas"/>
                    </a:ext>
                  </a:extLst>
                </pic:spPr>
              </pic:pic>
            </a:graphicData>
          </a:graphic>
        </wp:anchor>
      </w:drawing>
    </w:r>
    <w:r>
      <w:rPr>
        <w:noProof/>
      </w:rPr>
      <w:drawing>
        <wp:anchor distT="0" distB="0" distL="114300" distR="114300" simplePos="0" relativeHeight="251668480" behindDoc="0" locked="0" layoutInCell="1" allowOverlap="1" wp14:anchorId="6957B47D" wp14:editId="64B416D8">
          <wp:simplePos x="0" y="0"/>
          <wp:positionH relativeFrom="column">
            <wp:posOffset>0</wp:posOffset>
          </wp:positionH>
          <wp:positionV relativeFrom="paragraph">
            <wp:posOffset>1263650</wp:posOffset>
          </wp:positionV>
          <wp:extent cx="2299335" cy="167640"/>
          <wp:effectExtent l="0" t="0" r="5715" b="3810"/>
          <wp:wrapNone/>
          <wp:docPr id="644184962"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 23"/>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299335" cy="16764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lc="http://schemas.openxmlformats.org/drawingml/2006/lockedCanvas"/>
                    </a:ext>
                  </a:extLst>
                </pic:spPr>
              </pic:pic>
            </a:graphicData>
          </a:graphic>
        </wp:anchor>
      </w:drawing>
    </w:r>
    <w:r>
      <w:rPr>
        <w:noProof/>
      </w:rPr>
      <w:drawing>
        <wp:anchor distT="0" distB="0" distL="114300" distR="114300" simplePos="0" relativeHeight="251669504" behindDoc="0" locked="0" layoutInCell="1" allowOverlap="1" wp14:anchorId="6BDD4AD6" wp14:editId="238CE2F0">
          <wp:simplePos x="0" y="0"/>
          <wp:positionH relativeFrom="column">
            <wp:posOffset>4448810</wp:posOffset>
          </wp:positionH>
          <wp:positionV relativeFrom="paragraph">
            <wp:posOffset>4681855</wp:posOffset>
          </wp:positionV>
          <wp:extent cx="1967865" cy="5155565"/>
          <wp:effectExtent l="0" t="0" r="0" b="6985"/>
          <wp:wrapNone/>
          <wp:docPr id="1364013306" name="Grafik 9" descr="Ein Bild, das Text, Dokument, Brief, Quitt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87019" name="Grafik 9" descr="Ein Bild, das Text, Dokument, Brief, Quittung enthält.&#10;&#10;Automatisch generierte Beschreibung"/>
                  <pic:cNvPicPr>
                    <a:picLocks noChangeAspect="1"/>
                  </pic:cNvPicPr>
                </pic:nvPicPr>
                <pic:blipFill>
                  <a:blip r:embed="rId3"/>
                  <a:stretch>
                    <a:fillRect/>
                  </a:stretch>
                </pic:blipFill>
                <pic:spPr>
                  <a:xfrm>
                    <a:off x="0" y="0"/>
                    <a:ext cx="1967865" cy="5155565"/>
                  </a:xfrm>
                  <a:prstGeom prst="rect">
                    <a:avLst/>
                  </a:prstGeom>
                </pic:spPr>
              </pic:pic>
            </a:graphicData>
          </a:graphic>
        </wp:anchor>
      </w:drawing>
    </w:r>
    <w:r w:rsidR="00F25C85">
      <w:rPr>
        <w:noProof/>
      </w:rPr>
      <w:drawing>
        <wp:anchor distT="0" distB="0" distL="114300" distR="114300" simplePos="0" relativeHeight="251658240" behindDoc="0" locked="1" layoutInCell="1" allowOverlap="1" wp14:anchorId="6EEAD9F1" wp14:editId="42B7DAB4">
          <wp:simplePos x="0" y="0"/>
          <wp:positionH relativeFrom="page">
            <wp:posOffset>350520</wp:posOffset>
          </wp:positionH>
          <wp:positionV relativeFrom="page">
            <wp:posOffset>5318125</wp:posOffset>
          </wp:positionV>
          <wp:extent cx="43180" cy="43180"/>
          <wp:effectExtent l="0" t="0" r="0" b="0"/>
          <wp:wrapNone/>
          <wp:docPr id="493896980"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u2punk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r w:rsidR="00F25C85">
      <w:rPr>
        <w:noProof/>
      </w:rPr>
      <w:drawing>
        <wp:anchor distT="0" distB="0" distL="114300" distR="114300" simplePos="0" relativeHeight="251657216" behindDoc="0" locked="1" layoutInCell="1" allowOverlap="1" wp14:anchorId="224DF173" wp14:editId="23349C40">
          <wp:simplePos x="0" y="0"/>
          <wp:positionH relativeFrom="page">
            <wp:posOffset>340995</wp:posOffset>
          </wp:positionH>
          <wp:positionV relativeFrom="page">
            <wp:posOffset>3752215</wp:posOffset>
          </wp:positionV>
          <wp:extent cx="43180" cy="43180"/>
          <wp:effectExtent l="0" t="0" r="0" b="0"/>
          <wp:wrapNone/>
          <wp:docPr id="1858721044"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u2punk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84E7E" w14:textId="77777777" w:rsidR="00F94389" w:rsidRDefault="00F94389">
    <w:pPr>
      <w:pStyle w:val="Kopfzeile"/>
    </w:pPr>
    <w:r>
      <w:rPr>
        <w:noProof/>
      </w:rPr>
      <w:drawing>
        <wp:anchor distT="0" distB="0" distL="114300" distR="114300" simplePos="0" relativeHeight="251665408" behindDoc="0" locked="1" layoutInCell="1" allowOverlap="1" wp14:anchorId="345B0410" wp14:editId="22B7B839">
          <wp:simplePos x="0" y="0"/>
          <wp:positionH relativeFrom="page">
            <wp:posOffset>5217160</wp:posOffset>
          </wp:positionH>
          <wp:positionV relativeFrom="page">
            <wp:posOffset>528955</wp:posOffset>
          </wp:positionV>
          <wp:extent cx="1743075" cy="876300"/>
          <wp:effectExtent l="0" t="0" r="0" b="0"/>
          <wp:wrapNone/>
          <wp:docPr id="637243021" name="Bild 41"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1"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1" layoutInCell="1" allowOverlap="1" wp14:anchorId="7D233773" wp14:editId="4B132153">
          <wp:simplePos x="0" y="0"/>
          <wp:positionH relativeFrom="page">
            <wp:posOffset>350520</wp:posOffset>
          </wp:positionH>
          <wp:positionV relativeFrom="page">
            <wp:posOffset>5318125</wp:posOffset>
          </wp:positionV>
          <wp:extent cx="43180" cy="43180"/>
          <wp:effectExtent l="0" t="0" r="0" b="0"/>
          <wp:wrapNone/>
          <wp:docPr id="600184532"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1" layoutInCell="1" allowOverlap="1" wp14:anchorId="37F25262" wp14:editId="664F3C49">
          <wp:simplePos x="0" y="0"/>
          <wp:positionH relativeFrom="page">
            <wp:posOffset>340995</wp:posOffset>
          </wp:positionH>
          <wp:positionV relativeFrom="page">
            <wp:posOffset>3752215</wp:posOffset>
          </wp:positionV>
          <wp:extent cx="43180" cy="43180"/>
          <wp:effectExtent l="0" t="0" r="0" b="0"/>
          <wp:wrapNone/>
          <wp:docPr id="40992359"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AEF1ED3"/>
    <w:multiLevelType w:val="hybridMultilevel"/>
    <w:tmpl w:val="7BBC6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329AF"/>
    <w:multiLevelType w:val="multilevel"/>
    <w:tmpl w:val="7B829272"/>
    <w:numStyleLink w:val="FormatvorlageNummerierteListe"/>
  </w:abstractNum>
  <w:abstractNum w:abstractNumId="3" w15:restartNumberingAfterBreak="0">
    <w:nsid w:val="7A60172F"/>
    <w:multiLevelType w:val="hybridMultilevel"/>
    <w:tmpl w:val="632A99AC"/>
    <w:lvl w:ilvl="0" w:tplc="B0E0323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1069004">
    <w:abstractNumId w:val="0"/>
  </w:num>
  <w:num w:numId="2" w16cid:durableId="1567958622">
    <w:abstractNumId w:val="2"/>
  </w:num>
  <w:num w:numId="3" w16cid:durableId="629289073">
    <w:abstractNumId w:val="1"/>
  </w:num>
  <w:num w:numId="4" w16cid:durableId="2079355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0" w:nlCheck="1" w:checkStyle="0"/>
  <w:activeWritingStyle w:appName="MSWord" w:lang="it-IT" w:vendorID="64" w:dllVersion="0" w:nlCheck="1" w:checkStyle="0"/>
  <w:activeWritingStyle w:appName="MSWord" w:lang="en-US" w:vendorID="64" w:dllVersion="0" w:nlCheck="1" w:checkStyle="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drawingGridHorizontalSpacing w:val="181"/>
  <w:drawingGridVerticalSpacing w:val="181"/>
  <w:characterSpacingControl w:val="doNotCompress"/>
  <w:hdrShapeDefaults>
    <o:shapedefaults v:ext="edit" spidmax="2050" style="mso-position-horizontal-relative:page;mso-position-vertical-relative:page"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fnahme_Ambulant" w:val="0"/>
    <w:docVar w:name="Aufnahme_StandortBereich" w:val="-"/>
    <w:docVar w:name="Aufnahme_Standortkürzel" w:val="stationär"/>
    <w:docVar w:name="Aufnahme_Stationär" w:val="1"/>
    <w:docVar w:name="Aufnahme_Tagesklinisch" w:val="0"/>
    <w:docVar w:name="AufnahmeNr" w:val="28032"/>
    <w:docVar w:name="Aufnahmetag" w:val="05.12.2025"/>
    <w:docVar w:name="Entlassungstag" w:val="29.01.2026"/>
    <w:docVar w:name="EntlassungstagMinus1" w:val="28.01.2026"/>
    <w:docVar w:name="GeplanterStandort_StandortBereich" w:val="-"/>
    <w:docVar w:name="GeplanterStandort_Standortkürzel" w:val="stationär"/>
    <w:docVar w:name="Geschlecht_Adr_abweichender_Empfänger" w:val="-"/>
    <w:docVar w:name="Geschlecht_Adr_Angehöriger" w:val="w"/>
    <w:docVar w:name="Geschlecht_Adr_Einweisender_Arzt" w:val="w"/>
    <w:docVar w:name="Geschlecht_Adr_Hausarzt" w:val="w"/>
    <w:docVar w:name="Geschlecht_Adr_Patient" w:val="m"/>
    <w:docVar w:name="Geschlecht_BEZUGSTHERAPEUT" w:val="m"/>
    <w:docVar w:name="Geschlecht_THERAPEUT0" w:val="w"/>
    <w:docVar w:name="Geschlecht_THERAPEUT1" w:val="w"/>
    <w:docVar w:name="Geschlecht_THERAPEUT2" w:val="m"/>
    <w:docVar w:name="Geschlecht_THERAPEUT3" w:val="w"/>
    <w:docVar w:name="Geschlecht_THERAPEUT4" w:val="w"/>
    <w:docVar w:name="Geschlecht_THERAPEUT5" w:val="w"/>
    <w:docVar w:name="Geschlecht_THERAPEUT6" w:val="w"/>
    <w:docVar w:name="Geschlecht_THERAPEUT7" w:val="w"/>
    <w:docVar w:name="IstGutschrift" w:val="0"/>
    <w:docVar w:name="IstRechnung" w:val="0"/>
    <w:docVar w:name="PKV_GKV_SZ" w:val="PKV"/>
    <w:docVar w:name="Vertragstyp" w:val="Standard"/>
  </w:docVars>
  <w:rsids>
    <w:rsidRoot w:val="00FE383D"/>
    <w:rsid w:val="00015335"/>
    <w:rsid w:val="000447B9"/>
    <w:rsid w:val="00047B3D"/>
    <w:rsid w:val="0005388D"/>
    <w:rsid w:val="00060CF1"/>
    <w:rsid w:val="000712B0"/>
    <w:rsid w:val="00077582"/>
    <w:rsid w:val="000C7146"/>
    <w:rsid w:val="000D7760"/>
    <w:rsid w:val="000F3040"/>
    <w:rsid w:val="00101502"/>
    <w:rsid w:val="001124F0"/>
    <w:rsid w:val="00114A94"/>
    <w:rsid w:val="00117798"/>
    <w:rsid w:val="00125415"/>
    <w:rsid w:val="00135137"/>
    <w:rsid w:val="00154BFE"/>
    <w:rsid w:val="00167037"/>
    <w:rsid w:val="00184615"/>
    <w:rsid w:val="001A1EA9"/>
    <w:rsid w:val="001A5755"/>
    <w:rsid w:val="001B0B34"/>
    <w:rsid w:val="001B7693"/>
    <w:rsid w:val="001C35BA"/>
    <w:rsid w:val="001C36CF"/>
    <w:rsid w:val="001D3BC4"/>
    <w:rsid w:val="001D4817"/>
    <w:rsid w:val="001E7609"/>
    <w:rsid w:val="001F351F"/>
    <w:rsid w:val="00200A90"/>
    <w:rsid w:val="002157A6"/>
    <w:rsid w:val="0021622E"/>
    <w:rsid w:val="002200AD"/>
    <w:rsid w:val="00240557"/>
    <w:rsid w:val="00241CE8"/>
    <w:rsid w:val="002508AC"/>
    <w:rsid w:val="0025169B"/>
    <w:rsid w:val="00255374"/>
    <w:rsid w:val="00255C82"/>
    <w:rsid w:val="002635C6"/>
    <w:rsid w:val="00264A70"/>
    <w:rsid w:val="0027050F"/>
    <w:rsid w:val="00271237"/>
    <w:rsid w:val="0027261E"/>
    <w:rsid w:val="00285B17"/>
    <w:rsid w:val="002A056B"/>
    <w:rsid w:val="002A2C48"/>
    <w:rsid w:val="002A4961"/>
    <w:rsid w:val="002A7F0F"/>
    <w:rsid w:val="002C4A98"/>
    <w:rsid w:val="002D152E"/>
    <w:rsid w:val="002E0746"/>
    <w:rsid w:val="002F1025"/>
    <w:rsid w:val="003174B7"/>
    <w:rsid w:val="00320DA0"/>
    <w:rsid w:val="00331296"/>
    <w:rsid w:val="00332617"/>
    <w:rsid w:val="00333844"/>
    <w:rsid w:val="00335AB2"/>
    <w:rsid w:val="003440EC"/>
    <w:rsid w:val="003454E5"/>
    <w:rsid w:val="00355BE1"/>
    <w:rsid w:val="00380364"/>
    <w:rsid w:val="003803B4"/>
    <w:rsid w:val="00381237"/>
    <w:rsid w:val="00382109"/>
    <w:rsid w:val="003A7298"/>
    <w:rsid w:val="003B63ED"/>
    <w:rsid w:val="003D3513"/>
    <w:rsid w:val="003E09E7"/>
    <w:rsid w:val="003E6765"/>
    <w:rsid w:val="00410409"/>
    <w:rsid w:val="00410761"/>
    <w:rsid w:val="00420BB3"/>
    <w:rsid w:val="00423E46"/>
    <w:rsid w:val="00425E8D"/>
    <w:rsid w:val="0043006E"/>
    <w:rsid w:val="004313CF"/>
    <w:rsid w:val="004423E9"/>
    <w:rsid w:val="00445DBF"/>
    <w:rsid w:val="00446E09"/>
    <w:rsid w:val="00450F4C"/>
    <w:rsid w:val="004642DD"/>
    <w:rsid w:val="00480751"/>
    <w:rsid w:val="0048099D"/>
    <w:rsid w:val="00487A12"/>
    <w:rsid w:val="00490AAF"/>
    <w:rsid w:val="0049331C"/>
    <w:rsid w:val="004A2B17"/>
    <w:rsid w:val="004B4076"/>
    <w:rsid w:val="004C3B85"/>
    <w:rsid w:val="004D00F1"/>
    <w:rsid w:val="004D1DEC"/>
    <w:rsid w:val="004D216C"/>
    <w:rsid w:val="004D4146"/>
    <w:rsid w:val="004D7B25"/>
    <w:rsid w:val="004E3B6D"/>
    <w:rsid w:val="00512D62"/>
    <w:rsid w:val="005422CD"/>
    <w:rsid w:val="005430B6"/>
    <w:rsid w:val="0054321B"/>
    <w:rsid w:val="00544A20"/>
    <w:rsid w:val="00551CAE"/>
    <w:rsid w:val="00571445"/>
    <w:rsid w:val="00584F39"/>
    <w:rsid w:val="00586848"/>
    <w:rsid w:val="005A2739"/>
    <w:rsid w:val="005A30B4"/>
    <w:rsid w:val="005A6CAE"/>
    <w:rsid w:val="005C1873"/>
    <w:rsid w:val="005C7129"/>
    <w:rsid w:val="005D4A70"/>
    <w:rsid w:val="005D795E"/>
    <w:rsid w:val="005E58C3"/>
    <w:rsid w:val="005E6843"/>
    <w:rsid w:val="005E7A31"/>
    <w:rsid w:val="005F40BF"/>
    <w:rsid w:val="0060797D"/>
    <w:rsid w:val="006103CB"/>
    <w:rsid w:val="00622CF5"/>
    <w:rsid w:val="00642783"/>
    <w:rsid w:val="00646465"/>
    <w:rsid w:val="00661823"/>
    <w:rsid w:val="00677942"/>
    <w:rsid w:val="006A326D"/>
    <w:rsid w:val="006C3642"/>
    <w:rsid w:val="006F2AF1"/>
    <w:rsid w:val="006F5BBC"/>
    <w:rsid w:val="006F664F"/>
    <w:rsid w:val="00722060"/>
    <w:rsid w:val="00723E77"/>
    <w:rsid w:val="0072510A"/>
    <w:rsid w:val="00725FC5"/>
    <w:rsid w:val="00727593"/>
    <w:rsid w:val="00727D14"/>
    <w:rsid w:val="00735E06"/>
    <w:rsid w:val="007547DE"/>
    <w:rsid w:val="007557CB"/>
    <w:rsid w:val="0076505E"/>
    <w:rsid w:val="00766A6B"/>
    <w:rsid w:val="00767A80"/>
    <w:rsid w:val="00774EB6"/>
    <w:rsid w:val="0078258E"/>
    <w:rsid w:val="007968E9"/>
    <w:rsid w:val="007D15B5"/>
    <w:rsid w:val="007D3217"/>
    <w:rsid w:val="007D3A05"/>
    <w:rsid w:val="007F0313"/>
    <w:rsid w:val="007F363E"/>
    <w:rsid w:val="008012A5"/>
    <w:rsid w:val="00803A3E"/>
    <w:rsid w:val="00815C74"/>
    <w:rsid w:val="00823A10"/>
    <w:rsid w:val="0082599D"/>
    <w:rsid w:val="008273A5"/>
    <w:rsid w:val="008363EC"/>
    <w:rsid w:val="00851D45"/>
    <w:rsid w:val="00865555"/>
    <w:rsid w:val="00865FED"/>
    <w:rsid w:val="008817E3"/>
    <w:rsid w:val="00895B66"/>
    <w:rsid w:val="008B6F46"/>
    <w:rsid w:val="008C7391"/>
    <w:rsid w:val="008D01AE"/>
    <w:rsid w:val="008D0C64"/>
    <w:rsid w:val="008D2676"/>
    <w:rsid w:val="008E0290"/>
    <w:rsid w:val="008E2344"/>
    <w:rsid w:val="008E3A70"/>
    <w:rsid w:val="008E54D7"/>
    <w:rsid w:val="008E623D"/>
    <w:rsid w:val="008F0D71"/>
    <w:rsid w:val="008F3338"/>
    <w:rsid w:val="008F5D38"/>
    <w:rsid w:val="00901EBE"/>
    <w:rsid w:val="0091619A"/>
    <w:rsid w:val="0094290C"/>
    <w:rsid w:val="00952282"/>
    <w:rsid w:val="009562FE"/>
    <w:rsid w:val="00961402"/>
    <w:rsid w:val="00961ED6"/>
    <w:rsid w:val="00980AB0"/>
    <w:rsid w:val="00981281"/>
    <w:rsid w:val="00986AA7"/>
    <w:rsid w:val="00996D57"/>
    <w:rsid w:val="009A4900"/>
    <w:rsid w:val="009D42A7"/>
    <w:rsid w:val="009D7ABB"/>
    <w:rsid w:val="009E2F71"/>
    <w:rsid w:val="009E3BCB"/>
    <w:rsid w:val="009E54AF"/>
    <w:rsid w:val="009F4DDE"/>
    <w:rsid w:val="00A223D5"/>
    <w:rsid w:val="00A2792C"/>
    <w:rsid w:val="00A32CB7"/>
    <w:rsid w:val="00A47BF2"/>
    <w:rsid w:val="00A54E1E"/>
    <w:rsid w:val="00A55D06"/>
    <w:rsid w:val="00A561AC"/>
    <w:rsid w:val="00A6675F"/>
    <w:rsid w:val="00A72979"/>
    <w:rsid w:val="00A83546"/>
    <w:rsid w:val="00A84C1E"/>
    <w:rsid w:val="00A86AA7"/>
    <w:rsid w:val="00A94CBB"/>
    <w:rsid w:val="00AA6F61"/>
    <w:rsid w:val="00AB5D70"/>
    <w:rsid w:val="00AB64CE"/>
    <w:rsid w:val="00AC0FD9"/>
    <w:rsid w:val="00AE17A3"/>
    <w:rsid w:val="00AE7914"/>
    <w:rsid w:val="00AF3763"/>
    <w:rsid w:val="00AF4C5A"/>
    <w:rsid w:val="00AF7812"/>
    <w:rsid w:val="00B0378F"/>
    <w:rsid w:val="00B30CE9"/>
    <w:rsid w:val="00B5762B"/>
    <w:rsid w:val="00B67E46"/>
    <w:rsid w:val="00B70077"/>
    <w:rsid w:val="00B70D12"/>
    <w:rsid w:val="00B72939"/>
    <w:rsid w:val="00B91514"/>
    <w:rsid w:val="00B9469F"/>
    <w:rsid w:val="00B95A86"/>
    <w:rsid w:val="00BF11FB"/>
    <w:rsid w:val="00BF4D81"/>
    <w:rsid w:val="00C03CD1"/>
    <w:rsid w:val="00C32313"/>
    <w:rsid w:val="00C32654"/>
    <w:rsid w:val="00C41A87"/>
    <w:rsid w:val="00C54F05"/>
    <w:rsid w:val="00C566D7"/>
    <w:rsid w:val="00C57314"/>
    <w:rsid w:val="00C6213C"/>
    <w:rsid w:val="00C702CD"/>
    <w:rsid w:val="00C70EC5"/>
    <w:rsid w:val="00C82E37"/>
    <w:rsid w:val="00C92570"/>
    <w:rsid w:val="00CB15B8"/>
    <w:rsid w:val="00CB1828"/>
    <w:rsid w:val="00CB389F"/>
    <w:rsid w:val="00CC0EA7"/>
    <w:rsid w:val="00CC4D26"/>
    <w:rsid w:val="00CD3430"/>
    <w:rsid w:val="00CE63D4"/>
    <w:rsid w:val="00CF00DF"/>
    <w:rsid w:val="00CF5ABC"/>
    <w:rsid w:val="00D0575E"/>
    <w:rsid w:val="00D1143C"/>
    <w:rsid w:val="00D120CE"/>
    <w:rsid w:val="00D12D2F"/>
    <w:rsid w:val="00D14C24"/>
    <w:rsid w:val="00D15086"/>
    <w:rsid w:val="00D21B89"/>
    <w:rsid w:val="00D31D5C"/>
    <w:rsid w:val="00D520C8"/>
    <w:rsid w:val="00D6265D"/>
    <w:rsid w:val="00D66944"/>
    <w:rsid w:val="00D7372A"/>
    <w:rsid w:val="00D86A67"/>
    <w:rsid w:val="00D92A77"/>
    <w:rsid w:val="00D96F49"/>
    <w:rsid w:val="00DA245E"/>
    <w:rsid w:val="00DB1634"/>
    <w:rsid w:val="00DB4BF4"/>
    <w:rsid w:val="00DB6B5B"/>
    <w:rsid w:val="00DC0B78"/>
    <w:rsid w:val="00DC574C"/>
    <w:rsid w:val="00DD1610"/>
    <w:rsid w:val="00DF018B"/>
    <w:rsid w:val="00DF01F6"/>
    <w:rsid w:val="00DF12C9"/>
    <w:rsid w:val="00DF6D4F"/>
    <w:rsid w:val="00E048FC"/>
    <w:rsid w:val="00E143E5"/>
    <w:rsid w:val="00E316F6"/>
    <w:rsid w:val="00E342E2"/>
    <w:rsid w:val="00E35BC4"/>
    <w:rsid w:val="00E369EC"/>
    <w:rsid w:val="00E44E31"/>
    <w:rsid w:val="00E4768C"/>
    <w:rsid w:val="00E5094D"/>
    <w:rsid w:val="00E530C4"/>
    <w:rsid w:val="00E57160"/>
    <w:rsid w:val="00E72105"/>
    <w:rsid w:val="00E74E9C"/>
    <w:rsid w:val="00E8209A"/>
    <w:rsid w:val="00E92FE4"/>
    <w:rsid w:val="00E95D24"/>
    <w:rsid w:val="00E96402"/>
    <w:rsid w:val="00EA02FB"/>
    <w:rsid w:val="00EB3818"/>
    <w:rsid w:val="00ED1D0B"/>
    <w:rsid w:val="00EE03D7"/>
    <w:rsid w:val="00EE5D04"/>
    <w:rsid w:val="00EF12CD"/>
    <w:rsid w:val="00EF1F15"/>
    <w:rsid w:val="00EF57B9"/>
    <w:rsid w:val="00F02065"/>
    <w:rsid w:val="00F03906"/>
    <w:rsid w:val="00F11D4D"/>
    <w:rsid w:val="00F12EB9"/>
    <w:rsid w:val="00F25C85"/>
    <w:rsid w:val="00F27809"/>
    <w:rsid w:val="00F46979"/>
    <w:rsid w:val="00F53854"/>
    <w:rsid w:val="00F64617"/>
    <w:rsid w:val="00F73110"/>
    <w:rsid w:val="00F74BDD"/>
    <w:rsid w:val="00F770E1"/>
    <w:rsid w:val="00F930FE"/>
    <w:rsid w:val="00F94389"/>
    <w:rsid w:val="00FA001A"/>
    <w:rsid w:val="00FA2C41"/>
    <w:rsid w:val="00FB5DB1"/>
    <w:rsid w:val="00FC7C75"/>
    <w:rsid w:val="00FD2371"/>
    <w:rsid w:val="00FD6304"/>
    <w:rsid w:val="00FE383D"/>
    <w:rsid w:val="00FE6904"/>
    <w:rsid w:val="00FF17E2"/>
    <w:rsid w:val="00FF2C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fill="f" fillcolor="white" stroke="f">
      <v:fill color="white" on="f"/>
      <v:stroke on="f"/>
      <v:textbox inset="0,0,0,0"/>
    </o:shapedefaults>
    <o:shapelayout v:ext="edit">
      <o:idmap v:ext="edit" data="2"/>
    </o:shapelayout>
  </w:shapeDefaults>
  <w:decimalSymbol w:val=","/>
  <w:listSeparator w:val=";"/>
  <w14:docId w14:val="7D7D3708"/>
  <w15:chartTrackingRefBased/>
  <w15:docId w15:val="{0340626F-64BD-4E20-970E-9571177BF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E623D"/>
    <w:pPr>
      <w:spacing w:after="60" w:line="260" w:lineRule="exact"/>
      <w:jc w:val="both"/>
    </w:pPr>
    <w:rPr>
      <w:rFonts w:ascii="Arial" w:hAnsi="Arial"/>
      <w:sz w:val="22"/>
      <w:szCs w:val="24"/>
    </w:rPr>
  </w:style>
  <w:style w:type="paragraph" w:styleId="berschrift1">
    <w:name w:val="heading 1"/>
    <w:basedOn w:val="Standard"/>
    <w:next w:val="Standard"/>
    <w:qFormat/>
    <w:rsid w:val="00865555"/>
    <w:pPr>
      <w:keepNext/>
      <w:spacing w:before="500"/>
      <w:outlineLvl w:val="0"/>
    </w:pPr>
    <w:rPr>
      <w:b/>
      <w:bCs/>
      <w:kern w:val="32"/>
      <w:szCs w:val="32"/>
    </w:rPr>
  </w:style>
  <w:style w:type="paragraph" w:styleId="berschrift2">
    <w:name w:val="heading 2"/>
    <w:basedOn w:val="Standard"/>
    <w:next w:val="Standard"/>
    <w:qFormat/>
    <w:rsid w:val="009D42A7"/>
    <w:pPr>
      <w:keepNext/>
      <w:spacing w:before="240"/>
      <w:outlineLvl w:val="1"/>
    </w:pPr>
    <w:rPr>
      <w:rFonts w:cs="Arial"/>
      <w:b/>
      <w:bCs/>
      <w:iCs/>
      <w:szCs w:val="28"/>
    </w:rPr>
  </w:style>
  <w:style w:type="paragraph" w:styleId="berschrift3">
    <w:name w:val="heading 3"/>
    <w:basedOn w:val="Standard"/>
    <w:next w:val="Standard"/>
    <w:qFormat/>
    <w:rsid w:val="009D42A7"/>
    <w:pPr>
      <w:keepNext/>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A223D5"/>
    <w:pPr>
      <w:ind w:left="720"/>
      <w:contextualSpacing/>
    </w:pPr>
  </w:style>
  <w:style w:type="paragraph" w:styleId="StandardWeb">
    <w:name w:val="Normal (Web)"/>
    <w:basedOn w:val="Standard"/>
    <w:rsid w:val="008F3338"/>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277296385">
      <w:bodyDiv w:val="1"/>
      <w:marLeft w:val="0"/>
      <w:marRight w:val="0"/>
      <w:marTop w:val="0"/>
      <w:marBottom w:val="0"/>
      <w:divBdr>
        <w:top w:val="none" w:sz="0" w:space="0" w:color="auto"/>
        <w:left w:val="none" w:sz="0" w:space="0" w:color="auto"/>
        <w:bottom w:val="none" w:sz="0" w:space="0" w:color="auto"/>
        <w:right w:val="none" w:sz="0" w:space="0" w:color="auto"/>
      </w:divBdr>
      <w:divsChild>
        <w:div w:id="2108961305">
          <w:marLeft w:val="0"/>
          <w:marRight w:val="0"/>
          <w:marTop w:val="0"/>
          <w:marBottom w:val="0"/>
          <w:divBdr>
            <w:top w:val="none" w:sz="0" w:space="0" w:color="auto"/>
            <w:left w:val="none" w:sz="0" w:space="0" w:color="auto"/>
            <w:bottom w:val="none" w:sz="0" w:space="0" w:color="auto"/>
            <w:right w:val="none" w:sz="0" w:space="0" w:color="auto"/>
          </w:divBdr>
          <w:divsChild>
            <w:div w:id="730933060">
              <w:marLeft w:val="0"/>
              <w:marRight w:val="0"/>
              <w:marTop w:val="0"/>
              <w:marBottom w:val="0"/>
              <w:divBdr>
                <w:top w:val="none" w:sz="0" w:space="0" w:color="auto"/>
                <w:left w:val="none" w:sz="0" w:space="0" w:color="auto"/>
                <w:bottom w:val="none" w:sz="0" w:space="0" w:color="auto"/>
                <w:right w:val="none" w:sz="0" w:space="0" w:color="auto"/>
              </w:divBdr>
              <w:divsChild>
                <w:div w:id="1037662274">
                  <w:marLeft w:val="0"/>
                  <w:marRight w:val="0"/>
                  <w:marTop w:val="0"/>
                  <w:marBottom w:val="0"/>
                  <w:divBdr>
                    <w:top w:val="none" w:sz="0" w:space="0" w:color="auto"/>
                    <w:left w:val="none" w:sz="0" w:space="0" w:color="auto"/>
                    <w:bottom w:val="none" w:sz="0" w:space="0" w:color="auto"/>
                    <w:right w:val="none" w:sz="0" w:space="0" w:color="auto"/>
                  </w:divBdr>
                  <w:divsChild>
                    <w:div w:id="327711621">
                      <w:marLeft w:val="0"/>
                      <w:marRight w:val="0"/>
                      <w:marTop w:val="0"/>
                      <w:marBottom w:val="0"/>
                      <w:divBdr>
                        <w:top w:val="none" w:sz="0" w:space="0" w:color="auto"/>
                        <w:left w:val="none" w:sz="0" w:space="0" w:color="auto"/>
                        <w:bottom w:val="none" w:sz="0" w:space="0" w:color="auto"/>
                        <w:right w:val="none" w:sz="0" w:space="0" w:color="auto"/>
                      </w:divBdr>
                      <w:divsChild>
                        <w:div w:id="222762610">
                          <w:marLeft w:val="0"/>
                          <w:marRight w:val="0"/>
                          <w:marTop w:val="0"/>
                          <w:marBottom w:val="0"/>
                          <w:divBdr>
                            <w:top w:val="none" w:sz="0" w:space="0" w:color="auto"/>
                            <w:left w:val="none" w:sz="0" w:space="0" w:color="auto"/>
                            <w:bottom w:val="none" w:sz="0" w:space="0" w:color="auto"/>
                            <w:right w:val="none" w:sz="0" w:space="0" w:color="auto"/>
                          </w:divBdr>
                          <w:divsChild>
                            <w:div w:id="1717003428">
                              <w:marLeft w:val="0"/>
                              <w:marRight w:val="0"/>
                              <w:marTop w:val="0"/>
                              <w:marBottom w:val="0"/>
                              <w:divBdr>
                                <w:top w:val="none" w:sz="0" w:space="0" w:color="auto"/>
                                <w:left w:val="none" w:sz="0" w:space="0" w:color="auto"/>
                                <w:bottom w:val="none" w:sz="0" w:space="0" w:color="auto"/>
                                <w:right w:val="none" w:sz="0" w:space="0" w:color="auto"/>
                              </w:divBdr>
                              <w:divsChild>
                                <w:div w:id="18837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2872647">
      <w:bodyDiv w:val="1"/>
      <w:marLeft w:val="0"/>
      <w:marRight w:val="0"/>
      <w:marTop w:val="0"/>
      <w:marBottom w:val="0"/>
      <w:divBdr>
        <w:top w:val="none" w:sz="0" w:space="0" w:color="auto"/>
        <w:left w:val="none" w:sz="0" w:space="0" w:color="auto"/>
        <w:bottom w:val="none" w:sz="0" w:space="0" w:color="auto"/>
        <w:right w:val="none" w:sz="0" w:space="0" w:color="auto"/>
      </w:divBdr>
    </w:div>
    <w:div w:id="399331308">
      <w:bodyDiv w:val="1"/>
      <w:marLeft w:val="0"/>
      <w:marRight w:val="0"/>
      <w:marTop w:val="0"/>
      <w:marBottom w:val="0"/>
      <w:divBdr>
        <w:top w:val="none" w:sz="0" w:space="0" w:color="auto"/>
        <w:left w:val="none" w:sz="0" w:space="0" w:color="auto"/>
        <w:bottom w:val="none" w:sz="0" w:space="0" w:color="auto"/>
        <w:right w:val="none" w:sz="0" w:space="0" w:color="auto"/>
      </w:divBdr>
    </w:div>
    <w:div w:id="1192382526">
      <w:bodyDiv w:val="1"/>
      <w:marLeft w:val="0"/>
      <w:marRight w:val="0"/>
      <w:marTop w:val="0"/>
      <w:marBottom w:val="0"/>
      <w:divBdr>
        <w:top w:val="none" w:sz="0" w:space="0" w:color="auto"/>
        <w:left w:val="none" w:sz="0" w:space="0" w:color="auto"/>
        <w:bottom w:val="none" w:sz="0" w:space="0" w:color="auto"/>
        <w:right w:val="none" w:sz="0" w:space="0" w:color="auto"/>
      </w:divBdr>
    </w:div>
    <w:div w:id="1258979186">
      <w:bodyDiv w:val="1"/>
      <w:marLeft w:val="0"/>
      <w:marRight w:val="0"/>
      <w:marTop w:val="0"/>
      <w:marBottom w:val="0"/>
      <w:divBdr>
        <w:top w:val="none" w:sz="0" w:space="0" w:color="auto"/>
        <w:left w:val="none" w:sz="0" w:space="0" w:color="auto"/>
        <w:bottom w:val="none" w:sz="0" w:space="0" w:color="auto"/>
        <w:right w:val="none" w:sz="0" w:space="0" w:color="auto"/>
      </w:divBdr>
      <w:divsChild>
        <w:div w:id="1364866464">
          <w:marLeft w:val="0"/>
          <w:marRight w:val="0"/>
          <w:marTop w:val="0"/>
          <w:marBottom w:val="0"/>
          <w:divBdr>
            <w:top w:val="none" w:sz="0" w:space="0" w:color="auto"/>
            <w:left w:val="none" w:sz="0" w:space="0" w:color="auto"/>
            <w:bottom w:val="none" w:sz="0" w:space="0" w:color="auto"/>
            <w:right w:val="none" w:sz="0" w:space="0" w:color="auto"/>
          </w:divBdr>
          <w:divsChild>
            <w:div w:id="888224017">
              <w:marLeft w:val="0"/>
              <w:marRight w:val="0"/>
              <w:marTop w:val="0"/>
              <w:marBottom w:val="0"/>
              <w:divBdr>
                <w:top w:val="none" w:sz="0" w:space="0" w:color="auto"/>
                <w:left w:val="none" w:sz="0" w:space="0" w:color="auto"/>
                <w:bottom w:val="none" w:sz="0" w:space="0" w:color="auto"/>
                <w:right w:val="none" w:sz="0" w:space="0" w:color="auto"/>
              </w:divBdr>
              <w:divsChild>
                <w:div w:id="1900047866">
                  <w:marLeft w:val="0"/>
                  <w:marRight w:val="0"/>
                  <w:marTop w:val="0"/>
                  <w:marBottom w:val="0"/>
                  <w:divBdr>
                    <w:top w:val="none" w:sz="0" w:space="0" w:color="auto"/>
                    <w:left w:val="none" w:sz="0" w:space="0" w:color="auto"/>
                    <w:bottom w:val="none" w:sz="0" w:space="0" w:color="auto"/>
                    <w:right w:val="none" w:sz="0" w:space="0" w:color="auto"/>
                  </w:divBdr>
                  <w:divsChild>
                    <w:div w:id="2019653410">
                      <w:marLeft w:val="0"/>
                      <w:marRight w:val="0"/>
                      <w:marTop w:val="0"/>
                      <w:marBottom w:val="0"/>
                      <w:divBdr>
                        <w:top w:val="none" w:sz="0" w:space="0" w:color="auto"/>
                        <w:left w:val="none" w:sz="0" w:space="0" w:color="auto"/>
                        <w:bottom w:val="none" w:sz="0" w:space="0" w:color="auto"/>
                        <w:right w:val="none" w:sz="0" w:space="0" w:color="auto"/>
                      </w:divBdr>
                      <w:divsChild>
                        <w:div w:id="1138106477">
                          <w:marLeft w:val="0"/>
                          <w:marRight w:val="0"/>
                          <w:marTop w:val="0"/>
                          <w:marBottom w:val="0"/>
                          <w:divBdr>
                            <w:top w:val="none" w:sz="0" w:space="0" w:color="auto"/>
                            <w:left w:val="none" w:sz="0" w:space="0" w:color="auto"/>
                            <w:bottom w:val="none" w:sz="0" w:space="0" w:color="auto"/>
                            <w:right w:val="none" w:sz="0" w:space="0" w:color="auto"/>
                          </w:divBdr>
                          <w:divsChild>
                            <w:div w:id="111218727">
                              <w:marLeft w:val="0"/>
                              <w:marRight w:val="0"/>
                              <w:marTop w:val="0"/>
                              <w:marBottom w:val="0"/>
                              <w:divBdr>
                                <w:top w:val="none" w:sz="0" w:space="0" w:color="auto"/>
                                <w:left w:val="none" w:sz="0" w:space="0" w:color="auto"/>
                                <w:bottom w:val="none" w:sz="0" w:space="0" w:color="auto"/>
                                <w:right w:val="none" w:sz="0" w:space="0" w:color="auto"/>
                              </w:divBdr>
                              <w:divsChild>
                                <w:div w:id="149587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9671069">
      <w:bodyDiv w:val="1"/>
      <w:marLeft w:val="0"/>
      <w:marRight w:val="0"/>
      <w:marTop w:val="0"/>
      <w:marBottom w:val="0"/>
      <w:divBdr>
        <w:top w:val="none" w:sz="0" w:space="0" w:color="auto"/>
        <w:left w:val="none" w:sz="0" w:space="0" w:color="auto"/>
        <w:bottom w:val="none" w:sz="0" w:space="0" w:color="auto"/>
        <w:right w:val="none" w:sz="0" w:space="0" w:color="auto"/>
      </w:divBdr>
    </w:div>
    <w:div w:id="1495494305">
      <w:bodyDiv w:val="1"/>
      <w:marLeft w:val="0"/>
      <w:marRight w:val="0"/>
      <w:marTop w:val="0"/>
      <w:marBottom w:val="0"/>
      <w:divBdr>
        <w:top w:val="none" w:sz="0" w:space="0" w:color="auto"/>
        <w:left w:val="none" w:sz="0" w:space="0" w:color="auto"/>
        <w:bottom w:val="none" w:sz="0" w:space="0" w:color="auto"/>
        <w:right w:val="none" w:sz="0" w:space="0" w:color="auto"/>
      </w:divBdr>
    </w:div>
    <w:div w:id="1504904154">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880164694">
      <w:bodyDiv w:val="1"/>
      <w:marLeft w:val="0"/>
      <w:marRight w:val="0"/>
      <w:marTop w:val="0"/>
      <w:marBottom w:val="0"/>
      <w:divBdr>
        <w:top w:val="none" w:sz="0" w:space="0" w:color="auto"/>
        <w:left w:val="none" w:sz="0" w:space="0" w:color="auto"/>
        <w:bottom w:val="none" w:sz="0" w:space="0" w:color="auto"/>
        <w:right w:val="none" w:sz="0" w:space="0" w:color="auto"/>
      </w:divBdr>
    </w:div>
    <w:div w:id="1920409223">
      <w:bodyDiv w:val="1"/>
      <w:marLeft w:val="0"/>
      <w:marRight w:val="0"/>
      <w:marTop w:val="0"/>
      <w:marBottom w:val="0"/>
      <w:divBdr>
        <w:top w:val="none" w:sz="0" w:space="0" w:color="auto"/>
        <w:left w:val="none" w:sz="0" w:space="0" w:color="auto"/>
        <w:bottom w:val="none" w:sz="0" w:space="0" w:color="auto"/>
        <w:right w:val="none" w:sz="0" w:space="0" w:color="auto"/>
      </w:divBdr>
    </w:div>
    <w:div w:id="208699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emf"/></Relationships>
</file>

<file path=word/_rels/header3.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ENTLASSBERICH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ENTLASSBERICHT.dotx</Template>
  <TotalTime>0</TotalTime>
  <Pages>8</Pages>
  <Words>2248</Words>
  <Characters>16800</Characters>
  <Application>Microsoft Office Word</Application>
  <DocSecurity>4</DocSecurity>
  <Lines>140</Lines>
  <Paragraphs>38</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19010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Carsten Musterweg</dc:creator>
  <cp:keywords/>
  <cp:lastModifiedBy>Carsten Musterweg</cp:lastModifiedBy>
  <cp:revision>2</cp:revision>
  <cp:lastPrinted>2007-07-30T16:18:00Z</cp:lastPrinted>
  <dcterms:created xsi:type="dcterms:W3CDTF">2026-03-31T11:04:00Z</dcterms:created>
  <dcterms:modified xsi:type="dcterms:W3CDTF">2026-03-31T11:04:00Z</dcterms:modified>
</cp:coreProperties>
</file>