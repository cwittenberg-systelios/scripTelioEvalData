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8B35" w14:textId="77777777" w:rsidR="009D526F" w:rsidRDefault="00084401">
      <w:pPr>
        <w:jc w:val="right"/>
      </w:pPr>
      <w:r>
        <w:rPr>
          <w:noProof/>
        </w:rPr>
        <mc:AlternateContent>
          <mc:Choice Requires="wps">
            <w:drawing>
              <wp:anchor distT="0" distB="0" distL="114300" distR="114300" simplePos="0" relativeHeight="251658240" behindDoc="0" locked="0" layoutInCell="1" allowOverlap="1" wp14:anchorId="445B444C" wp14:editId="7C57E648">
                <wp:simplePos x="0" y="0"/>
                <wp:positionH relativeFrom="margin">
                  <wp:posOffset>8280989</wp:posOffset>
                </wp:positionH>
                <wp:positionV relativeFrom="margin">
                  <wp:posOffset>17282160</wp:posOffset>
                </wp:positionV>
                <wp:extent cx="4343400" cy="0"/>
                <wp:effectExtent l="0" t="0" r="0" b="0"/>
                <wp:wrapSquare wrapText="bothSides"/>
                <wp:docPr id="570249890" name="Textfeld 570249890"/>
                <wp:cNvGraphicFramePr/>
                <a:graphic xmlns:a="http://schemas.openxmlformats.org/drawingml/2006/main">
                  <a:graphicData uri="http://schemas.microsoft.com/office/word/2010/wordprocessingShape">
                    <wps:wsp>
                      <wps:cNvSpPr txBox="1"/>
                      <wps:spPr>
                        <a:xfrm>
                          <a:off x="0" y="0"/>
                          <a:ext cx="4343400" cy="0"/>
                        </a:xfrm>
                        <a:prstGeom prst="rect">
                          <a:avLst/>
                        </a:prstGeom>
                        <a:ln>
                          <a:noFill/>
                          <a:prstDash/>
                        </a:ln>
                      </wps:spPr>
                      <wps:txbx>
                        <w:txbxContent>
                          <w:p w14:paraId="37229308" w14:textId="77777777" w:rsidR="009D526F" w:rsidRDefault="009D526F">
                            <w:pPr>
                              <w:keepNext w:val="0"/>
                              <w:keepLines w:val="0"/>
                            </w:pPr>
                          </w:p>
                        </w:txbxContent>
                      </wps:txbx>
                      <wps:bodyPr lIns="0" tIns="0" rIns="0" bIns="0">
                        <a:spAutoFit/>
                      </wps:bodyPr>
                    </wps:wsp>
                  </a:graphicData>
                </a:graphic>
              </wp:anchor>
            </w:drawing>
          </mc:Choice>
          <mc:Fallback>
            <w:pict>
              <v:shapetype w14:anchorId="445B444C" id="_x0000_t202" coordsize="21600,21600" o:spt="202" path="m,l,21600r21600,l21600,xe">
                <v:stroke joinstyle="miter"/>
                <v:path gradientshapeok="t" o:connecttype="rect"/>
              </v:shapetype>
              <v:shape id="Textfeld 570249890" o:spid="_x0000_s1026" type="#_x0000_t202" style="position:absolute;left:0;text-align:left;margin-left:652.05pt;margin-top:1360.8pt;width:342pt;height:0;z-index:25165824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" filled="f" stroked="f">
                <v:textbox style="mso-fit-shape-to-text:t" inset="0,0,0,0">
                  <w:txbxContent>
                    <w:p w14:paraId="37229308" w14:textId="77777777" w:rsidR="009D526F" w:rsidRDefault="009D526F">
                      <w:pPr>
                        <w:keepNext w:val="0"/>
                        <w:keepLines w:val="0"/>
                      </w:pPr>
                    </w:p>
                  </w:txbxContent>
                </v:textbox>
                <w10:wrap type="square" anchorx="margin" anchory="margin"/>
              </v:shape>
            </w:pict>
          </mc:Fallback>
        </mc:AlternateContent>
      </w:r>
      <w:r>
        <w:rPr>
          <w:noProof/>
        </w:rPr>
        <mc:AlternateContent>
          <mc:Choice Requires="wps">
            <w:drawing>
              <wp:anchor distT="0" distB="0" distL="114300" distR="114300" simplePos="0" relativeHeight="251657728" behindDoc="0" locked="0" layoutInCell="1" allowOverlap="1" wp14:anchorId="532A4DB8" wp14:editId="18F46589">
                <wp:simplePos x="0" y="0"/>
                <wp:positionH relativeFrom="margin">
                  <wp:align>left</wp:align>
                </wp:positionH>
                <wp:positionV relativeFrom="page">
                  <wp:posOffset>1904996</wp:posOffset>
                </wp:positionV>
                <wp:extent cx="4114800" cy="1514475"/>
                <wp:effectExtent l="0" t="0" r="0" b="9525"/>
                <wp:wrapNone/>
                <wp:docPr id="1519969246" name="Text Box 12"/>
                <wp:cNvGraphicFramePr/>
                <a:graphic xmlns:a="http://schemas.openxmlformats.org/drawingml/2006/main">
                  <a:graphicData uri="http://schemas.microsoft.com/office/word/2010/wordprocessingShape">
                    <wps:wsp>
                      <wps:cNvSpPr txBox="1"/>
                      <wps:spPr>
                        <a:xfrm>
                          <a:off x="0" y="0"/>
                          <a:ext cx="4114800" cy="1514475"/>
                        </a:xfrm>
                        <a:prstGeom prst="rect">
                          <a:avLst/>
                        </a:prstGeom>
                        <a:noFill/>
                        <a:ln>
                          <a:noFill/>
                          <a:prstDash/>
                        </a:ln>
                      </wps:spPr>
                      <wps:txbx>
                        <w:txbxContent>
                          <w:p w14:paraId="7ECD0531" w14:textId="77777777" w:rsidR="009D526F" w:rsidRDefault="00084401">
                            <w:pPr>
                              <w:pStyle w:val="Adressblock"/>
                            </w:pPr>
                            <w:bookmarkStart w:id="0" w:name="P_01Institution_Adr_Versicherung"/>
                            <w:r>
                              <w:t>Debeka  Krankenversicherung</w:t>
                            </w:r>
                            <w:bookmarkEnd w:id="0"/>
                          </w:p>
                          <w:p w14:paraId="1A4D1500" w14:textId="77777777" w:rsidR="009D526F" w:rsidRDefault="00084401">
                            <w:pPr>
                              <w:pStyle w:val="Adressblock"/>
                            </w:pPr>
                            <w:r>
                              <w:t>Fachgutachter für Psychotherapie</w:t>
                            </w:r>
                          </w:p>
                          <w:p w14:paraId="1A2B5F91" w14:textId="77777777" w:rsidR="009D526F" w:rsidRDefault="00084401">
                            <w:pPr>
                              <w:pStyle w:val="Adressblock"/>
                            </w:pPr>
                            <w:bookmarkStart w:id="1" w:name="P_01Strasse_Adr_Versicherung"/>
                            <w:r>
                              <w:t>Ferdinand-Sauerbruch-Str. 18</w:t>
                            </w:r>
                            <w:bookmarkEnd w:id="1"/>
                          </w:p>
                          <w:p w14:paraId="0CFE0ADB" w14:textId="77777777" w:rsidR="009D526F" w:rsidRDefault="00084401">
                            <w:pPr>
                              <w:pStyle w:val="Adressblock"/>
                            </w:pPr>
                            <w:bookmarkStart w:id="2" w:name="P_01PLZ_Adr_Versicherung"/>
                            <w:r>
                              <w:t>56027</w:t>
                            </w:r>
                            <w:bookmarkEnd w:id="2"/>
                            <w:r>
                              <w:t xml:space="preserve"> </w:t>
                            </w:r>
                            <w:bookmarkStart w:id="3" w:name="P_01Ort_Adr_Versicherung"/>
                            <w:r>
                              <w:t>Koblenz</w:t>
                            </w:r>
                            <w:bookmarkEnd w:id="3"/>
                          </w:p>
                          <w:p w14:paraId="08F32A7C" w14:textId="77777777" w:rsidR="009D526F" w:rsidRDefault="009D526F">
                            <w:pPr>
                              <w:pStyle w:val="Adressblock"/>
                            </w:pPr>
                          </w:p>
                          <w:p w14:paraId="73B18FFD" w14:textId="77777777" w:rsidR="009D526F" w:rsidRDefault="009D526F">
                            <w:pPr>
                              <w:pStyle w:val="Adressblock"/>
                            </w:pPr>
                          </w:p>
                          <w:p w14:paraId="7DEDDEE8" w14:textId="77777777" w:rsidR="009D526F" w:rsidRDefault="00084401">
                            <w:pPr>
                              <w:pStyle w:val="Adressblock"/>
                              <w:rPr>
                                <w:sz w:val="16"/>
                                <w:szCs w:val="16"/>
                              </w:rPr>
                            </w:pPr>
                            <w:r>
                              <w:rPr>
                                <w:sz w:val="16"/>
                                <w:szCs w:val="16"/>
                              </w:rPr>
                              <w:t xml:space="preserve">Ihre: </w:t>
                            </w:r>
                          </w:p>
                          <w:p w14:paraId="298D702E" w14:textId="77777777" w:rsidR="009D526F" w:rsidRDefault="00084401">
                            <w:pPr>
                              <w:pStyle w:val="Adressblock"/>
                              <w:rPr>
                                <w:sz w:val="16"/>
                                <w:szCs w:val="16"/>
                              </w:rPr>
                            </w:pPr>
                            <w:r>
                              <w:rPr>
                                <w:sz w:val="16"/>
                                <w:szCs w:val="16"/>
                              </w:rPr>
                              <w:t>FAX</w:t>
                            </w:r>
                            <w:bookmarkStart w:id="4" w:name="P_01Telefax_Adr_Versicherung"/>
                            <w:r>
                              <w:rPr>
                                <w:sz w:val="16"/>
                                <w:szCs w:val="16"/>
                              </w:rPr>
                              <w:t>0261 498-2351</w:t>
                            </w:r>
                            <w:bookmarkEnd w:id="4"/>
                          </w:p>
                          <w:p w14:paraId="32155EF7" w14:textId="77777777" w:rsidR="009D526F" w:rsidRDefault="00084401">
                            <w:pPr>
                              <w:pStyle w:val="Adressblock"/>
                              <w:rPr>
                                <w:sz w:val="16"/>
                                <w:szCs w:val="16"/>
                              </w:rPr>
                            </w:pPr>
                            <w:r>
                              <w:rPr>
                                <w:sz w:val="16"/>
                                <w:szCs w:val="16"/>
                              </w:rPr>
                              <w:t>Tel.:.</w:t>
                            </w:r>
                            <w:bookmarkStart w:id="5" w:name="P_01Telefon_Adr_Versicherung"/>
                            <w:r>
                              <w:rPr>
                                <w:sz w:val="16"/>
                                <w:szCs w:val="16"/>
                              </w:rPr>
                              <w:t>0261-498-4517</w:t>
                            </w:r>
                            <w:bookmarkEnd w:id="5"/>
                          </w:p>
                          <w:p w14:paraId="78E903CB" w14:textId="77777777" w:rsidR="009D526F" w:rsidRDefault="009D526F">
                            <w:pPr>
                              <w:pStyle w:val="Adressblock"/>
                            </w:pPr>
                          </w:p>
                        </w:txbxContent>
                      </wps:txbx>
                      <wps:bodyPr wrap="square" lIns="0" tIns="0" rIns="0" bIns="0" anchor="t">
                        <a:noAutofit/>
                      </wps:bodyPr>
                    </wps:wsp>
                  </a:graphicData>
                </a:graphic>
              </wp:anchor>
            </w:drawing>
          </mc:Choice>
          <mc:Fallback>
            <w:pict>
              <v:shape w14:anchorId="532A4DB8" id="Text Box 12" o:spid="_x0000_s1027" type="#_x0000_t202" style="position:absolute;left:0;text-align:left;margin-left:0;margin-top:150pt;width:324pt;height:119.25pt;z-index:251657728;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" filled="f" stroked="f">
                <v:textbox inset="0,0,0,0">
                  <w:txbxContent>
                    <w:p w14:paraId="7ECD0531" w14:textId="77777777" w:rsidR="009D526F" w:rsidRDefault="00084401">
                      <w:pPr>
                        <w:pStyle w:val="Adressblock"/>
                      </w:pPr>
                      <w:bookmarkStart w:id="6" w:name="P_01Institution_Adr_Versicherung"/>
                      <w:r>
                        <w:t>Debeka  Krankenversicherung</w:t>
                      </w:r>
                      <w:bookmarkEnd w:id="6"/>
                    </w:p>
                    <w:p w14:paraId="1A4D1500" w14:textId="77777777" w:rsidR="009D526F" w:rsidRDefault="00084401">
                      <w:pPr>
                        <w:pStyle w:val="Adressblock"/>
                      </w:pPr>
                      <w:r>
                        <w:t>Fachgutachter für Psychotherapie</w:t>
                      </w:r>
                    </w:p>
                    <w:p w14:paraId="1A2B5F91" w14:textId="77777777" w:rsidR="009D526F" w:rsidRDefault="00084401">
                      <w:pPr>
                        <w:pStyle w:val="Adressblock"/>
                      </w:pPr>
                      <w:bookmarkStart w:id="7" w:name="P_01Strasse_Adr_Versicherung"/>
                      <w:r>
                        <w:t>Ferdinand-Sauerbruch-Str. 18</w:t>
                      </w:r>
                      <w:bookmarkEnd w:id="7"/>
                    </w:p>
                    <w:p w14:paraId="0CFE0ADB" w14:textId="77777777" w:rsidR="009D526F" w:rsidRDefault="00084401">
                      <w:pPr>
                        <w:pStyle w:val="Adressblock"/>
                      </w:pPr>
                      <w:bookmarkStart w:id="8" w:name="P_01PLZ_Adr_Versicherung"/>
                      <w:r>
                        <w:t>56027</w:t>
                      </w:r>
                      <w:bookmarkEnd w:id="8"/>
                      <w:r>
                        <w:t xml:space="preserve"> </w:t>
                      </w:r>
                      <w:bookmarkStart w:id="9" w:name="P_01Ort_Adr_Versicherung"/>
                      <w:r>
                        <w:t>Koblenz</w:t>
                      </w:r>
                      <w:bookmarkEnd w:id="9"/>
                    </w:p>
                    <w:p w14:paraId="08F32A7C" w14:textId="77777777" w:rsidR="009D526F" w:rsidRDefault="009D526F">
                      <w:pPr>
                        <w:pStyle w:val="Adressblock"/>
                      </w:pPr>
                    </w:p>
                    <w:p w14:paraId="73B18FFD" w14:textId="77777777" w:rsidR="009D526F" w:rsidRDefault="009D526F">
                      <w:pPr>
                        <w:pStyle w:val="Adressblock"/>
                      </w:pPr>
                    </w:p>
                    <w:p w14:paraId="7DEDDEE8" w14:textId="77777777" w:rsidR="009D526F" w:rsidRDefault="00084401">
                      <w:pPr>
                        <w:pStyle w:val="Adressblock"/>
                        <w:rPr>
                          <w:sz w:val="16"/>
                          <w:szCs w:val="16"/>
                        </w:rPr>
                      </w:pPr>
                      <w:r>
                        <w:rPr>
                          <w:sz w:val="16"/>
                          <w:szCs w:val="16"/>
                        </w:rPr>
                        <w:t xml:space="preserve">Ihre: </w:t>
                      </w:r>
                    </w:p>
                    <w:p w14:paraId="298D702E" w14:textId="77777777" w:rsidR="009D526F" w:rsidRDefault="00084401">
                      <w:pPr>
                        <w:pStyle w:val="Adressblock"/>
                        <w:rPr>
                          <w:sz w:val="16"/>
                          <w:szCs w:val="16"/>
                        </w:rPr>
                      </w:pPr>
                      <w:r>
                        <w:rPr>
                          <w:sz w:val="16"/>
                          <w:szCs w:val="16"/>
                        </w:rPr>
                        <w:t>FAX</w:t>
                      </w:r>
                      <w:bookmarkStart w:id="10" w:name="P_01Telefax_Adr_Versicherung"/>
                      <w:r>
                        <w:rPr>
                          <w:sz w:val="16"/>
                          <w:szCs w:val="16"/>
                        </w:rPr>
                        <w:t>0261 498-2351</w:t>
                      </w:r>
                      <w:bookmarkEnd w:id="10"/>
                    </w:p>
                    <w:p w14:paraId="32155EF7" w14:textId="77777777" w:rsidR="009D526F" w:rsidRDefault="00084401">
                      <w:pPr>
                        <w:pStyle w:val="Adressblock"/>
                        <w:rPr>
                          <w:sz w:val="16"/>
                          <w:szCs w:val="16"/>
                        </w:rPr>
                      </w:pPr>
                      <w:r>
                        <w:rPr>
                          <w:sz w:val="16"/>
                          <w:szCs w:val="16"/>
                        </w:rPr>
                        <w:t>Tel.:.</w:t>
                      </w:r>
                      <w:bookmarkStart w:id="11" w:name="P_01Telefon_Adr_Versicherung"/>
                      <w:r>
                        <w:rPr>
                          <w:sz w:val="16"/>
                          <w:szCs w:val="16"/>
                        </w:rPr>
                        <w:t>0261-498-4517</w:t>
                      </w:r>
                      <w:bookmarkEnd w:id="11"/>
                    </w:p>
                    <w:p w14:paraId="78E903CB" w14:textId="77777777" w:rsidR="009D526F" w:rsidRDefault="009D526F">
                      <w:pPr>
                        <w:pStyle w:val="Adressblock"/>
                      </w:pPr>
                    </w:p>
                  </w:txbxContent>
                </v:textbox>
                <w10:wrap anchorx="margin" anchory="page"/>
              </v:shape>
            </w:pict>
          </mc:Fallback>
        </mc:AlternateContent>
      </w:r>
      <w:r>
        <w:t xml:space="preserve">Wald-Michelbach, </w:t>
      </w:r>
      <w:bookmarkStart w:id="12" w:name="S_01DokErst_LangesDatum"/>
      <w:r>
        <w:t>29. Januar 2025</w:t>
      </w:r>
      <w:bookmarkEnd w:id="12"/>
    </w:p>
    <w:p w14:paraId="19BB21A2" w14:textId="77777777" w:rsidR="009D526F" w:rsidRDefault="009D526F">
      <w:pPr>
        <w:rPr>
          <w:rFonts w:cs="Arial"/>
        </w:rPr>
      </w:pPr>
    </w:p>
    <w:p w14:paraId="3B06123A" w14:textId="77777777" w:rsidR="009D526F" w:rsidRDefault="00084401">
      <w:pPr>
        <w:rPr>
          <w:rFonts w:cs="Arial"/>
          <w:b/>
          <w:sz w:val="26"/>
          <w:szCs w:val="26"/>
        </w:rPr>
      </w:pPr>
      <w:r>
        <w:rPr>
          <w:rFonts w:cs="Arial"/>
          <w:b/>
          <w:sz w:val="26"/>
          <w:szCs w:val="26"/>
        </w:rPr>
        <w:t>AKUTAUFNAHME</w:t>
      </w:r>
    </w:p>
    <w:p w14:paraId="72F614C2" w14:textId="77777777" w:rsidR="009D526F" w:rsidRDefault="00084401">
      <w:pPr>
        <w:keepNext w:val="0"/>
        <w:keepLines w:val="0"/>
        <w:rPr>
          <w:rFonts w:cs="Arial"/>
          <w:b/>
          <w:lang w:val="it-IT"/>
        </w:rPr>
      </w:pPr>
      <w:r>
        <w:rPr>
          <w:rFonts w:cs="Arial"/>
          <w:b/>
          <w:lang w:val="it-IT"/>
        </w:rPr>
        <w:t xml:space="preserve">Antrag auf </w:t>
      </w:r>
      <w:r>
        <w:rPr>
          <w:rFonts w:cs="Arial"/>
          <w:b/>
          <w:lang w:val="it-IT"/>
        </w:rPr>
        <w:t>Kostenübernahme</w:t>
      </w:r>
    </w:p>
    <w:p w14:paraId="65874093" w14:textId="77777777" w:rsidR="009D526F" w:rsidRDefault="009D526F">
      <w:pPr>
        <w:keepNext w:val="0"/>
        <w:keepLines w:val="0"/>
        <w:rPr>
          <w:rFonts w:cs="Arial"/>
          <w:b/>
          <w:lang w:val="it-IT"/>
        </w:rPr>
      </w:pPr>
    </w:p>
    <w:p w14:paraId="10C5290A" w14:textId="77777777" w:rsidR="009D526F" w:rsidRDefault="00084401">
      <w:pPr>
        <w:keepNext w:val="0"/>
        <w:keepLines w:val="0"/>
        <w:rPr>
          <w:rFonts w:cs="Arial"/>
        </w:rPr>
      </w:pPr>
      <w:bookmarkStart w:id="13" w:name="P_01Postadresse_Adr_Patient"/>
      <w:r>
        <w:rPr>
          <w:rFonts w:cs="Arial"/>
        </w:rPr>
        <w:t>Frau</w:t>
      </w:r>
    </w:p>
    <w:p w14:paraId="76C40BBE" w14:textId="77777777" w:rsidR="009D526F" w:rsidRDefault="00084401">
      <w:pPr>
        <w:keepNext w:val="0"/>
        <w:keepLines w:val="0"/>
        <w:rPr>
          <w:rFonts w:cs="Arial"/>
        </w:rPr>
      </w:pPr>
      <w:r>
        <w:rPr>
          <w:rFonts w:cs="Arial"/>
        </w:rPr>
        <w:t>Sabine Schuster</w:t>
      </w:r>
    </w:p>
    <w:p w14:paraId="5A03712E" w14:textId="77777777" w:rsidR="009D526F" w:rsidRDefault="00084401">
      <w:pPr>
        <w:keepNext w:val="0"/>
        <w:keepLines w:val="0"/>
        <w:rPr>
          <w:rFonts w:cs="Arial"/>
        </w:rPr>
      </w:pPr>
      <w:r>
        <w:rPr>
          <w:rFonts w:cs="Arial"/>
        </w:rPr>
        <w:t>Musterweg 89</w:t>
      </w:r>
    </w:p>
    <w:p w14:paraId="5119E6F9" w14:textId="77777777" w:rsidR="009D526F" w:rsidRDefault="00084401">
      <w:pPr>
        <w:keepNext w:val="0"/>
        <w:keepLines w:val="0"/>
        <w:rPr>
          <w:rFonts w:cs="Arial"/>
        </w:rPr>
      </w:pPr>
      <w:r>
        <w:rPr>
          <w:rFonts w:cs="Arial"/>
        </w:rPr>
        <w:t>12346 Musterstadt</w:t>
      </w:r>
      <w:bookmarkEnd w:id="13"/>
    </w:p>
    <w:p w14:paraId="69BEC28F" w14:textId="77777777" w:rsidR="009D526F" w:rsidRDefault="00084401">
      <w:pPr>
        <w:keepNext w:val="0"/>
        <w:keepLines w:val="0"/>
        <w:rPr>
          <w:rFonts w:cs="Arial"/>
        </w:rPr>
      </w:pPr>
      <w:r>
        <w:rPr>
          <w:rFonts w:cs="Arial"/>
        </w:rPr>
        <w:t xml:space="preserve">geb. </w:t>
      </w:r>
      <w:bookmarkStart w:id="14" w:name="P_01Geburtsdatum_Adr_Patient"/>
      <w:r>
        <w:rPr>
          <w:rFonts w:cs="Arial"/>
        </w:rPr>
        <w:t>08.09.1982</w:t>
      </w:r>
      <w:bookmarkEnd w:id="14"/>
    </w:p>
    <w:p w14:paraId="563ADB90" w14:textId="77777777" w:rsidR="009D526F" w:rsidRDefault="00084401">
      <w:pPr>
        <w:keepNext w:val="0"/>
        <w:keepLines w:val="0"/>
        <w:rPr>
          <w:rFonts w:cs="Arial"/>
        </w:rPr>
      </w:pPr>
      <w:r>
        <w:rPr>
          <w:rFonts w:cs="Arial"/>
        </w:rPr>
        <w:t xml:space="preserve">Versicherungsnummer: </w:t>
      </w:r>
      <w:bookmarkStart w:id="15" w:name="P_01Versicherung_Nummer_Adr_Patient"/>
      <w:r>
        <w:rPr>
          <w:rFonts w:cs="Arial"/>
        </w:rPr>
        <w:t>1000002.3</w:t>
      </w:r>
      <w:bookmarkEnd w:id="15"/>
      <w:r>
        <w:rPr>
          <w:rFonts w:cs="Arial"/>
        </w:rPr>
        <w:t xml:space="preserve"> </w:t>
      </w:r>
    </w:p>
    <w:p w14:paraId="2B060791" w14:textId="77777777" w:rsidR="009D526F" w:rsidRDefault="009D526F">
      <w:pPr>
        <w:keepNext w:val="0"/>
        <w:keepLines w:val="0"/>
        <w:rPr>
          <w:rFonts w:cs="Arial"/>
        </w:rPr>
      </w:pPr>
    </w:p>
    <w:p w14:paraId="215D20DE" w14:textId="77777777" w:rsidR="009D526F" w:rsidRDefault="009D526F">
      <w:pPr>
        <w:keepNext w:val="0"/>
        <w:keepLines w:val="0"/>
        <w:rPr>
          <w:rFonts w:cs="Arial"/>
        </w:rPr>
      </w:pPr>
    </w:p>
    <w:p w14:paraId="0CC29A4D" w14:textId="77777777" w:rsidR="009D526F" w:rsidRDefault="00084401">
      <w:pPr>
        <w:keepNext w:val="0"/>
        <w:keepLines w:val="0"/>
        <w:rPr>
          <w:rFonts w:cs="Arial"/>
        </w:rPr>
      </w:pPr>
      <w:r>
        <w:rPr>
          <w:rFonts w:cs="Arial"/>
        </w:rPr>
        <w:t>Sehr geehrte Damen und Herren,</w:t>
      </w:r>
    </w:p>
    <w:p w14:paraId="20A6318C" w14:textId="77777777" w:rsidR="009D526F" w:rsidRDefault="009D526F">
      <w:pPr>
        <w:keepNext w:val="0"/>
        <w:keepLines w:val="0"/>
        <w:rPr>
          <w:rFonts w:cs="Arial"/>
        </w:rPr>
      </w:pPr>
    </w:p>
    <w:p w14:paraId="22C79CD5" w14:textId="77777777" w:rsidR="009D526F" w:rsidRDefault="00084401">
      <w:pPr>
        <w:keepNext w:val="0"/>
        <w:keepLines w:val="0"/>
      </w:pPr>
      <w:r>
        <w:rPr>
          <w:rFonts w:cs="Arial"/>
        </w:rPr>
        <w:t>wir berichten über Frau Sabine Schuster, die sich seit dem 29.01.2025 in unserer stationären Krankenhausbehandlung befindet.</w:t>
      </w:r>
      <w:bookmarkStart w:id="16" w:name="P_02Vorname"/>
      <w:r>
        <w:rPr>
          <w:rFonts w:cs="Arial"/>
        </w:rPr>
      </w:r>
      <w:bookmarkEnd w:id="16"/>
      <w:r>
        <w:rPr>
          <w:rFonts w:cs="Arial"/>
        </w:rPr>
      </w:r>
      <w:bookmarkStart w:id="17" w:name="P_02Nachname"/>
      <w:r>
        <w:rPr>
          <w:rFonts w:cs="Arial"/>
        </w:rPr>
      </w:r>
      <w:bookmarkEnd w:id="17"/>
      <w:r>
        <w:rPr>
          <w:rFonts w:cs="Arial"/>
        </w:rPr>
      </w:r>
      <w:bookmarkStart w:id="18" w:name="A_01Aufnahmetag"/>
      <w:r>
        <w:rPr>
          <w:rFonts w:cs="Arial"/>
        </w:rPr>
      </w:r>
      <w:bookmarkEnd w:id="18"/>
      <w:r>
        <w:rPr>
          <w:rFonts w:cs="Arial"/>
        </w:rPr>
      </w:r>
    </w:p>
    <w:p w14:paraId="5ED84A1B" w14:textId="77777777" w:rsidR="009D526F" w:rsidRDefault="009D526F">
      <w:pPr>
        <w:keepNext w:val="0"/>
        <w:keepLines w:val="0"/>
        <w:rPr>
          <w:rFonts w:cs="Arial"/>
        </w:rPr>
      </w:pPr>
    </w:p>
    <w:p w14:paraId="2A9FC686" w14:textId="77777777" w:rsidR="009D526F" w:rsidRDefault="009D526F">
      <w:pPr>
        <w:keepNext w:val="0"/>
        <w:keepLines w:val="0"/>
        <w:rPr>
          <w:rFonts w:cs="Arial"/>
        </w:rPr>
      </w:pPr>
    </w:p>
    <w:p w14:paraId="4E8FDEEA" w14:textId="77777777" w:rsidR="009D526F" w:rsidRDefault="00084401">
      <w:pPr>
        <w:keepNext w:val="0"/>
        <w:keepLines w:val="0"/>
        <w:rPr>
          <w:rFonts w:cs="Arial"/>
        </w:rPr>
      </w:pPr>
      <w:r>
        <w:rPr>
          <w:rFonts w:cs="Arial"/>
        </w:rPr>
        <w:t>Auf den folgenden Seiten befinden sich vertrauliche Informationen zu o.g. Klient/in. Wir bitten darum, diese Informationen ausschließlich an das dafür autorisierte Fachpersonal weiterzuleiten.</w:t>
      </w:r>
    </w:p>
    <w:p w14:paraId="0067A7DB" w14:textId="77777777" w:rsidR="009D526F" w:rsidRDefault="00084401">
      <w:pPr>
        <w:keepNext w:val="0"/>
        <w:keepLines w:val="0"/>
        <w:pageBreakBefore/>
        <w:spacing w:after="0"/>
      </w:pPr>
      <w:r>
        <w:rPr>
          <w:rFonts w:cs="Arial"/>
          <w:b/>
          <w:bCs/>
        </w:rPr>
        <w:t>Einweisungsdiagnose</w:t>
      </w:r>
    </w:p>
    <w:p w14:paraId="239F1ECE" w14:textId="77777777" w:rsidR="009D526F" w:rsidRDefault="00084401">
      <w:pPr>
        <w:keepNext w:val="0"/>
        <w:keepLines w:val="0"/>
        <w:spacing w:after="0"/>
        <w:rPr>
          <w:rFonts w:cs="Arial"/>
          <w:bCs/>
        </w:rPr>
      </w:pPr>
      <w:r>
        <w:rPr>
          <w:rFonts w:cs="Arial"/>
          <w:bCs/>
        </w:rPr>
        <w:t>Posttraumatische Belastungsstörung (F43.1)</w:t>
      </w:r>
    </w:p>
    <w:p w14:paraId="2A6D78B0" w14:textId="77777777" w:rsidR="009D526F" w:rsidRDefault="00084401">
      <w:pPr>
        <w:keepNext w:val="0"/>
        <w:keepLines w:val="0"/>
        <w:spacing w:after="0"/>
        <w:rPr>
          <w:rFonts w:cs="Arial"/>
          <w:bCs/>
        </w:rPr>
      </w:pPr>
      <w:r>
        <w:rPr>
          <w:rFonts w:cs="Arial"/>
          <w:bCs/>
        </w:rPr>
        <w:t>Rezidivierende depressive Störung, gegenwärtig schwere Episode ohne psychotische Symptome (F33.2)</w:t>
      </w:r>
    </w:p>
    <w:p w14:paraId="44BBD479" w14:textId="77777777" w:rsidR="009D526F" w:rsidRDefault="009D526F">
      <w:pPr>
        <w:keepNext w:val="0"/>
        <w:keepLines w:val="0"/>
        <w:spacing w:after="0"/>
        <w:rPr>
          <w:rFonts w:cs="Arial"/>
        </w:rPr>
      </w:pPr>
    </w:p>
    <w:p w14:paraId="74D30C4E" w14:textId="77777777" w:rsidR="009D526F" w:rsidRDefault="00084401">
      <w:pPr>
        <w:keepNext w:val="0"/>
        <w:keepLines w:val="0"/>
        <w:spacing w:after="0"/>
        <w:rPr>
          <w:rFonts w:cs="Arial"/>
          <w:b/>
          <w:bCs/>
        </w:rPr>
      </w:pPr>
      <w:r>
        <w:rPr>
          <w:rFonts w:cs="Arial"/>
          <w:b/>
          <w:bCs/>
        </w:rPr>
        <w:t>Aktuelle Anamnese</w:t>
      </w:r>
      <w:bookmarkStart w:id="19" w:name="T_017_Anamnese_Aktuelle_Anamnese"/>
      <w:bookmarkEnd w:id="19"/>
    </w:p>
    <w:p w14:paraId="5F8C112F" w14:textId="77777777" w:rsidR="009D526F" w:rsidRDefault="00084401">
      <w:pPr>
        <w:keepNext w:val="0"/>
        <w:keepLines w:val="0"/>
        <w:spacing w:after="0"/>
        <w:rPr>
          <w:rFonts w:cs="Arial"/>
        </w:rPr>
      </w:pPr>
      <w:r>
        <w:rPr>
          <w:rFonts w:cs="Arial"/>
        </w:rPr>
        <w:t xml:space="preserve">Frau S. kommt sichtlich erleichtert und motiviert ins Gespräch. Sie habe eine schwere Zeit hinter sich, sei </w:t>
      </w:r>
      <w:r>
        <w:rPr>
          <w:rFonts w:cs="Arial"/>
        </w:rPr>
        <w:t>erleichtert endlich hier zu sein. Die letzten Wochen habe sie sich noch gequält, um trotz ihres Krankenstandes Arbeiten zu korrigieren, was aber letzten Endes lediglich zu Blackouts und Nervenzusammenbrüchen geführt habe.</w:t>
      </w:r>
    </w:p>
    <w:p w14:paraId="1B7C13DD" w14:textId="77777777" w:rsidR="009D526F" w:rsidRDefault="00084401">
      <w:pPr>
        <w:keepNext w:val="0"/>
        <w:keepLines w:val="0"/>
        <w:spacing w:after="0"/>
        <w:rPr>
          <w:rFonts w:cs="Arial"/>
        </w:rPr>
      </w:pPr>
      <w:r>
        <w:rPr>
          <w:rFonts w:cs="Arial"/>
        </w:rPr>
        <w:t>Frau S. berichtet bei Aufnahme von massiven Schlafstörungen mit wiederkehrenden Albträumen und Früherwachen seit der Kindheit, depressives Erleben und Symptome einer posttraumatischen Belastungsstörung im Sinne von Dissoziation und anhaltender emotionaler Taubheit. In den letzten Monaten hätten sich diese zunehmend Verschlechtert, so dass sie zunächst im November 24 für einige Wochen und nun erneut seit Anfang des Jahres krankgeschrieben sei. Sie sei nicht mehr in der Lage ihren Beruf auszuüben. Dabei sei s</w:t>
      </w:r>
      <w:r>
        <w:rPr>
          <w:rFonts w:cs="Arial"/>
        </w:rPr>
        <w:t>ie bereits morgens vollkommen energielos und erschöpft gleichzeitig wie in Panik und innerlich unruhig. Zuletzt sei es im Beruf immer wieder zu emotionalen Ausbrüchen mit anschließenden Zusammenbrüchen gekommen. Sie mache ständig Fehler, könne sich nichts merken, sei vergesslich. Dazu berichtet sie von massivem Insuffizienzerleben, sowohl was ihre berufliche Leistungsfähigkeit, aber auch was ihren Körper angehe. Dies gehe hin bis zu Gefühlen totaler Wertlosigkeit und Gedanken besser aus dem Leben gehen zu w</w:t>
      </w:r>
      <w:r>
        <w:rPr>
          <w:rFonts w:cs="Arial"/>
        </w:rPr>
        <w:t>ollen, da es für alle besser so wäre. In den letzten Wochen sei es ihr kaum noch möglich gewesen das Bett zu verlassen.</w:t>
      </w:r>
    </w:p>
    <w:p w14:paraId="0212CC52" w14:textId="77777777" w:rsidR="009D526F" w:rsidRDefault="00084401">
      <w:pPr>
        <w:keepNext w:val="0"/>
        <w:keepLines w:val="0"/>
        <w:spacing w:after="0"/>
        <w:rPr>
          <w:rFonts w:cs="Arial"/>
        </w:rPr>
      </w:pPr>
      <w:r>
        <w:rPr>
          <w:rFonts w:cs="Arial"/>
        </w:rPr>
        <w:t>Hinzugekommen sei eine Verschlechterung ihres körperlichen Befindens mit anhaltenden Schmerzen durch Verspannungen, Bandscheibenvorfall und migräneartigem Kopfschmerz, Taubheitsgefühle in den Extremitäten, ebenso wie anhaltende Bauchkrämpfe, Verdauungsprobleme.</w:t>
      </w:r>
    </w:p>
    <w:p w14:paraId="263520C2" w14:textId="77777777" w:rsidR="009D526F" w:rsidRDefault="00084401">
      <w:pPr>
        <w:keepNext w:val="0"/>
        <w:keepLines w:val="0"/>
        <w:spacing w:after="0"/>
        <w:rPr>
          <w:rFonts w:cs="Arial"/>
        </w:rPr>
      </w:pPr>
      <w:r>
        <w:rPr>
          <w:rFonts w:cs="Arial"/>
        </w:rPr>
        <w:t>Im Vorfeld habe sie bereits versucht ihre Arbeitsbelastung zu reduzieren, durch Übernahme einer Grundschulklasse und Reduktion von Stunden.</w:t>
      </w:r>
    </w:p>
    <w:p w14:paraId="5F368A71" w14:textId="77777777" w:rsidR="009D526F" w:rsidRDefault="00084401">
      <w:pPr>
        <w:keepNext w:val="0"/>
        <w:keepLines w:val="0"/>
        <w:spacing w:after="0"/>
      </w:pPr>
      <w:r>
        <w:t xml:space="preserve">Auch habe sie seit </w:t>
      </w:r>
      <w:r>
        <w:t>dem letzten Aufenthalt über einige Monate eine ambulante Therapie bei Frau Madeleine Helaß begonnen. Diese habe die Therapie aber wegen Mangel an sichtbaren Fortschritten, entgegen des Wunsches ihrer Patientin, beendet</w:t>
      </w:r>
    </w:p>
    <w:p w14:paraId="4A6A0B55" w14:textId="77777777" w:rsidR="009D526F" w:rsidRDefault="00084401">
      <w:r>
        <w:rPr>
          <w:rFonts w:cs="Arial"/>
        </w:rPr>
        <w:t>Auch durch medikamentöse Behandlung versuche sie seit langem ihr befinden zu bessern.</w:t>
      </w:r>
      <w:r>
        <w:t xml:space="preserve"> Citalopram, Valdoxan, Mirtazapin, Trimipramin, Escitalopram, als auch Venlafaxin, hätten allerdings bisher keine substanzielle Verbesserung erbracht, bei gleichzeitig sehr starken Nebenwirkungen.</w:t>
      </w:r>
    </w:p>
    <w:p w14:paraId="6141A680" w14:textId="77777777" w:rsidR="009D526F" w:rsidRDefault="00084401">
      <w:pPr>
        <w:keepNext w:val="0"/>
        <w:keepLines w:val="0"/>
        <w:spacing w:after="0"/>
        <w:rPr>
          <w:rFonts w:cs="Arial"/>
        </w:rPr>
      </w:pPr>
      <w:r>
        <w:rPr>
          <w:rFonts w:cs="Arial"/>
        </w:rPr>
        <w:t>Sie hoffe nun sehr an die guten Erfahrungen des letzten Aufenthaltes anzuknüpfen. Nachdem es ihr im Anschluss an den letzten Aufenthalt wesentlich besser gegangen sei, habe es dennoch nicht gereicht, um wieder nachhaltig arbeitsfähig zu werden.</w:t>
      </w:r>
    </w:p>
    <w:p w14:paraId="2E9D688C" w14:textId="77777777" w:rsidR="009D526F" w:rsidRDefault="009D526F">
      <w:pPr>
        <w:keepNext w:val="0"/>
        <w:keepLines w:val="0"/>
        <w:spacing w:after="0"/>
        <w:rPr>
          <w:rFonts w:cs="Arial"/>
        </w:rPr>
      </w:pPr>
    </w:p>
    <w:p w14:paraId="67C099D9" w14:textId="77777777" w:rsidR="009D526F" w:rsidRDefault="00084401">
      <w:pPr>
        <w:keepNext w:val="0"/>
        <w:keepLines w:val="0"/>
        <w:spacing w:after="0"/>
        <w:rPr>
          <w:rFonts w:cs="Arial"/>
          <w:b/>
          <w:bCs/>
        </w:rPr>
      </w:pPr>
      <w:r>
        <w:rPr>
          <w:rFonts w:cs="Arial"/>
          <w:b/>
          <w:bCs/>
        </w:rPr>
        <w:t>Problemrelevante Vorgeschichte</w:t>
      </w:r>
      <w:bookmarkStart w:id="20" w:name="T_018_Anamnese_Vorgeschichte"/>
    </w:p>
    <w:p w14:paraId="62DB159D" w14:textId="77777777" w:rsidR="009D526F" w:rsidRDefault="00084401">
      <w:pPr>
        <w:keepNext w:val="0"/>
        <w:keepLines w:val="0"/>
        <w:spacing w:after="0"/>
      </w:pPr>
      <w:r>
        <w:t>Ihr jüngerer Bruder sei mit 3 Jahren aus dem Fenster gefallen, und sie habe ihn mit einer "Blutlache um den Kopf" gefunden und ge-dacht, er sei tot. Dies sei für sie schlimm gewesen, und sie habe sich verantwortlich und schuldig an dem Unfall gefühlt, obwohl sie damit nichts zu tun gehabt habe. Sie habe vage Erinnerungen daran, dass ihre Familienmitglieder Dinge gesagt hätten wie "Du hättest auf den Bruder aufpassen sollen", was sie sich sehr zu Herzen genommen hätte. Sie habe seitdem chronische Schlafstöru</w:t>
      </w:r>
      <w:r>
        <w:t xml:space="preserve">ngen. </w:t>
      </w:r>
    </w:p>
    <w:p w14:paraId="09D90493" w14:textId="77777777" w:rsidR="009D526F" w:rsidRDefault="00084401">
      <w:pPr>
        <w:keepNext w:val="0"/>
        <w:keepLines w:val="0"/>
        <w:spacing w:after="0"/>
      </w:pPr>
      <w:r>
        <w:t>Die Familie sei sehr konservativ und streng gewesen und es habe nicht viel Wärme und Zuneigung gegeben. Ihr Vater sei Alkoholiker gewesen und habe sich 2013 das Leben genommen. Danach sei es zum "Familienkrieg" gekommen, und sie habe sich immer "zwischen den Stühlen" gefühlt.</w:t>
      </w:r>
    </w:p>
    <w:p w14:paraId="65913B64" w14:textId="77777777" w:rsidR="009D526F" w:rsidRDefault="00084401">
      <w:pPr>
        <w:keepNext w:val="0"/>
        <w:keepLines w:val="0"/>
        <w:spacing w:after="0"/>
      </w:pPr>
      <w:r>
        <w:t>Generell habe sie ihr Leben lang versucht, alles alleine zu schaffen und es den Eltern recht zu machen. Gleichzeitig habe sie ihre Bedürfnisse lange übergangen bzw. sei sich diesen nicht richtig bewusst gewesen.</w:t>
      </w:r>
    </w:p>
    <w:p w14:paraId="0FA049D1" w14:textId="77777777" w:rsidR="009D526F" w:rsidRDefault="00084401">
      <w:pPr>
        <w:keepNext w:val="0"/>
        <w:keepLines w:val="0"/>
        <w:spacing w:after="0"/>
      </w:pPr>
      <w:r>
        <w:t>Sie habe in den letzten 10 Jahren viele schwierige Erfahrungen gemacht, u.a. sei sie in einer Beziehung zu einem "Stalker" gewesen, der sie nach dem Versuch der Trennung ihrerseits monatelang bedroht hatte, er würde sie und ihre Familie zerstören. Zum Beispiel habe er ihr angedroht, den Bruder so zusammenzuschlagen, dass er "gerade noch lebt aber im Rollstuhl sitzen muss, damit sie den Rest ihres Lebens daran erinnert wird". Dazu berichtet sie von massiver Gewalt und Vergewaltigungen. Sie habe für die Siche</w:t>
      </w:r>
      <w:r>
        <w:t>rheit und Ehre ihrer Familie die Beziehung weitergeführt und sich niemand anvertraut, auch nicht Freundinnen. Die Erfahrung sei so traumatisch gewesen, dass sie bei Annäherungsversuchen von anderen Männern wie "versteinert" werden würde und nicht mehr "Herr ihrer Sinne" sei. Sie erlebe dabei starke Schamgefühle, Komplexe, und Selbstzweifel, die sie sehr belasten. Sie sei darüber hinaus so unkonzentriert, dass es mehrmals zu Autounfällen gekommen sei. Sie sei seit Monaten nicht mehr in der Lage, ihrer Arbeit</w:t>
      </w:r>
      <w:r>
        <w:t xml:space="preserve"> als Lehrerin auszuüben, da sie blockiert sei und das Gefühl habe, es "nicht zu können" wenn sie z.B. in der 10. Klasse Mathe unterrichten müsse.</w:t>
      </w:r>
    </w:p>
    <w:p w14:paraId="133C8C47" w14:textId="77777777" w:rsidR="009D526F" w:rsidRDefault="00084401">
      <w:pPr>
        <w:keepNext w:val="0"/>
        <w:keepLines w:val="0"/>
        <w:spacing w:after="0"/>
        <w:rPr>
          <w:rFonts w:cs="Arial"/>
        </w:rPr>
      </w:pPr>
      <w:r>
        <w:rPr>
          <w:rFonts w:cs="Arial"/>
        </w:rPr>
        <w:t>Ein weiteres einschneidendes Erlebnis sei der Tod beider Großväter gewesen, die an Corona verstorben seien, auch ihre Mutter sei erkrankt gewesen.</w:t>
      </w:r>
      <w:bookmarkStart w:id="21" w:name="T_0112_Anamnese_Familienanamnese"/>
      <w:bookmarkEnd w:id="20"/>
      <w:bookmarkEnd w:id="21"/>
    </w:p>
    <w:p w14:paraId="14DE3FDC" w14:textId="77777777" w:rsidR="009D526F" w:rsidRDefault="009D526F">
      <w:pPr>
        <w:keepNext w:val="0"/>
        <w:keepLines w:val="0"/>
        <w:spacing w:after="0"/>
        <w:rPr>
          <w:rFonts w:cs="Arial"/>
          <w:bCs/>
        </w:rPr>
      </w:pPr>
    </w:p>
    <w:p w14:paraId="2D449A03" w14:textId="77777777" w:rsidR="009D526F" w:rsidRDefault="00084401">
      <w:pPr>
        <w:keepNext w:val="0"/>
        <w:keepLines w:val="0"/>
        <w:spacing w:after="0"/>
        <w:rPr>
          <w:rFonts w:cs="Arial"/>
          <w:b/>
          <w:bCs/>
        </w:rPr>
      </w:pPr>
      <w:r>
        <w:rPr>
          <w:rFonts w:cs="Arial"/>
          <w:b/>
          <w:bCs/>
        </w:rPr>
        <w:t>Psychischer Befund</w:t>
      </w:r>
      <w:bookmarkStart w:id="22" w:name="T_0129_Befunde_Psychischer_Befund"/>
    </w:p>
    <w:p w14:paraId="3BD53CAE" w14:textId="77777777" w:rsidR="009D526F" w:rsidRDefault="00084401">
      <w:pPr>
        <w:keepNext w:val="0"/>
        <w:keepLines w:val="0"/>
        <w:spacing w:after="0"/>
      </w:pPr>
      <w:r>
        <w:t>Im Gespräch offen, wach, bewusstseinsklar, zu allen Qualitäten orientiert. Konzentration subjektiv stark gemindert, ebenso wie Auffassung, Merkfähigkeit und Gedächtnis. Formalgedanklich geordnet, keine Denkverlangsamung. Eingeengtes Denken mit Fokus auf berufliches Versagen, traumatische Erfahrungen und Ohnmachtsgefühle, Grübelneigung. Panikähnliche Ängste in Bezug auf Unterricht, sowie Nähe zu Männern. Kein Anhalt für Wahn oder Sinnes</w:t>
      </w:r>
      <w:r>
        <w:t>täuschungen, keine Ich- Störungen. Stimmungslage gedrückt, affektive Schwingungsfähigkeit erheblich reduziert bei teilnahmsloser, distanzierter Affektlage. Erschöpfung, eingeschränkte Belastbarkeit. Hoffnungslosigkeit, Insuffizienzgefühle. Schuldgefühle, Ambivalenz. Antrieb reduziert. Starke innere Unruhe. Morgentief. Ausgeprägte Einschlaf- sowie Durchschlafstörungen mit Albträumen, Früherwachen. Kein aktiv aggressives oder selbstverletzendes Verhalten. Sozialer Rückzug. Somatisierung in Form von Muskelvers</w:t>
      </w:r>
      <w:r>
        <w:t>pannung, anhaltendem Kopfschmerz, Bauchschmerzen, Verdauungsprobleme. In der Vergangenheit lebensmüde Gedanken, keinerlei suizidale Handlungen. Zum Zeitpunkt der Aufnahme von akuter Suizidalität klar distanziert.</w:t>
      </w:r>
      <w:bookmarkEnd w:id="22"/>
    </w:p>
    <w:p w14:paraId="7E85C602" w14:textId="77777777" w:rsidR="009D526F" w:rsidRDefault="009D526F">
      <w:pPr>
        <w:keepNext w:val="0"/>
        <w:keepLines w:val="0"/>
        <w:spacing w:after="0"/>
        <w:rPr>
          <w:rFonts w:cs="Arial"/>
          <w:bCs/>
        </w:rPr>
      </w:pPr>
    </w:p>
    <w:p w14:paraId="6D0A4305" w14:textId="77777777" w:rsidR="009D526F" w:rsidRDefault="00084401">
      <w:pPr>
        <w:rPr>
          <w:rFonts w:cs="Arial"/>
          <w:b/>
          <w:bCs/>
        </w:rPr>
      </w:pPr>
      <w:r>
        <w:rPr>
          <w:rFonts w:cs="Arial"/>
          <w:b/>
          <w:bCs/>
        </w:rPr>
        <w:t>Somatische Eigenanamnese</w:t>
      </w:r>
      <w:bookmarkStart w:id="23" w:name="T_0141_Somatische_Anamnese_Somatische_Ei"/>
    </w:p>
    <w:p w14:paraId="3DBA003E" w14:textId="77777777" w:rsidR="009D526F" w:rsidRDefault="00084401">
      <w:r>
        <w:t xml:space="preserve">Aktuelle, zeitweilige Beschwerden: </w:t>
      </w:r>
    </w:p>
    <w:p w14:paraId="23A813E1" w14:textId="77777777" w:rsidR="009D526F" w:rsidRDefault="00084401">
      <w:r>
        <w:t>Schwindel (bei schnellem Aufstehen, Hypotonie bekannt), Lichtempfindlichkeit (im Freien bei grellem Sonnenlicht), gelegentlich Kloßgefühl im Hals, Kurzatmigkeit (plötzlich auch ohne Belastung, nicht Angstabhängig), Seit Jahren Schlafprobleme, aktuell v.a. Durchschlafstörungen, starke Konzentrationsstörungen (seit Jahren zunehmend), Appetitlosigkeit (aufgrund von Bauchschmerzen/Unverträglichkeiten, starke Bauchkrämpfe und Blähungen und Übelkeit) --&gt; Gewichtsreduktion von ca 5kg in ca 6Monaten. Gelegentlich O</w:t>
      </w:r>
      <w:r>
        <w:t>hrgeräusche (Summen rechtsseitig), Engegefühl in der Brust (v.a. bei Stress), häufig Krämpfe vor Stuhlgang, , Erhöhter Harndrang, Nykturie.</w:t>
      </w:r>
    </w:p>
    <w:p w14:paraId="020F71EA" w14:textId="77777777" w:rsidR="009D526F" w:rsidRDefault="00084401">
      <w:r>
        <w:t xml:space="preserve">Kopf-, Nacken-, Rückenschmerzen links betont von HWS bis BWS, bisweilen bis Höhe LWS. </w:t>
      </w:r>
    </w:p>
    <w:p w14:paraId="2591C2F3" w14:textId="77777777" w:rsidR="009D526F" w:rsidRDefault="00084401">
      <w:r>
        <w:t xml:space="preserve"> </w:t>
      </w:r>
    </w:p>
    <w:p w14:paraId="63F0ACCF" w14:textId="77777777" w:rsidR="009D526F" w:rsidRDefault="00084401">
      <w:r>
        <w:t>Vorerkrankungen:</w:t>
      </w:r>
    </w:p>
    <w:p w14:paraId="23226B73" w14:textId="77777777" w:rsidR="009D526F" w:rsidRDefault="00084401">
      <w:r>
        <w:t>aktuell V.a. Hashimoto-Thyreoiditis.</w:t>
      </w:r>
    </w:p>
    <w:p w14:paraId="7A80E3FB" w14:textId="77777777" w:rsidR="009D526F" w:rsidRDefault="00084401">
      <w:r>
        <w:t>V.a. Reizdarm</w:t>
      </w:r>
    </w:p>
    <w:p w14:paraId="3DB6FFC8" w14:textId="77777777" w:rsidR="009D526F" w:rsidRDefault="00084401">
      <w:r>
        <w:t>Multiple Unverträglichkeiten</w:t>
      </w:r>
    </w:p>
    <w:p w14:paraId="307F6F34" w14:textId="77777777" w:rsidR="009D526F" w:rsidRDefault="00084401">
      <w:r>
        <w:t xml:space="preserve"> </w:t>
      </w:r>
    </w:p>
    <w:p w14:paraId="23D9E5AD" w14:textId="77777777" w:rsidR="009D526F" w:rsidRDefault="00084401">
      <w:r>
        <w:t>Keine Operationen</w:t>
      </w:r>
    </w:p>
    <w:p w14:paraId="794CD1C5" w14:textId="77777777" w:rsidR="009D526F" w:rsidRDefault="00084401">
      <w:r>
        <w:t xml:space="preserve">Z.n. 3 Auffahrunfällen (zuletzt März 2020) </w:t>
      </w:r>
    </w:p>
    <w:p w14:paraId="13186E0D" w14:textId="77777777" w:rsidR="009D526F" w:rsidRDefault="00084401">
      <w:r>
        <w:t xml:space="preserve"> </w:t>
      </w:r>
    </w:p>
    <w:p w14:paraId="2B42A963" w14:textId="77777777" w:rsidR="009D526F" w:rsidRDefault="00084401">
      <w:r>
        <w:t xml:space="preserve">Allergien: Gräser, Pollen, Hausstaubmilben. Unverträglichkeiten: Leichte Lactoseintoleranz. </w:t>
      </w:r>
    </w:p>
    <w:p w14:paraId="37690B70" w14:textId="77777777" w:rsidR="009D526F" w:rsidRDefault="00084401">
      <w:r>
        <w:t xml:space="preserve">Impfstatus: 2020 </w:t>
      </w:r>
      <w:r>
        <w:t>aktualisiert</w:t>
      </w:r>
    </w:p>
    <w:p w14:paraId="53E8A4AC" w14:textId="77777777" w:rsidR="009D526F" w:rsidRDefault="00084401">
      <w:r>
        <w:t>Vorsorgeuntersuchungen: regelmäßig Gyn., Gastro- und Koloskopie zuletzt 2023 damals o.p.B.</w:t>
      </w:r>
      <w:bookmarkEnd w:id="23"/>
    </w:p>
    <w:p w14:paraId="1F024449" w14:textId="77777777" w:rsidR="009D526F" w:rsidRDefault="009D526F">
      <w:pPr>
        <w:keepNext w:val="0"/>
        <w:keepLines w:val="0"/>
        <w:spacing w:after="0"/>
        <w:rPr>
          <w:rFonts w:cs="Arial"/>
          <w:bCs/>
        </w:rPr>
      </w:pPr>
    </w:p>
    <w:p w14:paraId="35026A47" w14:textId="77777777" w:rsidR="009D526F" w:rsidRDefault="00084401">
      <w:pPr>
        <w:keepNext w:val="0"/>
        <w:keepLines w:val="0"/>
        <w:spacing w:after="0"/>
        <w:rPr>
          <w:rFonts w:cs="Arial"/>
          <w:b/>
          <w:bCs/>
        </w:rPr>
      </w:pPr>
      <w:r>
        <w:rPr>
          <w:rFonts w:cs="Arial"/>
          <w:b/>
          <w:bCs/>
        </w:rPr>
        <w:t>Substanzanamnese</w:t>
      </w:r>
      <w:bookmarkStart w:id="24" w:name="T_0138_Anamnese_Substanzanamnese"/>
    </w:p>
    <w:p w14:paraId="38B403C1" w14:textId="77777777" w:rsidR="009D526F" w:rsidRDefault="00084401">
      <w:pPr>
        <w:keepNext w:val="0"/>
        <w:keepLines w:val="0"/>
        <w:spacing w:after="0"/>
      </w:pPr>
      <w:r>
        <w:t xml:space="preserve">Z.n. Nikotinkonsum bis 2008 (ca 7 Packyears). Selten Alkoholkonsum bei gesellschaftlichen Anlässen (1Glase Wein/Sekt oder Bier). </w:t>
      </w:r>
      <w:r>
        <w:t>Kein Hinweis auf missbräuchlichen Drogenkonsum oder Abhängigkeitserkrankung.</w:t>
      </w:r>
      <w:bookmarkEnd w:id="24"/>
    </w:p>
    <w:p w14:paraId="6D00D468" w14:textId="77777777" w:rsidR="009D526F" w:rsidRDefault="009D526F">
      <w:pPr>
        <w:keepNext w:val="0"/>
        <w:keepLines w:val="0"/>
        <w:spacing w:after="0"/>
        <w:rPr>
          <w:rFonts w:cs="Arial"/>
          <w:bCs/>
        </w:rPr>
      </w:pPr>
    </w:p>
    <w:p w14:paraId="53E19D0E" w14:textId="77777777" w:rsidR="009D526F" w:rsidRDefault="00084401">
      <w:pPr>
        <w:keepNext w:val="0"/>
        <w:keepLines w:val="0"/>
        <w:spacing w:after="0"/>
      </w:pPr>
      <w:bookmarkStart w:id="25" w:name="T_0139_Somatische_Anamnese_Gynäkologisch"/>
      <w:r>
        <w:rPr>
          <w:rFonts w:cs="Arial"/>
          <w:b/>
          <w:bCs/>
          <w:vanish/>
        </w:rPr>
        <w:t>#TEXTANF#</w:t>
      </w:r>
      <w:r>
        <w:rPr>
          <w:rFonts w:cs="Arial"/>
          <w:b/>
          <w:bCs/>
        </w:rPr>
        <w:t>Gynäkologische Anamnese</w:t>
      </w:r>
    </w:p>
    <w:p w14:paraId="115304EB" w14:textId="77777777" w:rsidR="009D526F" w:rsidRDefault="00084401">
      <w:pPr>
        <w:keepNext w:val="0"/>
        <w:keepLines w:val="0"/>
        <w:spacing w:after="0"/>
      </w:pPr>
      <w:r>
        <w:t xml:space="preserve">Menarche nicht erinnerlich. Regelmäßiger Zyklus. Keine Schwangerschaften. Keine Verhütung. Regelmäßige gynäkologische </w:t>
      </w:r>
      <w:r>
        <w:t>Vorsorgeuntersuchung, letztmalig 01/25 o.p.B.. Kein erhöhtes familiäres Mammakarzinomrisiko.</w:t>
      </w:r>
      <w:bookmarkEnd w:id="25"/>
    </w:p>
    <w:p w14:paraId="38F07540" w14:textId="77777777" w:rsidR="009D526F" w:rsidRDefault="009D526F">
      <w:pPr>
        <w:keepNext w:val="0"/>
        <w:keepLines w:val="0"/>
        <w:spacing w:after="0"/>
      </w:pPr>
    </w:p>
    <w:p w14:paraId="7BCEF5D5" w14:textId="77777777" w:rsidR="009D526F" w:rsidRDefault="00084401">
      <w:pPr>
        <w:keepNext w:val="0"/>
        <w:keepLines w:val="0"/>
        <w:spacing w:after="0"/>
        <w:rPr>
          <w:rFonts w:cs="Arial"/>
          <w:b/>
          <w:bCs/>
        </w:rPr>
      </w:pPr>
      <w:r>
        <w:rPr>
          <w:rFonts w:cs="Arial"/>
          <w:b/>
          <w:bCs/>
        </w:rPr>
        <w:t>Somatische Familienanamnese</w:t>
      </w:r>
      <w:bookmarkStart w:id="26" w:name="T_0140_Somatische_Anamnese_Somatische_Fa"/>
    </w:p>
    <w:p w14:paraId="4DB9E78F" w14:textId="77777777" w:rsidR="009D526F" w:rsidRDefault="00084401">
      <w:pPr>
        <w:keepNext w:val="0"/>
        <w:keepLines w:val="0"/>
        <w:spacing w:after="0"/>
      </w:pPr>
      <w:r>
        <w:t>Mutter (*1964): Leberentzündung, Z.n. Covid19</w:t>
      </w:r>
    </w:p>
    <w:p w14:paraId="6FF54A77" w14:textId="77777777" w:rsidR="009D526F" w:rsidRDefault="00084401">
      <w:pPr>
        <w:keepNext w:val="0"/>
        <w:keepLines w:val="0"/>
        <w:spacing w:after="0"/>
      </w:pPr>
      <w:r>
        <w:t>Vater (1960 - 2013): seelische Erkrankung, Z.n. C2-Abusus, Suizid</w:t>
      </w:r>
    </w:p>
    <w:p w14:paraId="30369830" w14:textId="77777777" w:rsidR="009D526F" w:rsidRDefault="00084401">
      <w:pPr>
        <w:keepNext w:val="0"/>
        <w:keepLines w:val="0"/>
        <w:spacing w:after="0"/>
      </w:pPr>
      <w:r>
        <w:t>Schwester (*1981): gesund</w:t>
      </w:r>
    </w:p>
    <w:p w14:paraId="39794513" w14:textId="77777777" w:rsidR="009D526F" w:rsidRDefault="00084401">
      <w:pPr>
        <w:keepNext w:val="0"/>
        <w:keepLines w:val="0"/>
        <w:spacing w:after="0"/>
      </w:pPr>
      <w:r>
        <w:t>2 Brüder (*1984): gesund</w:t>
      </w:r>
    </w:p>
    <w:p w14:paraId="7C5BC95C" w14:textId="77777777" w:rsidR="009D526F" w:rsidRDefault="00084401">
      <w:pPr>
        <w:keepNext w:val="0"/>
        <w:keepLines w:val="0"/>
        <w:spacing w:after="0"/>
      </w:pPr>
      <w:r>
        <w:t>GV ms: Demenz, 2020 an Covid19 verst.</w:t>
      </w:r>
    </w:p>
    <w:p w14:paraId="6848B7FE" w14:textId="77777777" w:rsidR="009D526F" w:rsidRDefault="00084401">
      <w:pPr>
        <w:keepNext w:val="0"/>
        <w:keepLines w:val="0"/>
        <w:spacing w:after="0"/>
        <w:rPr>
          <w:lang w:val="en-US"/>
        </w:rPr>
      </w:pPr>
      <w:r>
        <w:rPr>
          <w:lang w:val="en-US"/>
        </w:rPr>
        <w:t>GM ms: Z.n. Covid19</w:t>
      </w:r>
    </w:p>
    <w:p w14:paraId="48C788EE" w14:textId="77777777" w:rsidR="009D526F" w:rsidRDefault="00084401">
      <w:pPr>
        <w:keepNext w:val="0"/>
        <w:keepLines w:val="0"/>
        <w:spacing w:after="0"/>
        <w:rPr>
          <w:lang w:val="en-US"/>
        </w:rPr>
      </w:pPr>
      <w:r>
        <w:rPr>
          <w:lang w:val="en-US"/>
        </w:rPr>
        <w:t>GV vs: 2021 an Covid19 verst.</w:t>
      </w:r>
      <w:bookmarkEnd w:id="26"/>
    </w:p>
    <w:p w14:paraId="29DCDD64" w14:textId="77777777" w:rsidR="009D526F" w:rsidRDefault="009D526F">
      <w:pPr>
        <w:keepNext w:val="0"/>
        <w:keepLines w:val="0"/>
        <w:spacing w:after="0"/>
        <w:rPr>
          <w:lang w:val="en-US"/>
        </w:rPr>
      </w:pPr>
    </w:p>
    <w:p w14:paraId="19261162" w14:textId="77777777" w:rsidR="009D526F" w:rsidRDefault="00084401">
      <w:pPr>
        <w:keepNext w:val="0"/>
        <w:keepLines w:val="0"/>
        <w:spacing w:after="0"/>
        <w:rPr>
          <w:rFonts w:cs="Arial"/>
          <w:b/>
        </w:rPr>
      </w:pPr>
      <w:r>
        <w:rPr>
          <w:rFonts w:cs="Arial"/>
          <w:b/>
        </w:rPr>
        <w:t>Aufnahmemedikation</w:t>
      </w:r>
      <w:bookmarkStart w:id="27" w:name="T_0125_Anamnese_Medikamentenanamnese"/>
    </w:p>
    <w:p w14:paraId="64759E16" w14:textId="77777777" w:rsidR="009D526F" w:rsidRDefault="00084401">
      <w:pPr>
        <w:keepNext w:val="0"/>
        <w:keepLines w:val="0"/>
        <w:spacing w:after="0"/>
      </w:pPr>
      <w:r>
        <w:t>Escitalopram 10mg für ca 2,5Jahre eingenommen, wegen Nebenwirkungen (Krämpfen) ca November 2024 abgesetzt.</w:t>
      </w:r>
    </w:p>
    <w:p w14:paraId="0F3EA8C2" w14:textId="77777777" w:rsidR="009D526F" w:rsidRDefault="00084401">
      <w:pPr>
        <w:keepNext w:val="0"/>
        <w:keepLines w:val="0"/>
        <w:spacing w:after="0"/>
      </w:pPr>
      <w:r>
        <w:t>Aktuell Nahrungsergänzungsmittel:</w:t>
      </w:r>
    </w:p>
    <w:p w14:paraId="71DCCA21" w14:textId="77777777" w:rsidR="009D526F" w:rsidRDefault="00084401">
      <w:pPr>
        <w:keepNext w:val="0"/>
        <w:keepLines w:val="0"/>
        <w:spacing w:after="0"/>
      </w:pPr>
      <w:r>
        <w:t>Vitamin D 1000.I.E.</w:t>
      </w:r>
    </w:p>
    <w:p w14:paraId="3E4341E9" w14:textId="77777777" w:rsidR="009D526F" w:rsidRDefault="00084401">
      <w:pPr>
        <w:keepNext w:val="0"/>
        <w:keepLines w:val="0"/>
        <w:spacing w:after="0"/>
        <w:rPr>
          <w:lang w:val="en-US"/>
        </w:rPr>
      </w:pPr>
      <w:r>
        <w:rPr>
          <w:lang w:val="en-US"/>
        </w:rPr>
        <w:t xml:space="preserve">Selen </w:t>
      </w:r>
    </w:p>
    <w:p w14:paraId="35444D1B" w14:textId="77777777" w:rsidR="009D526F" w:rsidRDefault="00084401">
      <w:pPr>
        <w:keepNext w:val="0"/>
        <w:keepLines w:val="0"/>
        <w:spacing w:after="0"/>
        <w:rPr>
          <w:lang w:val="en-US"/>
        </w:rPr>
      </w:pPr>
      <w:r>
        <w:rPr>
          <w:lang w:val="en-US"/>
        </w:rPr>
        <w:t>Vitamin B Komplex</w:t>
      </w:r>
    </w:p>
    <w:p w14:paraId="184EC6E6" w14:textId="77777777" w:rsidR="009D526F" w:rsidRDefault="00084401">
      <w:pPr>
        <w:keepNext w:val="0"/>
        <w:keepLines w:val="0"/>
        <w:spacing w:after="0"/>
        <w:rPr>
          <w:lang w:val="en-US"/>
        </w:rPr>
      </w:pPr>
      <w:r>
        <w:rPr>
          <w:lang w:val="en-US"/>
        </w:rPr>
        <w:t>Lactobacillus acidophilus</w:t>
      </w:r>
    </w:p>
    <w:p w14:paraId="213120FA" w14:textId="77777777" w:rsidR="009D526F" w:rsidRDefault="00084401">
      <w:pPr>
        <w:keepNext w:val="0"/>
        <w:keepLines w:val="0"/>
        <w:spacing w:after="0"/>
      </w:pPr>
      <w:r>
        <w:t>Symbioflor 1</w:t>
      </w:r>
    </w:p>
    <w:p w14:paraId="74CACBDE" w14:textId="77777777" w:rsidR="009D526F" w:rsidRDefault="00084401">
      <w:pPr>
        <w:keepNext w:val="0"/>
        <w:keepLines w:val="0"/>
        <w:spacing w:after="0"/>
      </w:pPr>
      <w:r>
        <w:t>L-Tryptophan</w:t>
      </w:r>
    </w:p>
    <w:p w14:paraId="22FBF491" w14:textId="77777777" w:rsidR="009D526F" w:rsidRDefault="009D526F">
      <w:pPr>
        <w:keepNext w:val="0"/>
        <w:keepLines w:val="0"/>
        <w:spacing w:after="0"/>
      </w:pPr>
    </w:p>
    <w:p w14:paraId="36E22E53" w14:textId="77777777" w:rsidR="009D526F" w:rsidRDefault="00084401">
      <w:pPr>
        <w:keepNext w:val="0"/>
        <w:keepLines w:val="0"/>
        <w:spacing w:after="0"/>
      </w:pPr>
      <w:r>
        <w:t xml:space="preserve">Psychopharmaka in der Vergangenheit: </w:t>
      </w:r>
    </w:p>
    <w:p w14:paraId="1E180337" w14:textId="77777777" w:rsidR="009D526F" w:rsidRDefault="00084401">
      <w:pPr>
        <w:keepNext w:val="0"/>
        <w:keepLines w:val="0"/>
        <w:spacing w:after="0"/>
      </w:pPr>
      <w:r>
        <w:t xml:space="preserve">mindestens 5 Präparate, darunter Citalopram, Valdoxan, Mirtazapin, Trimipramin, </w:t>
      </w:r>
      <w:r>
        <w:t>Escitalopram, Venlafaxin, die keine Verbesserung erbracht hätten.</w:t>
      </w:r>
    </w:p>
    <w:p w14:paraId="1A401F63" w14:textId="77777777" w:rsidR="009D526F" w:rsidRDefault="00084401">
      <w:pPr>
        <w:keepNext w:val="0"/>
        <w:keepLines w:val="0"/>
        <w:spacing w:after="0"/>
      </w:pPr>
      <w:r>
        <w:t>Amitriptylin ca 2 Jahre lang eingenommen - wegen NW abgesetzt.</w:t>
      </w:r>
      <w:bookmarkEnd w:id="27"/>
    </w:p>
    <w:p w14:paraId="2900DA9B" w14:textId="77777777" w:rsidR="009D526F" w:rsidRDefault="009D526F">
      <w:pPr>
        <w:keepNext w:val="0"/>
        <w:keepLines w:val="0"/>
        <w:spacing w:after="0"/>
      </w:pPr>
    </w:p>
    <w:p w14:paraId="20CF2448" w14:textId="77777777" w:rsidR="009D526F" w:rsidRDefault="00084401">
      <w:pPr>
        <w:keepNext w:val="0"/>
        <w:keepLines w:val="0"/>
        <w:spacing w:after="0"/>
        <w:rPr>
          <w:rFonts w:cs="Arial"/>
          <w:b/>
          <w:bCs/>
        </w:rPr>
      </w:pPr>
      <w:r>
        <w:rPr>
          <w:rFonts w:cs="Arial"/>
          <w:b/>
          <w:bCs/>
        </w:rPr>
        <w:t>Körperlicher Untersuchungsbefund</w:t>
      </w:r>
      <w:bookmarkStart w:id="28" w:name="T_0114_Befunde_Körperlicher_Untersuchung"/>
    </w:p>
    <w:p w14:paraId="45AFABEF" w14:textId="77777777" w:rsidR="009D526F" w:rsidRDefault="00084401">
      <w:pPr>
        <w:keepNext w:val="0"/>
        <w:keepLines w:val="0"/>
        <w:spacing w:after="0"/>
      </w:pPr>
      <w:r>
        <w:t>Größe: 163 cm, Gewicht: 48 kg, BMI 18 kg/m².</w:t>
      </w:r>
    </w:p>
    <w:p w14:paraId="7F63B820" w14:textId="77777777" w:rsidR="009D526F" w:rsidRDefault="00084401">
      <w:pPr>
        <w:keepNext w:val="0"/>
        <w:keepLines w:val="0"/>
        <w:spacing w:after="0"/>
      </w:pPr>
      <w:r>
        <w:t>Integument: Vereinzelte Nävi. Keine Narben.</w:t>
      </w:r>
    </w:p>
    <w:p w14:paraId="2F9BAEB1" w14:textId="77777777" w:rsidR="009D526F" w:rsidRDefault="00084401">
      <w:pPr>
        <w:keepNext w:val="0"/>
        <w:keepLines w:val="0"/>
        <w:spacing w:after="0"/>
      </w:pPr>
      <w:r>
        <w:t>Kopf/Hals: Augen, Gehör- und Nasengänge unauffällig. Gebiss saniert. Rachen reizlos. Zunge feucht, nicht belegt. Schilddrüse nicht vergrößert.</w:t>
      </w:r>
    </w:p>
    <w:p w14:paraId="02899AF0" w14:textId="77777777" w:rsidR="009D526F" w:rsidRDefault="00084401">
      <w:pPr>
        <w:keepNext w:val="0"/>
        <w:keepLines w:val="0"/>
        <w:spacing w:after="0"/>
      </w:pPr>
      <w:r>
        <w:t>Atmungsorgane: Eupnoe, seitengleiche Belüftung, sonorer Klopfschall, Vesikuläratmen.</w:t>
      </w:r>
    </w:p>
    <w:p w14:paraId="7409AC78" w14:textId="77777777" w:rsidR="009D526F" w:rsidRDefault="00084401">
      <w:pPr>
        <w:keepNext w:val="0"/>
        <w:keepLines w:val="0"/>
        <w:spacing w:after="0"/>
      </w:pPr>
      <w:r>
        <w:t>Herz-Kreislauf-System: HT rhythmisch, rein; 64 bpm; keine vitiumtypischen Geräusche. RR 116/74 mmHg. Pulsstatus unauffällig, Venen unauffällig.</w:t>
      </w:r>
    </w:p>
    <w:p w14:paraId="322A7C25" w14:textId="77777777" w:rsidR="009D526F" w:rsidRDefault="00084401">
      <w:pPr>
        <w:keepNext w:val="0"/>
        <w:keepLines w:val="0"/>
        <w:spacing w:after="0"/>
      </w:pPr>
      <w:r>
        <w:t>Abdomen: weich, kein Druckschmerz, lebhafte Darmgeräusche, keine Organomegalie. Nierenlogen klopfindolent.</w:t>
      </w:r>
    </w:p>
    <w:p w14:paraId="22E96E49" w14:textId="77777777" w:rsidR="009D526F" w:rsidRDefault="00084401">
      <w:pPr>
        <w:keepNext w:val="0"/>
        <w:keepLines w:val="0"/>
        <w:spacing w:after="0"/>
      </w:pPr>
      <w:r>
        <w:t>Bewegungsapparat: Gelenke frei beweglich. WS klopfindolent, Beweglichkeit frei, FBA 0 cm. Lasègue negativ.</w:t>
      </w:r>
    </w:p>
    <w:p w14:paraId="7038AE00" w14:textId="77777777" w:rsidR="009D526F" w:rsidRDefault="00084401">
      <w:r>
        <w:t xml:space="preserve">Neurostatus: orientierend unauffällig.  </w:t>
      </w:r>
    </w:p>
    <w:p w14:paraId="49781AC7" w14:textId="77777777" w:rsidR="009D526F" w:rsidRDefault="00084401">
      <w:r>
        <w:t>Sonstiges: Mammae, Genitale nicht untersucht. Lymphknotenstatus bland.</w:t>
      </w:r>
      <w:bookmarkEnd w:id="28"/>
    </w:p>
    <w:p w14:paraId="1FA829F9" w14:textId="77777777" w:rsidR="009D526F" w:rsidRDefault="009D526F">
      <w:pPr>
        <w:spacing w:after="0"/>
        <w:rPr>
          <w:rFonts w:cs="Arial"/>
          <w:b/>
          <w:bCs/>
        </w:rPr>
      </w:pPr>
    </w:p>
    <w:p w14:paraId="115EFB98" w14:textId="77777777" w:rsidR="009D526F" w:rsidRDefault="00084401">
      <w:pPr>
        <w:keepNext w:val="0"/>
        <w:keepLines w:val="0"/>
        <w:spacing w:after="0"/>
        <w:jc w:val="left"/>
        <w:rPr>
          <w:rFonts w:cs="Arial"/>
          <w:b/>
          <w:bCs/>
        </w:rPr>
      </w:pPr>
      <w:r>
        <w:rPr>
          <w:rFonts w:cs="Arial"/>
          <w:b/>
          <w:bCs/>
        </w:rPr>
        <w:t>Beschreibung des therapeutischen Angebotes</w:t>
      </w:r>
      <w:bookmarkStart w:id="29" w:name="T_0145_Entlassung_Beschreibung_des_thera"/>
    </w:p>
    <w:p w14:paraId="03E6AA4C" w14:textId="77777777" w:rsidR="009D526F" w:rsidRDefault="00084401">
      <w:pPr>
        <w:keepNext w:val="0"/>
        <w:keepLines w:val="0"/>
        <w:spacing w:after="0"/>
        <w:jc w:val="left"/>
      </w:pPr>
      <w:r>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w:t>
      </w:r>
      <w:r>
        <w:t>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w:t>
      </w:r>
      <w:r>
        <w:t>ischen Interventionen unterstützen wir die Klientinnen und Klienten dabei, gewünschtes Erleben zieldienlich zu bahnen und selbstwirksam zu gestalten.</w:t>
      </w:r>
      <w:bookmarkEnd w:id="29"/>
      <w:r>
        <w:rPr>
          <w:rFonts w:cs="Arial"/>
        </w:rPr>
        <w:t xml:space="preserve"> </w:t>
      </w:r>
    </w:p>
    <w:p w14:paraId="431FE24D" w14:textId="77777777" w:rsidR="009D526F" w:rsidRDefault="009D526F">
      <w:pPr>
        <w:keepNext w:val="0"/>
        <w:keepLines w:val="0"/>
        <w:spacing w:after="0"/>
        <w:rPr>
          <w:rFonts w:cs="Arial"/>
          <w:bCs/>
        </w:rPr>
      </w:pPr>
    </w:p>
    <w:p w14:paraId="393982C2" w14:textId="77777777" w:rsidR="009D526F" w:rsidRDefault="00084401">
      <w:pPr>
        <w:keepNext w:val="0"/>
        <w:keepLines w:val="0"/>
        <w:spacing w:after="0"/>
        <w:rPr>
          <w:b/>
          <w:sz w:val="24"/>
          <w:u w:val="single"/>
        </w:rPr>
      </w:pPr>
      <w:r>
        <w:rPr>
          <w:b/>
          <w:sz w:val="24"/>
          <w:u w:val="single"/>
        </w:rPr>
        <w:t>Zusammenfassung (Begründung der Notwendigkeit)</w:t>
      </w:r>
    </w:p>
    <w:p w14:paraId="6E5A1DB2" w14:textId="77777777" w:rsidR="009D526F" w:rsidRDefault="00084401">
      <w:pPr>
        <w:keepNext w:val="0"/>
        <w:keepLines w:val="0"/>
        <w:spacing w:after="0"/>
        <w:rPr>
          <w:rFonts w:cs="Arial"/>
          <w:bCs/>
          <w:szCs w:val="22"/>
        </w:rPr>
      </w:pPr>
      <w:r>
        <w:rPr>
          <w:rFonts w:cs="Arial"/>
          <w:bCs/>
          <w:szCs w:val="22"/>
        </w:rPr>
        <w:t xml:space="preserve">Folgende bei der Klientin bestehende Krankheitssymptomatik macht in der Art und </w:t>
      </w:r>
      <w:r>
        <w:rPr>
          <w:rFonts w:cs="Arial"/>
          <w:bCs/>
          <w:szCs w:val="22"/>
        </w:rPr>
        <w:t>Schwere sowie unter Berücksichtigung der Beurteilung des Einweisers und anderer Vorbehandler und unseres ersten klinischen Eindruckes ein stationäres Krankenhaussetting akut notwendig:</w:t>
      </w:r>
    </w:p>
    <w:p w14:paraId="123231F9" w14:textId="77777777" w:rsidR="009D526F" w:rsidRDefault="00084401">
      <w:pPr>
        <w:keepNext w:val="0"/>
        <w:keepLines w:val="0"/>
        <w:spacing w:after="0"/>
        <w:rPr>
          <w:rFonts w:cs="Arial"/>
          <w:bCs/>
          <w:szCs w:val="22"/>
        </w:rPr>
      </w:pPr>
      <w:r>
        <w:rPr>
          <w:rFonts w:cs="Arial"/>
          <w:bCs/>
          <w:szCs w:val="22"/>
        </w:rPr>
        <w:t>In Anbetracht der Schwere und Chronifizierung der depressiven Symptomatik, insbesondere in Bezug auf die einsetzenden lebensmüden Gedanken von Frau S., ist es aus therapeutischer Sicht dringend angezeigt einen stabilisierenden stationären Rahmen zu etablieren. Insbesondere die Komplexität in Verbindung mit posttraumatischem Erleben und dissoziativer Symptomatik macht eine erneute stationäre Behandlung notwendig.</w:t>
      </w:r>
    </w:p>
    <w:p w14:paraId="2AB3DE1F" w14:textId="77777777" w:rsidR="009D526F" w:rsidRDefault="00084401">
      <w:pPr>
        <w:keepNext w:val="0"/>
        <w:keepLines w:val="0"/>
        <w:spacing w:after="0"/>
        <w:rPr>
          <w:rFonts w:cs="Arial"/>
          <w:bCs/>
          <w:szCs w:val="22"/>
        </w:rPr>
      </w:pPr>
      <w:r>
        <w:rPr>
          <w:rFonts w:cs="Arial"/>
          <w:bCs/>
          <w:szCs w:val="22"/>
        </w:rPr>
        <w:t>Dafür ist es unbedingt indiziert die Klientin aus ihrer symptominduzierenden Umgebung (armenisches Elternhaus mit starren leistungsorientierten Moral- und Wertevorstellungen) herauszunehmen. Vor dem Hintergrund der durchlaufenen psychischen Probleme ist darüber hinaus eine multiprofessionelle Diagnostik und Behandlung unerlässlich, da sich eine ambulante Behandlung in der Zwischenzeit als nicht ausreichend erwiesen hat. Stattdessen ist eine kontinuierliche fachpflegerische Betreuung zur Stabilisierung notwe</w:t>
      </w:r>
      <w:r>
        <w:rPr>
          <w:rFonts w:cs="Arial"/>
          <w:bCs/>
          <w:szCs w:val="22"/>
        </w:rPr>
        <w:t xml:space="preserve">ndig. </w:t>
      </w:r>
    </w:p>
    <w:p w14:paraId="515D1BBC" w14:textId="77777777" w:rsidR="009D526F" w:rsidRDefault="00084401">
      <w:pPr>
        <w:keepNext w:val="0"/>
        <w:keepLines w:val="0"/>
        <w:spacing w:after="0"/>
        <w:rPr>
          <w:rFonts w:cs="Arial"/>
          <w:bCs/>
          <w:szCs w:val="22"/>
        </w:rPr>
      </w:pPr>
      <w:r>
        <w:rPr>
          <w:rFonts w:cs="Arial"/>
          <w:bCs/>
          <w:szCs w:val="22"/>
        </w:rPr>
        <w:t>Die Behandlung von Frau S. zum jetzigen Zeitpunkt ist zur Durchbrechung chronifizierter Reaktions- und Verhaltensmuster medizinisch unbedingt indiziert, um einer weiteren Verschlechterung entgegenzuwirken und eine dauerhafte psychische Stabilität der Klientin wieder herzustellen. Bei einer vorzeitigen Entlassung besteht das erhöhte Risiko einer erneuten psychischen Dekompensation, die eine Erhöhung der weiteren Behandlungskosten nach sich ziehen würde.</w:t>
      </w:r>
    </w:p>
    <w:p w14:paraId="7BFDD848" w14:textId="77777777" w:rsidR="009D526F" w:rsidRDefault="009D526F">
      <w:pPr>
        <w:autoSpaceDE w:val="0"/>
        <w:spacing w:after="0"/>
        <w:rPr>
          <w:rFonts w:cs="Arial"/>
          <w:bCs/>
          <w:szCs w:val="22"/>
        </w:rPr>
      </w:pPr>
    </w:p>
    <w:p w14:paraId="545F2BF4" w14:textId="77777777" w:rsidR="009D526F" w:rsidRDefault="00084401">
      <w:pPr>
        <w:autoSpaceDE w:val="0"/>
        <w:spacing w:after="0"/>
        <w:rPr>
          <w:rFonts w:cs="Arial"/>
          <w:bCs/>
          <w:szCs w:val="22"/>
        </w:rPr>
      </w:pPr>
      <w:r>
        <w:rPr>
          <w:rFonts w:cs="Arial"/>
          <w:bCs/>
          <w:szCs w:val="22"/>
        </w:rPr>
        <w:t>Vor dem Hintergrund der Erfolge des vorherigen stationären Aufenthalts ist die Prognose bei Frau S. als positiv anzusehen.</w:t>
      </w:r>
    </w:p>
    <w:p w14:paraId="62261BC3" w14:textId="77777777" w:rsidR="009D526F" w:rsidRDefault="009D526F">
      <w:pPr>
        <w:spacing w:after="0"/>
        <w:rPr>
          <w:rFonts w:ascii="Calibri" w:hAnsi="Calibri"/>
          <w:szCs w:val="22"/>
        </w:rPr>
      </w:pPr>
    </w:p>
    <w:p w14:paraId="6B03E5CC" w14:textId="77777777" w:rsidR="009D526F" w:rsidRDefault="009D526F">
      <w:pPr>
        <w:keepNext w:val="0"/>
        <w:keepLines w:val="0"/>
        <w:spacing w:after="0"/>
      </w:pPr>
    </w:p>
    <w:p w14:paraId="0F93BAC6" w14:textId="77777777" w:rsidR="009D526F" w:rsidRDefault="009D526F">
      <w:pPr>
        <w:keepNext w:val="0"/>
        <w:keepLines w:val="0"/>
        <w:spacing w:after="0"/>
      </w:pPr>
    </w:p>
    <w:p w14:paraId="3170F48E" w14:textId="77777777" w:rsidR="009D526F" w:rsidRDefault="00084401">
      <w:pPr>
        <w:keepNext w:val="0"/>
        <w:keepLines w:val="0"/>
        <w:spacing w:after="0"/>
        <w:rPr>
          <w:rFonts w:cs="Arial"/>
        </w:rPr>
      </w:pPr>
      <w:r>
        <w:rPr>
          <w:rFonts w:cs="Arial"/>
        </w:rPr>
        <w:t>Für Rückfragen stehen wir Ihnen gerne zur Verfügung.</w:t>
      </w:r>
    </w:p>
    <w:p w14:paraId="5562AF05" w14:textId="77777777" w:rsidR="009D526F" w:rsidRDefault="009D526F">
      <w:pPr>
        <w:keepNext w:val="0"/>
        <w:keepLines w:val="0"/>
        <w:rPr>
          <w:rFonts w:cs="Arial"/>
        </w:rPr>
      </w:pPr>
    </w:p>
    <w:p w14:paraId="45E13EF0" w14:textId="77777777" w:rsidR="009D526F" w:rsidRDefault="00084401">
      <w:pPr>
        <w:keepNext w:val="0"/>
        <w:keepLines w:val="0"/>
        <w:rPr>
          <w:rFonts w:cs="Arial"/>
        </w:rPr>
      </w:pPr>
      <w:r>
        <w:rPr>
          <w:rFonts w:cs="Arial"/>
        </w:rPr>
        <w:t>Mit freundlichem Gruß</w:t>
      </w:r>
    </w:p>
    <w:p w14:paraId="6D385B25" w14:textId="77777777" w:rsidR="009D526F" w:rsidRDefault="009D526F">
      <w:pPr>
        <w:keepNext w:val="0"/>
        <w:keepLines w:val="0"/>
      </w:pPr>
    </w:p>
    <w:p w14:paraId="260D921B" w14:textId="77777777" w:rsidR="009D526F" w:rsidRDefault="009D526F">
      <w:pPr>
        <w:keepNext w:val="0"/>
        <w:keepLines w:val="0"/>
      </w:pPr>
    </w:p>
    <w:tbl>
      <w:tblPr>
        <w:tblW w:w="6520" w:type="dxa"/>
        <w:tblCellMar>
          <w:left w:w="10" w:type="dxa"/>
          <w:right w:w="10" w:type="dxa"/>
        </w:tblCellMar>
        <w:tblLook w:val="0000" w:firstRow="0" w:lastRow="0" w:firstColumn="0" w:lastColumn="0" w:noHBand="0" w:noVBand="0"/>
      </w:tblPr>
      <w:tblGrid>
        <w:gridCol w:w="3439"/>
        <w:gridCol w:w="3081"/>
      </w:tblGrid>
      <w:tr w:rsidR="009D526F" w14:paraId="59745A8A" w14:textId="77777777">
        <w:tblPrEx>
          <w:tblCellMar>
            <w:top w:w="0" w:type="dxa"/>
            <w:bottom w:w="0" w:type="dxa"/>
          </w:tblCellMar>
        </w:tblPrEx>
        <w:tc>
          <w:tcPr>
            <w:tcW w:w="3439" w:type="dxa"/>
            <w:shd w:val="clear" w:color="auto" w:fill="auto"/>
            <w:tcMar>
              <w:top w:w="0" w:type="dxa"/>
              <w:left w:w="0" w:type="dxa"/>
              <w:bottom w:w="0" w:type="dxa"/>
              <w:right w:w="0" w:type="dxa"/>
            </w:tcMar>
          </w:tcPr>
          <w:p w14:paraId="71AACC6E" w14:textId="77777777" w:rsidR="009D526F" w:rsidRDefault="00084401">
            <w:pPr>
              <w:keepNext w:val="0"/>
              <w:keepLines w:val="0"/>
              <w:jc w:val="left"/>
            </w:pPr>
            <w:bookmarkStart w:id="30" w:name="S_01Therapeut1VollerName"/>
            <w:r>
              <w:t>Anna Musterhain</w:t>
              <w:br/>
              <w:t>Ärztin</w:t>
              <w:br/>
            </w:r>
            <w:r/>
            <w:bookmarkEnd w:id="30"/>
            <w:r/>
            <w:bookmarkStart w:id="31" w:name="S_01Therapeut1Position1"/>
            <w:r>
              <w:rPr>
                <w:sz w:val="18"/>
                <w:szCs w:val="18"/>
              </w:rPr>
            </w:r>
            <w:bookmarkEnd w:id="31"/>
            <w:r/>
            <w:bookmarkStart w:id="32" w:name="S_01Therapeut1Position2"/>
            <w:bookmarkEnd w:id="32"/>
          </w:p>
          <w:p w14:paraId="407181C3" w14:textId="77777777" w:rsidR="009D526F" w:rsidRDefault="009D526F">
            <w:pPr>
              <w:keepNext w:val="0"/>
              <w:keepLines w:val="0"/>
              <w:jc w:val="left"/>
            </w:pPr>
            <w:bookmarkStart w:id="33" w:name="S_01Therapeut1Position3"/>
            <w:bookmarkEnd w:id="33"/>
          </w:p>
        </w:tc>
        <w:tc>
          <w:tcPr>
            <w:tcW w:w="3081" w:type="dxa"/>
            <w:shd w:val="clear" w:color="auto" w:fill="auto"/>
            <w:tcMar>
              <w:top w:w="0" w:type="dxa"/>
              <w:left w:w="0" w:type="dxa"/>
              <w:bottom w:w="0" w:type="dxa"/>
              <w:right w:w="0" w:type="dxa"/>
            </w:tcMar>
          </w:tcPr>
          <w:p w14:paraId="5D8BDB99" w14:textId="77777777" w:rsidR="009D526F" w:rsidRDefault="00084401">
            <w:pPr>
              <w:keepNext w:val="0"/>
              <w:keepLines w:val="0"/>
              <w:jc w:val="left"/>
            </w:pPr>
            <w:r>
              <w:t>Carsten Musterweg</w:t>
            </w:r>
            <w:r>
              <w:br/>
            </w:r>
            <w:bookmarkStart w:id="34" w:name="S_01Therapeut2Position1"/>
            <w:r>
              <w:rPr>
                <w:sz w:val="18"/>
                <w:szCs w:val="18"/>
              </w:rPr>
              <w:t>Psychologischer Psychotherapeut</w:t>
            </w:r>
            <w:bookmarkEnd w:id="34"/>
            <w:r>
              <w:rPr>
                <w:sz w:val="18"/>
                <w:szCs w:val="18"/>
              </w:rPr>
              <w:br/>
            </w:r>
            <w:bookmarkStart w:id="35" w:name="S_01Therapeut2Position2"/>
            <w:bookmarkEnd w:id="35"/>
          </w:p>
        </w:tc>
      </w:tr>
    </w:tbl>
    <w:p w14:paraId="5FC257CB" w14:textId="77777777" w:rsidR="009D526F" w:rsidRDefault="009D526F">
      <w:pPr>
        <w:keepNext w:val="0"/>
        <w:keepLines w:val="0"/>
      </w:pPr>
    </w:p>
    <w:p w14:paraId="3DAEE3A8" w14:textId="77777777" w:rsidR="009D526F" w:rsidRDefault="009D526F">
      <w:pPr>
        <w:keepNext w:val="0"/>
        <w:keepLines w:val="0"/>
      </w:pPr>
    </w:p>
    <w:p w14:paraId="796086DC" w14:textId="77777777" w:rsidR="009D526F" w:rsidRDefault="00084401">
      <w:bookmarkStart w:id="36" w:name="S_01Therapeut0VollerName"/>
      <w:r>
        <w:t>Dr. Maria Musterland</w:t>
      </w:r>
      <w:bookmarkEnd w:id="36"/>
    </w:p>
    <w:p w14:paraId="0722962B" w14:textId="77777777" w:rsidR="009D526F" w:rsidRDefault="00084401">
      <w:pPr>
        <w:spacing w:after="0"/>
        <w:rPr>
          <w:sz w:val="18"/>
          <w:szCs w:val="20"/>
        </w:rPr>
      </w:pPr>
      <w:bookmarkStart w:id="37" w:name="S_01Therapeut0Position1"/>
      <w:r>
        <w:rPr>
          <w:sz w:val="18"/>
          <w:szCs w:val="20"/>
        </w:rPr>
        <w:t>FÄ für Psychiatrie und Psychotherapie</w:t>
      </w:r>
      <w:bookmarkEnd w:id="37"/>
    </w:p>
    <w:p w14:paraId="54E7A6FE" w14:textId="77777777" w:rsidR="009D526F" w:rsidRDefault="00084401">
      <w:pPr>
        <w:spacing w:after="0"/>
        <w:rPr>
          <w:sz w:val="18"/>
          <w:szCs w:val="20"/>
        </w:rPr>
      </w:pPr>
      <w:r>
        <w:rPr>
          <w:sz w:val="18"/>
          <w:szCs w:val="20"/>
        </w:rPr>
        <w:t>Chefärztin</w:t>
      </w:r>
    </w:p>
    <w:p w14:paraId="55FE4107" w14:textId="77777777" w:rsidR="009D526F" w:rsidRDefault="009D526F">
      <w:pPr>
        <w:spacing w:after="0"/>
        <w:jc w:val="left"/>
        <w:rPr>
          <w:sz w:val="20"/>
        </w:rPr>
      </w:pPr>
    </w:p>
    <w:p w14:paraId="161192D2" w14:textId="77777777" w:rsidR="009D526F" w:rsidRDefault="009D526F">
      <w:pPr>
        <w:jc w:val="left"/>
      </w:pPr>
    </w:p>
    <w:p w14:paraId="3B3A3DA2" w14:textId="77777777" w:rsidR="009D526F" w:rsidRDefault="00084401">
      <w:pPr>
        <w:jc w:val="left"/>
      </w:pPr>
      <w:r>
        <w:rPr>
          <w:b/>
        </w:rPr>
        <w:t>Anlage: Akuteinweisung</w:t>
      </w:r>
    </w:p>
    <w:sectPr w:rsidR="009D526F">
      <w:headerReference w:type="default" r:id="rId7"/>
      <w:footerReference w:type="default" r:id="rId8"/>
      <w:headerReference w:type="first" r:id="rId9"/>
      <w:footerReference w:type="first" r:id="rId10"/>
      <w:headerReference w:type="even" r:id="rId13"/>
      <w:footerReference w:type="even" r:id="rId14"/>
      <w:pgSz w:w="11906" w:h="16838"/>
      <w:pgMar w:top="2269" w:right="4082" w:bottom="1418" w:left="130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F63C" w14:textId="77777777" w:rsidR="00084401" w:rsidRDefault="00084401">
      <w:pPr>
        <w:spacing w:after="0" w:line="240" w:lineRule="auto"/>
      </w:pPr>
      <w:r>
        <w:separator/>
      </w:r>
    </w:p>
  </w:endnote>
  <w:endnote w:type="continuationSeparator" w:id="0">
    <w:p w14:paraId="780DD6CA" w14:textId="77777777" w:rsidR="00084401" w:rsidRDefault="00084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19AB" w14:textId="77777777" w:rsidR="00084401" w:rsidRDefault="00084401">
    <w:pPr>
      <w:pStyle w:val="Fuzeile"/>
    </w:pPr>
    <w:r>
      <w:rPr>
        <w:noProof/>
      </w:rPr>
      <mc:AlternateContent>
        <mc:Choice Requires="wps">
          <w:drawing>
            <wp:anchor distT="0" distB="0" distL="114300" distR="114300" simplePos="0" relativeHeight="251661312" behindDoc="1" locked="0" layoutInCell="1" allowOverlap="1" wp14:anchorId="7A62A1A1" wp14:editId="34DF9EF7">
              <wp:simplePos x="0" y="0"/>
              <wp:positionH relativeFrom="page">
                <wp:posOffset>5514344</wp:posOffset>
              </wp:positionH>
              <wp:positionV relativeFrom="page">
                <wp:posOffset>10074273</wp:posOffset>
              </wp:positionV>
              <wp:extent cx="1834514" cy="224156"/>
              <wp:effectExtent l="0" t="0" r="13336" b="4444"/>
              <wp:wrapNone/>
              <wp:docPr id="1284699852" name="Text Box 9"/>
              <wp:cNvGraphicFramePr/>
              <a:graphic xmlns:a="http://schemas.openxmlformats.org/drawingml/2006/main">
                <a:graphicData uri="http://schemas.microsoft.com/office/word/2010/wordprocessingShape">
                  <wps:wsp>
                    <wps:cNvSpPr txBox="1"/>
                    <wps:spPr>
                      <a:xfrm>
                        <a:off x="0" y="0"/>
                        <a:ext cx="1834514" cy="224156"/>
                      </a:xfrm>
                      <a:prstGeom prst="rect">
                        <a:avLst/>
                      </a:prstGeom>
                      <a:noFill/>
                      <a:ln>
                        <a:noFill/>
                        <a:prstDash/>
                      </a:ln>
                    </wps:spPr>
                    <wps:txbx>
                      <w:txbxContent>
                        <w:p w14:paraId="10C22DEF" w14:textId="77777777" w:rsidR="00084401" w:rsidRDefault="00084401">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3</w:t>
                          </w:r>
                          <w:r>
                            <w:rPr>
                              <w:sz w:val="16"/>
                              <w:szCs w:val="16"/>
                            </w:rPr>
                            <w:fldChar w:fldCharType="end"/>
                          </w:r>
                          <w:r>
                            <w:rPr>
                              <w:sz w:val="16"/>
                              <w:szCs w:val="16"/>
                            </w:rPr>
                            <w:t xml:space="preserve"> Seiten</w:t>
                          </w:r>
                        </w:p>
                      </w:txbxContent>
                    </wps:txbx>
                    <wps:bodyPr wrap="square" lIns="0" tIns="0" rIns="0" bIns="0" anchor="t">
                      <a:noAutofit/>
                    </wps:bodyPr>
                  </wps:wsp>
                </a:graphicData>
              </a:graphic>
            </wp:anchor>
          </w:drawing>
        </mc:Choice>
        <mc:Fallback>
          <w:pict>
            <v:shapetype w14:anchorId="7A62A1A1" id="_x0000_t202" coordsize="21600,21600" o:spt="202" path="m,l,21600r21600,l21600,xe">
              <v:stroke joinstyle="miter"/>
              <v:path gradientshapeok="t" o:connecttype="rect"/>
            </v:shapetype>
            <v:shape id="Text Box 9" o:spid="_x0000_s1028" type="#_x0000_t202" style="position:absolute;left:0;text-align:left;margin-left:434.2pt;margin-top:793.25pt;width:144.45pt;height:17.6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" filled="f" stroked="f">
              <v:textbox inset="0,0,0,0">
                <w:txbxContent>
                  <w:p w14:paraId="10C22DEF" w14:textId="77777777" w:rsidR="00084401" w:rsidRDefault="00084401">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3</w:t>
                    </w:r>
                    <w:r>
                      <w:rPr>
                        <w:sz w:val="16"/>
                        <w:szCs w:val="16"/>
                      </w:rPr>
                      <w:fldChar w:fldCharType="end"/>
                    </w:r>
                    <w:r>
                      <w:rPr>
                        <w:sz w:val="16"/>
                        <w:szCs w:val="16"/>
                      </w:rPr>
                      <w:t xml:space="preserve"> Seiten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21BB" w14:textId="77777777" w:rsidR="00084401" w:rsidRDefault="00084401">
    <w:pPr>
      <w:pStyle w:val="Fuzeile"/>
    </w:pPr>
    <w:r>
      <w:rPr>
        <w:noProof/>
      </w:rPr>
      <w:drawing>
        <wp:anchor distT="0" distB="0" distL="114300" distR="114300" simplePos="0" relativeHeight="251670528" behindDoc="1" locked="0" layoutInCell="1" allowOverlap="1" wp14:anchorId="40C5E943" wp14:editId="03928CB4">
          <wp:simplePos x="0" y="0"/>
          <wp:positionH relativeFrom="column">
            <wp:posOffset>5323837</wp:posOffset>
          </wp:positionH>
          <wp:positionV relativeFrom="paragraph">
            <wp:posOffset>5979791</wp:posOffset>
          </wp:positionV>
          <wp:extent cx="1726560" cy="3933191"/>
          <wp:effectExtent l="0" t="0" r="6990" b="0"/>
          <wp:wrapNone/>
          <wp:docPr id="325825620" name="Bild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26560" cy="3933191"/>
                  </a:xfrm>
                  <a:prstGeom prst="rect">
                    <a:avLst/>
                  </a:prstGeom>
                  <a:noFill/>
                  <a:ln>
                    <a:noFill/>
                    <a:prstDash/>
                  </a:ln>
                </pic:spPr>
              </pic:pic>
            </a:graphicData>
          </a:graphic>
        </wp:anchor>
      </w:drawing>
    </w:r>
    <w:r>
      <w:rPr>
        <w:noProof/>
      </w:rPr>
      <w:drawing>
        <wp:anchor distT="0" distB="0" distL="114300" distR="114300" simplePos="0" relativeHeight="251671552" behindDoc="1" locked="0" layoutInCell="1" allowOverlap="1" wp14:anchorId="282C954E" wp14:editId="5168A8DA">
          <wp:simplePos x="0" y="0"/>
          <wp:positionH relativeFrom="column">
            <wp:posOffset>5323837</wp:posOffset>
          </wp:positionH>
          <wp:positionV relativeFrom="paragraph">
            <wp:posOffset>5979791</wp:posOffset>
          </wp:positionV>
          <wp:extent cx="1726560" cy="3933191"/>
          <wp:effectExtent l="0" t="0" r="6990" b="0"/>
          <wp:wrapNone/>
          <wp:docPr id="1287052837" name="Bild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26560" cy="3933191"/>
                  </a:xfrm>
                  <a:prstGeom prst="rect">
                    <a:avLst/>
                  </a:prstGeom>
                  <a:noFill/>
                  <a:ln>
                    <a:noFill/>
                    <a:prstDash/>
                  </a:ln>
                </pic:spPr>
              </pic:pic>
            </a:graphicData>
          </a:graphic>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EC27F" w14:textId="77777777" w:rsidR="00084401" w:rsidRDefault="00084401">
      <w:pPr>
        <w:spacing w:after="0" w:line="240" w:lineRule="auto"/>
      </w:pPr>
      <w:r>
        <w:rPr>
          <w:color w:val="000000"/>
        </w:rPr>
        <w:separator/>
      </w:r>
    </w:p>
  </w:footnote>
  <w:footnote w:type="continuationSeparator" w:id="0">
    <w:p w14:paraId="3CE5ECB4" w14:textId="77777777" w:rsidR="00084401" w:rsidRDefault="00084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179A" w14:textId="77777777" w:rsidR="00084401" w:rsidRDefault="00084401">
    <w:pPr>
      <w:pStyle w:val="Kopfzeile"/>
    </w:pPr>
    <w:r>
      <w:rPr>
        <w:noProof/>
      </w:rPr>
      <w:drawing>
        <wp:anchor distT="0" distB="0" distL="114300" distR="114300" simplePos="0" relativeHeight="251659264" behindDoc="0" locked="0" layoutInCell="1" allowOverlap="1" wp14:anchorId="6BB7C233" wp14:editId="03A209E7">
          <wp:simplePos x="0" y="0"/>
          <wp:positionH relativeFrom="page">
            <wp:posOffset>5217164</wp:posOffset>
          </wp:positionH>
          <wp:positionV relativeFrom="page">
            <wp:posOffset>528952</wp:posOffset>
          </wp:positionV>
          <wp:extent cx="1743075" cy="876296"/>
          <wp:effectExtent l="0" t="0" r="9525" b="4"/>
          <wp:wrapNone/>
          <wp:docPr id="682281149" name="Bild 43" descr="Logo ne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43075" cy="876296"/>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CBF8" w14:textId="77777777" w:rsidR="00084401" w:rsidRDefault="00084401">
    <w:pPr>
      <w:pStyle w:val="Kopfzeile"/>
    </w:pPr>
    <w:r>
      <w:rPr>
        <w:noProof/>
      </w:rPr>
      <w:drawing>
        <wp:anchor distT="0" distB="0" distL="114300" distR="114300" simplePos="0" relativeHeight="251665408" behindDoc="1" locked="0" layoutInCell="1" allowOverlap="1" wp14:anchorId="01E23EC7" wp14:editId="5F8F11FC">
          <wp:simplePos x="0" y="0"/>
          <wp:positionH relativeFrom="column">
            <wp:posOffset>4497074</wp:posOffset>
          </wp:positionH>
          <wp:positionV relativeFrom="paragraph">
            <wp:posOffset>5620387</wp:posOffset>
          </wp:positionV>
          <wp:extent cx="1726560" cy="3933191"/>
          <wp:effectExtent l="0" t="0" r="6990" b="0"/>
          <wp:wrapNone/>
          <wp:docPr id="430813971" name="Bild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26560" cy="3933191"/>
                  </a:xfrm>
                  <a:prstGeom prst="rect">
                    <a:avLst/>
                  </a:prstGeom>
                  <a:noFill/>
                  <a:ln>
                    <a:noFill/>
                    <a:prstDash/>
                  </a:ln>
                </pic:spPr>
              </pic:pic>
            </a:graphicData>
          </a:graphic>
        </wp:anchor>
      </w:drawing>
    </w:r>
    <w:r>
      <w:rPr>
        <w:noProof/>
      </w:rPr>
      <w:drawing>
        <wp:anchor distT="0" distB="0" distL="114300" distR="114300" simplePos="0" relativeHeight="251667456" behindDoc="0" locked="0" layoutInCell="1" allowOverlap="1" wp14:anchorId="0EB1EB83" wp14:editId="5AA4A77A">
          <wp:simplePos x="0" y="0"/>
          <wp:positionH relativeFrom="page">
            <wp:posOffset>5217164</wp:posOffset>
          </wp:positionH>
          <wp:positionV relativeFrom="page">
            <wp:posOffset>528952</wp:posOffset>
          </wp:positionV>
          <wp:extent cx="1743075" cy="876296"/>
          <wp:effectExtent l="0" t="0" r="9525" b="4"/>
          <wp:wrapNone/>
          <wp:docPr id="929536114" name="Bild 41" descr="Logo ne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743075" cy="876296"/>
                  </a:xfrm>
                  <a:prstGeom prst="rect">
                    <a:avLst/>
                  </a:prstGeom>
                  <a:noFill/>
                  <a:ln>
                    <a:noFill/>
                    <a:prstDash/>
                  </a:ln>
                </pic:spPr>
              </pic:pic>
            </a:graphicData>
          </a:graphic>
        </wp:anchor>
      </w:drawing>
    </w:r>
    <w:r>
      <w:rPr>
        <w:noProof/>
      </w:rPr>
      <w:drawing>
        <wp:anchor distT="0" distB="0" distL="114300" distR="114300" simplePos="0" relativeHeight="251668480" behindDoc="0" locked="0" layoutInCell="1" allowOverlap="1" wp14:anchorId="79B9D792" wp14:editId="698FFD96">
          <wp:simplePos x="0" y="0"/>
          <wp:positionH relativeFrom="page">
            <wp:posOffset>350516</wp:posOffset>
          </wp:positionH>
          <wp:positionV relativeFrom="page">
            <wp:posOffset>5318122</wp:posOffset>
          </wp:positionV>
          <wp:extent cx="43177" cy="43177"/>
          <wp:effectExtent l="0" t="0" r="0" b="0"/>
          <wp:wrapNone/>
          <wp:docPr id="1200559727" name="Bild 11" descr="u2punk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rcRect/>
                  <a:stretch>
                    <a:fillRect/>
                  </a:stretch>
                </pic:blipFill>
                <pic:spPr>
                  <a:xfrm>
                    <a:off x="0" y="0"/>
                    <a:ext cx="43177" cy="43177"/>
                  </a:xfrm>
                  <a:prstGeom prst="rect">
                    <a:avLst/>
                  </a:prstGeom>
                  <a:noFill/>
                  <a:ln>
                    <a:noFill/>
                    <a:prstDash/>
                  </a:ln>
                </pic:spPr>
              </pic:pic>
            </a:graphicData>
          </a:graphic>
        </wp:anchor>
      </w:drawing>
    </w:r>
    <w:r>
      <w:rPr>
        <w:noProof/>
      </w:rPr>
      <w:drawing>
        <wp:anchor distT="0" distB="0" distL="114300" distR="114300" simplePos="0" relativeHeight="251666432" behindDoc="0" locked="0" layoutInCell="1" allowOverlap="1" wp14:anchorId="540065F1" wp14:editId="2E53B175">
          <wp:simplePos x="0" y="0"/>
          <wp:positionH relativeFrom="page">
            <wp:posOffset>340998</wp:posOffset>
          </wp:positionH>
          <wp:positionV relativeFrom="page">
            <wp:posOffset>3752212</wp:posOffset>
          </wp:positionV>
          <wp:extent cx="43177" cy="43177"/>
          <wp:effectExtent l="0" t="0" r="0" b="0"/>
          <wp:wrapNone/>
          <wp:docPr id="889220193" name="Bild 10" descr="u2punk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rcRect/>
                  <a:stretch>
                    <a:fillRect/>
                  </a:stretch>
                </pic:blipFill>
                <pic:spPr>
                  <a:xfrm>
                    <a:off x="0" y="0"/>
                    <a:ext cx="43177" cy="43177"/>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63360" behindDoc="0" locked="0" layoutInCell="1" allowOverlap="0" wp14:anchorId="5BCBA65A" wp14:editId="2EB9A429">
              <wp:simplePos x="0" y="0"/>
              <wp:positionH relativeFrom="column">
                <wp:posOffset>0</wp:posOffset>
              </wp:positionH>
              <wp:positionV relativeFrom="paragraph">
                <wp:posOffset>0</wp:posOffset>
              </wp:positionV>
              <wp:extent cx="4114800" cy="3564258"/>
              <wp:effectExtent l="0" t="0" r="0" b="17142"/>
              <wp:wrapSquare wrapText="bothSides"/>
              <wp:docPr id="1509750884" name="Text Box 5"/>
              <wp:cNvGraphicFramePr/>
              <a:graphic xmlns:a="http://schemas.openxmlformats.org/drawingml/2006/main">
                <a:graphicData uri="http://schemas.microsoft.com/office/word/2010/wordprocessingShape">
                  <wps:wsp>
                    <wps:cNvSpPr txBox="1"/>
                    <wps:spPr>
                      <a:xfrm>
                        <a:off x="0" y="0"/>
                        <a:ext cx="4114800" cy="3564258"/>
                      </a:xfrm>
                      <a:prstGeom prst="rect">
                        <a:avLst/>
                      </a:prstGeom>
                      <a:noFill/>
                      <a:ln>
                        <a:noFill/>
                        <a:prstDash/>
                      </a:ln>
                    </wps:spPr>
                    <wps:txbx>
                      <w:txbxContent>
                        <w:p w14:paraId="476E9417" w14:textId="77777777" w:rsidR="00084401" w:rsidRDefault="00084401"/>
                      </w:txbxContent>
                    </wps:txbx>
                    <wps:bodyPr wrap="square" lIns="0" tIns="0" rIns="0" bIns="0" anchor="t">
                      <a:noAutofit/>
                    </wps:bodyPr>
                  </wps:wsp>
                </a:graphicData>
              </a:graphic>
            </wp:anchor>
          </w:drawing>
        </mc:Choice>
        <mc:Fallback>
          <w:pict>
            <v:shapetype w14:anchorId="5BCBA65A" id="_x0000_t202" coordsize="21600,21600" o:spt="202" path="m,l,21600r21600,l21600,xe">
              <v:stroke joinstyle="miter"/>
              <v:path gradientshapeok="t" o:connecttype="rect"/>
            </v:shapetype>
            <v:shape id="Text Box 5" o:spid="_x0000_s1029" type="#_x0000_t202" style="position:absolute;left:0;text-align:left;margin-left:0;margin-top:0;width:324pt;height:280.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" o:allowoverlap="f" filled="f" stroked="f">
              <v:textbox inset="0,0,0,0">
                <w:txbxContent>
                  <w:p w14:paraId="476E9417" w14:textId="77777777" w:rsidR="00084401" w:rsidRDefault="00084401"/>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22DB8E17" wp14:editId="5BE6CFFC">
              <wp:simplePos x="0" y="0"/>
              <wp:positionH relativeFrom="page">
                <wp:posOffset>828044</wp:posOffset>
              </wp:positionH>
              <wp:positionV relativeFrom="page">
                <wp:posOffset>1652265</wp:posOffset>
              </wp:positionV>
              <wp:extent cx="4114800" cy="203197"/>
              <wp:effectExtent l="0" t="0" r="0" b="6353"/>
              <wp:wrapNone/>
              <wp:docPr id="429379913" name="Text Box 2"/>
              <wp:cNvGraphicFramePr/>
              <a:graphic xmlns:a="http://schemas.openxmlformats.org/drawingml/2006/main">
                <a:graphicData uri="http://schemas.microsoft.com/office/word/2010/wordprocessingShape">
                  <wps:wsp>
                    <wps:cNvSpPr txBox="1"/>
                    <wps:spPr>
                      <a:xfrm>
                        <a:off x="0" y="0"/>
                        <a:ext cx="4114800" cy="203197"/>
                      </a:xfrm>
                      <a:prstGeom prst="rect">
                        <a:avLst/>
                      </a:prstGeom>
                      <a:noFill/>
                      <a:ln>
                        <a:noFill/>
                        <a:prstDash/>
                      </a:ln>
                    </wps:spPr>
                    <wps:txbx>
                      <w:txbxContent>
                        <w:p w14:paraId="01BCD010" w14:textId="77777777" w:rsidR="00084401" w:rsidRDefault="00084401">
                          <w:r>
                            <w:rPr>
                              <w:noProof/>
                            </w:rPr>
                            <w:drawing>
                              <wp:inline distT="0" distB="0" distL="0" distR="0" wp14:anchorId="2D405F8A" wp14:editId="199E062E">
                                <wp:extent cx="2162171" cy="85725"/>
                                <wp:effectExtent l="0" t="0" r="0" b="9525"/>
                                <wp:docPr id="1336223039" name="Bild 1" descr="Adresszei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rcRect/>
                                        <a:stretch>
                                          <a:fillRect/>
                                        </a:stretch>
                                      </pic:blipFill>
                                      <pic:spPr>
                                        <a:xfrm>
                                          <a:off x="0" y="0"/>
                                          <a:ext cx="2162171" cy="85725"/>
                                        </a:xfrm>
                                        <a:prstGeom prst="rect">
                                          <a:avLst/>
                                        </a:prstGeom>
                                        <a:noFill/>
                                        <a:ln>
                                          <a:noFill/>
                                          <a:prstDash/>
                                        </a:ln>
                                      </pic:spPr>
                                    </pic:pic>
                                  </a:graphicData>
                                </a:graphic>
                              </wp:inline>
                            </w:drawing>
                          </w:r>
                          <w:r>
                            <w:t xml:space="preserve">   </w:t>
                          </w:r>
                        </w:p>
                      </w:txbxContent>
                    </wps:txbx>
                    <wps:bodyPr wrap="square" lIns="0" tIns="0" rIns="0" bIns="0" anchor="t">
                      <a:spAutoFit/>
                    </wps:bodyPr>
                  </wps:wsp>
                </a:graphicData>
              </a:graphic>
            </wp:anchor>
          </w:drawing>
        </mc:Choice>
        <mc:Fallback>
          <w:pict>
            <v:shape w14:anchorId="22DB8E17" id="Text Box 2" o:spid="_x0000_s1030" type="#_x0000_t202" style="position:absolute;left:0;text-align:left;margin-left:65.2pt;margin-top:130.1pt;width:324pt;height:16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" filled="f" stroked="f">
              <v:textbox style="mso-fit-shape-to-text:t" inset="0,0,0,0">
                <w:txbxContent>
                  <w:p w14:paraId="01BCD010" w14:textId="77777777" w:rsidR="00084401" w:rsidRDefault="00084401">
                    <w:r>
                      <w:rPr>
                        <w:noProof/>
                      </w:rPr>
                      <w:drawing>
                        <wp:inline distT="0" distB="0" distL="0" distR="0" wp14:anchorId="2D405F8A" wp14:editId="199E062E">
                          <wp:extent cx="2162171" cy="85725"/>
                          <wp:effectExtent l="0" t="0" r="0" b="9525"/>
                          <wp:docPr id="1336223039" name="Bild 1" descr="Adresszei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rcRect/>
                                  <a:stretch>
                                    <a:fillRect/>
                                  </a:stretch>
                                </pic:blipFill>
                                <pic:spPr>
                                  <a:xfrm>
                                    <a:off x="0" y="0"/>
                                    <a:ext cx="2162171" cy="85725"/>
                                  </a:xfrm>
                                  <a:prstGeom prst="rect">
                                    <a:avLst/>
                                  </a:prstGeom>
                                  <a:noFill/>
                                  <a:ln>
                                    <a:noFill/>
                                    <a:prstDash/>
                                  </a:ln>
                                </pic:spPr>
                              </pic:pic>
                            </a:graphicData>
                          </a:graphic>
                        </wp:inline>
                      </w:drawing>
                    </w:r>
                    <w:r>
                      <w:t xml:space="preserve">   </w:t>
                    </w:r>
                  </w:p>
                </w:txbxContent>
              </v:textbox>
              <w10:wrap anchorx="page" anchory="page"/>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82FD1"/>
    <w:multiLevelType w:val="multilevel"/>
    <w:tmpl w:val="4CCEF550"/>
    <w:styleLink w:val="FormatvorlageNummerierteListe"/>
    <w:lvl w:ilvl="0">
      <w:start w:val="1"/>
      <w:numFmt w:val="decimal"/>
      <w:lvlText w:val="%1."/>
      <w:lvlJc w:val="left"/>
      <w:pPr>
        <w:ind w:left="454" w:hanging="312"/>
      </w:pPr>
      <w:rPr>
        <w:rFonts w:ascii="Arial" w:hAnsi="Arial"/>
        <w:sz w:val="22"/>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054547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D526F"/>
    <w:rsid w:val="00084401"/>
    <w:rsid w:val="0045161F"/>
    <w:rsid w:val="009D526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318661"/>
  <w15:docId w15:val="{1B3E397B-F348-4D70-8F55-AB7E9E465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Next/>
      <w:keepLines/>
      <w:spacing w:after="60" w:line="260" w:lineRule="exact"/>
      <w:jc w:val="both"/>
    </w:pPr>
    <w:rPr>
      <w:rFonts w:ascii="Arial" w:hAnsi="Arial"/>
      <w:sz w:val="22"/>
      <w:szCs w:val="24"/>
      <w:lang w:val="de-DE" w:eastAsia="de-DE"/>
    </w:rPr>
  </w:style>
  <w:style w:type="paragraph" w:styleId="berschrift1">
    <w:name w:val="heading 1"/>
    <w:basedOn w:val="Standard"/>
    <w:next w:val="Standard"/>
    <w:uiPriority w:val="9"/>
    <w:qFormat/>
    <w:pPr>
      <w:spacing w:before="500"/>
      <w:outlineLvl w:val="0"/>
    </w:pPr>
    <w:rPr>
      <w:b/>
      <w:bCs/>
      <w:kern w:val="3"/>
      <w:szCs w:val="32"/>
    </w:rPr>
  </w:style>
  <w:style w:type="paragraph" w:styleId="berschrift2">
    <w:name w:val="heading 2"/>
    <w:basedOn w:val="Standard"/>
    <w:next w:val="Standard"/>
    <w:uiPriority w:val="9"/>
    <w:semiHidden/>
    <w:unhideWhenUsed/>
    <w:qFormat/>
    <w:pPr>
      <w:spacing w:before="240"/>
      <w:outlineLvl w:val="1"/>
    </w:pPr>
    <w:rPr>
      <w:rFonts w:cs="Arial"/>
      <w:b/>
      <w:bCs/>
      <w:iCs/>
      <w:szCs w:val="28"/>
    </w:rPr>
  </w:style>
  <w:style w:type="paragraph" w:styleId="berschrift3">
    <w:name w:val="heading 3"/>
    <w:basedOn w:val="Standard"/>
    <w:next w:val="Standard"/>
    <w:uiPriority w:val="9"/>
    <w:semiHidden/>
    <w:unhideWhenUsed/>
    <w:qFormat/>
    <w:pPr>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pPr>
      <w:spacing w:after="0"/>
    </w:p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customStyle="1" w:styleId="Briefkopf">
    <w:name w:val="Briefkopf"/>
    <w:basedOn w:val="Standard"/>
    <w:pPr>
      <w:spacing w:after="50"/>
      <w:jc w:val="left"/>
    </w:pPr>
  </w:style>
  <w:style w:type="numbering" w:customStyle="1" w:styleId="FormatvorlageNummerierteListe">
    <w:name w:val="Formatvorlage Nummerierte Liste"/>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1.emf"/><Relationship Id="rId1" Type="http://schemas.openxmlformats.org/officeDocument/2006/relationships/image" Target="media/image2.png"/><Relationship Id="rId4"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AkutantragPK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AkutantragPKV.dot</Template>
  <TotalTime>0</TotalTime>
  <Pages>7</Pages>
  <Words>2007</Words>
  <Characters>11441</Characters>
  <Application>Microsoft Office Word</Application>
  <DocSecurity>4</DocSecurity>
  <Lines>95</Lines>
  <Paragraphs>26</Paragraphs>
  <ScaleCrop>false</ScaleCrop>
  <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Carsten Musterweg</dc:creator>
  <cp:lastModifiedBy>Carsten Musterweg</cp:lastModifiedBy>
  <cp:revision>2</cp:revision>
  <cp:lastPrinted>2025-01-30T12:38:00Z</cp:lastPrinted>
  <dcterms:created xsi:type="dcterms:W3CDTF">2026-04-21T19:09:00Z</dcterms:created>
  <dcterms:modified xsi:type="dcterms:W3CDTF">2026-04-21T19:09:00Z</dcterms:modified>
</cp:coreProperties>
</file>