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B7E0" w14:textId="77777777" w:rsidR="007968E9" w:rsidRDefault="007968E9" w:rsidP="003B3D92">
      <w:pPr>
        <w:keepNext w:val="0"/>
        <w:keepLines w:val="0"/>
        <w:framePr w:w="6840" w:hSpace="180" w:wrap="around" w:hAnchor="margin" w:x="13041" w:y="27216" w:anchorLock="1"/>
      </w:pPr>
    </w:p>
    <w:p w14:paraId="0A1FED69" w14:textId="4AB3FD95" w:rsidR="00354BCC" w:rsidRDefault="004F6ACD" w:rsidP="00354BCC">
      <w:pPr>
        <w:jc w:val="right"/>
      </w:pPr>
      <w:r>
        <w:rPr>
          <w:noProof/>
        </w:rPr>
        <mc:AlternateContent>
          <mc:Choice Requires="wps">
            <w:drawing>
              <wp:anchor distT="0" distB="0" distL="114300" distR="114300" simplePos="0" relativeHeight="251657728" behindDoc="0" locked="1" layoutInCell="1" allowOverlap="1" wp14:anchorId="04089DD6" wp14:editId="12EDDFEB">
                <wp:simplePos x="0" y="0"/>
                <wp:positionH relativeFrom="margin">
                  <wp:align>left</wp:align>
                </wp:positionH>
                <wp:positionV relativeFrom="page">
                  <wp:posOffset>1905000</wp:posOffset>
                </wp:positionV>
                <wp:extent cx="4114800" cy="1514475"/>
                <wp:effectExtent l="0" t="0" r="0" b="0"/>
                <wp:wrapNone/>
                <wp:docPr id="38802958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8C978" w14:textId="77777777" w:rsidR="00354BCC" w:rsidRDefault="001F58FF" w:rsidP="00354BCC">
                            <w:pPr>
                              <w:pStyle w:val="Adressblock"/>
                            </w:pPr>
                            <w:bookmarkStart w:id="0" w:name="P_01Institution_Adr_Versicherung"/>
                            <w:r>
                              <w:t>Allianz  Private Krankenversicherung  AG</w:t>
                            </w:r>
                            <w:bookmarkEnd w:id="0"/>
                          </w:p>
                          <w:p w14:paraId="14F5D351" w14:textId="77777777" w:rsidR="00354BCC" w:rsidRPr="000712B0" w:rsidRDefault="00354BCC" w:rsidP="00354BCC">
                            <w:pPr>
                              <w:pStyle w:val="Adressblock"/>
                            </w:pPr>
                            <w:r>
                              <w:t>Fachgutachter für Psychotherapie</w:t>
                            </w:r>
                          </w:p>
                          <w:p w14:paraId="35B89248" w14:textId="77777777" w:rsidR="00354BCC" w:rsidRDefault="00354BCC" w:rsidP="00354BCC">
                            <w:pPr>
                              <w:pStyle w:val="Adressblock"/>
                            </w:pPr>
                            <w:bookmarkStart w:id="1" w:name="P_01Strasse_Adr_Versicherung"/>
                            <w:bookmarkEnd w:id="1"/>
                          </w:p>
                          <w:p w14:paraId="04D0B56B" w14:textId="77777777" w:rsidR="00354BCC" w:rsidRDefault="001F58FF" w:rsidP="00354BCC">
                            <w:pPr>
                              <w:pStyle w:val="Adressblock"/>
                            </w:pPr>
                            <w:bookmarkStart w:id="2" w:name="P_01PLZ_Adr_Versicherung"/>
                            <w:r>
                              <w:t>10870</w:t>
                            </w:r>
                            <w:bookmarkEnd w:id="2"/>
                            <w:r w:rsidR="00354BCC">
                              <w:t xml:space="preserve"> </w:t>
                            </w:r>
                            <w:bookmarkStart w:id="3" w:name="P_01Ort_Adr_Versicherung"/>
                            <w:r>
                              <w:t>Berlin</w:t>
                            </w:r>
                            <w:bookmarkEnd w:id="3"/>
                          </w:p>
                          <w:p w14:paraId="55CC7481" w14:textId="77777777" w:rsidR="00354BCC" w:rsidRDefault="00354BCC" w:rsidP="00354BCC">
                            <w:pPr>
                              <w:pStyle w:val="Adressblock"/>
                            </w:pPr>
                          </w:p>
                          <w:p w14:paraId="1F9E6044" w14:textId="77777777" w:rsidR="00354BCC" w:rsidRDefault="00354BCC" w:rsidP="00354BCC">
                            <w:pPr>
                              <w:pStyle w:val="Adressblock"/>
                            </w:pPr>
                          </w:p>
                          <w:p w14:paraId="19DFDDA8"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3C473E6A" w14:textId="77777777" w:rsidR="00354BCC" w:rsidRDefault="00354BCC" w:rsidP="00354BCC">
                            <w:pPr>
                              <w:pStyle w:val="Adressblock"/>
                              <w:rPr>
                                <w:sz w:val="16"/>
                                <w:szCs w:val="16"/>
                              </w:rPr>
                            </w:pPr>
                            <w:r>
                              <w:rPr>
                                <w:sz w:val="16"/>
                                <w:szCs w:val="16"/>
                              </w:rPr>
                              <w:t>FAX</w:t>
                            </w:r>
                            <w:bookmarkStart w:id="4" w:name="P_01Telefax_Adr_Versicherung"/>
                            <w:r w:rsidR="001F58FF">
                              <w:rPr>
                                <w:sz w:val="16"/>
                                <w:szCs w:val="16"/>
                              </w:rPr>
                              <w:t>0800 4400103</w:t>
                            </w:r>
                            <w:bookmarkEnd w:id="4"/>
                          </w:p>
                          <w:p w14:paraId="14322DD2" w14:textId="77777777" w:rsidR="00354BCC" w:rsidRPr="00723F79" w:rsidRDefault="00354BCC" w:rsidP="00354BCC">
                            <w:pPr>
                              <w:pStyle w:val="Adressblock"/>
                              <w:rPr>
                                <w:sz w:val="16"/>
                                <w:szCs w:val="16"/>
                              </w:rPr>
                            </w:pPr>
                            <w:r>
                              <w:rPr>
                                <w:sz w:val="16"/>
                                <w:szCs w:val="16"/>
                              </w:rPr>
                              <w:t>Tel.:.</w:t>
                            </w:r>
                            <w:bookmarkStart w:id="5" w:name="P_01Telefon_Adr_Versicherung"/>
                            <w:r w:rsidR="001F58FF">
                              <w:rPr>
                                <w:sz w:val="16"/>
                                <w:szCs w:val="16"/>
                              </w:rPr>
                              <w:t>0800 4100 108</w:t>
                            </w:r>
                            <w:bookmarkEnd w:id="5"/>
                          </w:p>
                          <w:p w14:paraId="64148570" w14:textId="77777777" w:rsidR="00354BCC" w:rsidRPr="000712B0" w:rsidRDefault="00354BCC" w:rsidP="00354BCC">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89DD6"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1F18C978" w14:textId="77777777" w:rsidR="00354BCC" w:rsidRDefault="001F58FF" w:rsidP="00354BCC">
                      <w:pPr>
                        <w:pStyle w:val="Adressblock"/>
                      </w:pPr>
                      <w:bookmarkStart w:id="6" w:name="P_01Institution_Adr_Versicherung"/>
                      <w:r>
                        <w:t>Allianz  Private Krankenversicherung  AG</w:t>
                      </w:r>
                      <w:bookmarkEnd w:id="6"/>
                    </w:p>
                    <w:p w14:paraId="14F5D351" w14:textId="77777777" w:rsidR="00354BCC" w:rsidRPr="000712B0" w:rsidRDefault="00354BCC" w:rsidP="00354BCC">
                      <w:pPr>
                        <w:pStyle w:val="Adressblock"/>
                      </w:pPr>
                      <w:r>
                        <w:t>Fachgutachter für Psychotherapie</w:t>
                      </w:r>
                    </w:p>
                    <w:p w14:paraId="35B89248" w14:textId="77777777" w:rsidR="00354BCC" w:rsidRDefault="00354BCC" w:rsidP="00354BCC">
                      <w:pPr>
                        <w:pStyle w:val="Adressblock"/>
                      </w:pPr>
                      <w:bookmarkStart w:id="7" w:name="P_01Strasse_Adr_Versicherung"/>
                      <w:bookmarkEnd w:id="7"/>
                    </w:p>
                    <w:p w14:paraId="04D0B56B" w14:textId="77777777" w:rsidR="00354BCC" w:rsidRDefault="001F58FF" w:rsidP="00354BCC">
                      <w:pPr>
                        <w:pStyle w:val="Adressblock"/>
                      </w:pPr>
                      <w:bookmarkStart w:id="8" w:name="P_01PLZ_Adr_Versicherung"/>
                      <w:r>
                        <w:t>10870</w:t>
                      </w:r>
                      <w:bookmarkEnd w:id="8"/>
                      <w:r w:rsidR="00354BCC">
                        <w:t xml:space="preserve"> </w:t>
                      </w:r>
                      <w:bookmarkStart w:id="9" w:name="P_01Ort_Adr_Versicherung"/>
                      <w:r>
                        <w:t>Berlin</w:t>
                      </w:r>
                      <w:bookmarkEnd w:id="9"/>
                    </w:p>
                    <w:p w14:paraId="55CC7481" w14:textId="77777777" w:rsidR="00354BCC" w:rsidRDefault="00354BCC" w:rsidP="00354BCC">
                      <w:pPr>
                        <w:pStyle w:val="Adressblock"/>
                      </w:pPr>
                    </w:p>
                    <w:p w14:paraId="1F9E6044" w14:textId="77777777" w:rsidR="00354BCC" w:rsidRDefault="00354BCC" w:rsidP="00354BCC">
                      <w:pPr>
                        <w:pStyle w:val="Adressblock"/>
                      </w:pPr>
                    </w:p>
                    <w:p w14:paraId="19DFDDA8"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3C473E6A" w14:textId="77777777" w:rsidR="00354BCC" w:rsidRDefault="00354BCC" w:rsidP="00354BCC">
                      <w:pPr>
                        <w:pStyle w:val="Adressblock"/>
                        <w:rPr>
                          <w:sz w:val="16"/>
                          <w:szCs w:val="16"/>
                        </w:rPr>
                      </w:pPr>
                      <w:r>
                        <w:rPr>
                          <w:sz w:val="16"/>
                          <w:szCs w:val="16"/>
                        </w:rPr>
                        <w:t>FAX</w:t>
                      </w:r>
                      <w:bookmarkStart w:id="10" w:name="P_01Telefax_Adr_Versicherung"/>
                      <w:r w:rsidR="001F58FF">
                        <w:rPr>
                          <w:sz w:val="16"/>
                          <w:szCs w:val="16"/>
                        </w:rPr>
                        <w:t>0800 4400103</w:t>
                      </w:r>
                      <w:bookmarkEnd w:id="10"/>
                    </w:p>
                    <w:p w14:paraId="14322DD2" w14:textId="77777777" w:rsidR="00354BCC" w:rsidRPr="00723F79" w:rsidRDefault="00354BCC" w:rsidP="00354BCC">
                      <w:pPr>
                        <w:pStyle w:val="Adressblock"/>
                        <w:rPr>
                          <w:sz w:val="16"/>
                          <w:szCs w:val="16"/>
                        </w:rPr>
                      </w:pPr>
                      <w:r>
                        <w:rPr>
                          <w:sz w:val="16"/>
                          <w:szCs w:val="16"/>
                        </w:rPr>
                        <w:t>Tel.:.</w:t>
                      </w:r>
                      <w:bookmarkStart w:id="11" w:name="P_01Telefon_Adr_Versicherung"/>
                      <w:r w:rsidR="001F58FF">
                        <w:rPr>
                          <w:sz w:val="16"/>
                          <w:szCs w:val="16"/>
                        </w:rPr>
                        <w:t>0800 4100 108</w:t>
                      </w:r>
                      <w:bookmarkEnd w:id="11"/>
                    </w:p>
                    <w:p w14:paraId="64148570" w14:textId="77777777" w:rsidR="00354BCC" w:rsidRPr="000712B0" w:rsidRDefault="00354BCC" w:rsidP="00354BCC">
                      <w:pPr>
                        <w:pStyle w:val="Adressblock"/>
                      </w:pPr>
                    </w:p>
                  </w:txbxContent>
                </v:textbox>
                <w10:wrap anchorx="margin" anchory="page"/>
                <w10:anchorlock/>
              </v:shape>
            </w:pict>
          </mc:Fallback>
        </mc:AlternateContent>
      </w:r>
      <w:r w:rsidR="00354BCC">
        <w:t xml:space="preserve">Wald-Michelbach, </w:t>
      </w:r>
      <w:bookmarkStart w:id="12" w:name="S_01DokErst_LangesDatum"/>
      <w:r w:rsidR="001F58FF">
        <w:t>3. August 2022</w:t>
      </w:r>
      <w:bookmarkEnd w:id="12"/>
    </w:p>
    <w:p w14:paraId="05E3913E" w14:textId="77777777" w:rsidR="001D4817" w:rsidRPr="00D7372A" w:rsidRDefault="001D4817" w:rsidP="00865555">
      <w:pPr>
        <w:rPr>
          <w:rFonts w:cs="Arial"/>
        </w:rPr>
      </w:pPr>
    </w:p>
    <w:p w14:paraId="06479E91" w14:textId="77777777" w:rsidR="001D4817" w:rsidRPr="00354BCC" w:rsidRDefault="00B40529" w:rsidP="00865555">
      <w:pPr>
        <w:rPr>
          <w:rFonts w:cs="Arial"/>
          <w:b/>
          <w:sz w:val="26"/>
          <w:szCs w:val="26"/>
        </w:rPr>
      </w:pPr>
      <w:r w:rsidRPr="00354BCC">
        <w:rPr>
          <w:rFonts w:cs="Arial"/>
          <w:b/>
          <w:sz w:val="26"/>
          <w:szCs w:val="26"/>
        </w:rPr>
        <w:t>AKUTAUFNAHME</w:t>
      </w:r>
    </w:p>
    <w:p w14:paraId="049AC625" w14:textId="77777777" w:rsidR="00A84C1E" w:rsidRDefault="00E62855" w:rsidP="00984F23">
      <w:pPr>
        <w:keepNext w:val="0"/>
        <w:keepLines w:val="0"/>
        <w:rPr>
          <w:rFonts w:cs="Arial"/>
          <w:b/>
          <w:lang w:val="it-IT"/>
        </w:rPr>
      </w:pPr>
      <w:r>
        <w:rPr>
          <w:rFonts w:cs="Arial"/>
          <w:b/>
          <w:lang w:val="it-IT"/>
        </w:rPr>
        <w:t>Antrag auf Kostenübernahme</w:t>
      </w:r>
    </w:p>
    <w:p w14:paraId="40B02606" w14:textId="77777777" w:rsidR="00E62855" w:rsidRPr="00A84C1E" w:rsidRDefault="00E62855" w:rsidP="00984F23">
      <w:pPr>
        <w:keepNext w:val="0"/>
        <w:keepLines w:val="0"/>
        <w:rPr>
          <w:rFonts w:cs="Arial"/>
          <w:b/>
          <w:lang w:val="it-IT"/>
        </w:rPr>
      </w:pPr>
    </w:p>
    <w:p w14:paraId="40AF90F1" w14:textId="77777777" w:rsidR="001F58FF" w:rsidRDefault="001F58FF" w:rsidP="00984F23">
      <w:pPr>
        <w:keepNext w:val="0"/>
        <w:keepLines w:val="0"/>
        <w:rPr>
          <w:rFonts w:cs="Arial"/>
        </w:rPr>
      </w:pPr>
      <w:bookmarkStart w:id="13" w:name="P_01Postadresse_Adr_Patient"/>
      <w:r>
        <w:rPr>
          <w:rFonts w:cs="Arial"/>
        </w:rPr>
        <w:t>Frau</w:t>
      </w:r>
    </w:p>
    <w:p w14:paraId="2A584272" w14:textId="77777777" w:rsidR="001F58FF" w:rsidRDefault="001F58FF" w:rsidP="00984F23">
      <w:pPr>
        <w:keepNext w:val="0"/>
        <w:keepLines w:val="0"/>
        <w:rPr>
          <w:rFonts w:cs="Arial"/>
        </w:rPr>
      </w:pPr>
      <w:r>
        <w:rPr>
          <w:rFonts w:cs="Arial"/>
        </w:rPr>
        <w:t>Dr. Brigitte Gehrmann</w:t>
      </w:r>
    </w:p>
    <w:p w14:paraId="16F9E18A" w14:textId="77777777" w:rsidR="001F58FF" w:rsidRDefault="001F58FF" w:rsidP="00984F23">
      <w:pPr>
        <w:keepNext w:val="0"/>
        <w:keepLines w:val="0"/>
        <w:rPr>
          <w:rFonts w:cs="Arial"/>
        </w:rPr>
      </w:pPr>
      <w:r>
        <w:rPr>
          <w:rFonts w:cs="Arial"/>
        </w:rPr>
        <w:t>Musterstr. 10</w:t>
      </w:r>
    </w:p>
    <w:p w14:paraId="0B4E219C" w14:textId="77777777" w:rsidR="00A84C1E" w:rsidRDefault="001F58FF" w:rsidP="00984F23">
      <w:pPr>
        <w:keepNext w:val="0"/>
        <w:keepLines w:val="0"/>
        <w:rPr>
          <w:rFonts w:cs="Arial"/>
        </w:rPr>
      </w:pPr>
      <w:r>
        <w:rPr>
          <w:rFonts w:cs="Arial"/>
        </w:rPr>
        <w:t>12360 Musterstadt</w:t>
      </w:r>
      <w:bookmarkEnd w:id="13"/>
    </w:p>
    <w:p w14:paraId="4F6C132C" w14:textId="77777777" w:rsidR="00A84C1E" w:rsidRDefault="00961402" w:rsidP="00984F23">
      <w:pPr>
        <w:keepNext w:val="0"/>
        <w:keepLines w:val="0"/>
        <w:rPr>
          <w:rFonts w:cs="Arial"/>
        </w:rPr>
      </w:pPr>
      <w:r>
        <w:rPr>
          <w:rFonts w:cs="Arial"/>
        </w:rPr>
        <w:t xml:space="preserve">geb. </w:t>
      </w:r>
      <w:bookmarkStart w:id="14" w:name="P_01Geburtsdatum_Adr_Patient"/>
      <w:r w:rsidR="001F58FF">
        <w:rPr>
          <w:rFonts w:cs="Arial"/>
        </w:rPr>
        <w:t>14.04.1949</w:t>
      </w:r>
      <w:bookmarkEnd w:id="14"/>
    </w:p>
    <w:p w14:paraId="00284CFD" w14:textId="77777777" w:rsidR="00A84C1E" w:rsidRDefault="0064252D" w:rsidP="00984F23">
      <w:pPr>
        <w:keepNext w:val="0"/>
        <w:keepLines w:val="0"/>
        <w:rPr>
          <w:rFonts w:cs="Arial"/>
        </w:rPr>
      </w:pPr>
      <w:r>
        <w:rPr>
          <w:rFonts w:cs="Arial"/>
        </w:rPr>
        <w:t xml:space="preserve">Versicherungsnummer: </w:t>
      </w:r>
      <w:bookmarkStart w:id="15" w:name="P_01Versicherung_Nummer_Adr_Patient"/>
      <w:r w:rsidR="001F58FF">
        <w:rPr>
          <w:rFonts w:cs="Arial"/>
        </w:rPr>
        <w:t>1000013</w:t>
      </w:r>
      <w:bookmarkEnd w:id="15"/>
      <w:r w:rsidR="00C41A87">
        <w:rPr>
          <w:rFonts w:cs="Arial"/>
        </w:rPr>
        <w:t xml:space="preserve"> </w:t>
      </w:r>
    </w:p>
    <w:p w14:paraId="251E3CC2" w14:textId="77777777" w:rsidR="00A84C1E" w:rsidRDefault="00A84C1E" w:rsidP="00984F23">
      <w:pPr>
        <w:keepNext w:val="0"/>
        <w:keepLines w:val="0"/>
        <w:rPr>
          <w:rFonts w:cs="Arial"/>
        </w:rPr>
      </w:pPr>
    </w:p>
    <w:p w14:paraId="140DB6D2" w14:textId="77777777" w:rsidR="00FB5DB1" w:rsidRDefault="00FB5DB1" w:rsidP="00984F23">
      <w:pPr>
        <w:keepNext w:val="0"/>
        <w:keepLines w:val="0"/>
        <w:rPr>
          <w:rFonts w:cs="Arial"/>
        </w:rPr>
      </w:pPr>
    </w:p>
    <w:p w14:paraId="6D2B5E11" w14:textId="77777777" w:rsidR="00A84C1E" w:rsidRDefault="00FA001A" w:rsidP="00984F23">
      <w:pPr>
        <w:keepNext w:val="0"/>
        <w:keepLines w:val="0"/>
        <w:rPr>
          <w:rFonts w:cs="Arial"/>
        </w:rPr>
      </w:pPr>
      <w:r>
        <w:rPr>
          <w:rFonts w:cs="Arial"/>
        </w:rPr>
        <w:t>Sehr geehrte Damen und Herren</w:t>
      </w:r>
      <w:r w:rsidR="00A84C1E">
        <w:rPr>
          <w:rFonts w:cs="Arial"/>
        </w:rPr>
        <w:t>,</w:t>
      </w:r>
    </w:p>
    <w:p w14:paraId="33C4B2D4" w14:textId="77777777" w:rsidR="00A84C1E" w:rsidRDefault="00A84C1E" w:rsidP="00984F23">
      <w:pPr>
        <w:keepNext w:val="0"/>
        <w:keepLines w:val="0"/>
        <w:rPr>
          <w:rFonts w:cs="Arial"/>
        </w:rPr>
      </w:pPr>
    </w:p>
    <w:p w14:paraId="1C0D4436" w14:textId="77777777" w:rsidR="00A84C1E" w:rsidRDefault="00A84C1E" w:rsidP="00984F23">
      <w:pPr>
        <w:keepNext w:val="0"/>
        <w:keepLines w:val="0"/>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1F58FF">
        <w:rPr>
          <w:rFonts w:cs="Arial"/>
        </w:rPr>
        <w:instrText>w</w:instrText>
      </w:r>
      <w:r>
        <w:rPr>
          <w:rFonts w:cs="Arial"/>
        </w:rPr>
        <w:fldChar w:fldCharType="end"/>
      </w:r>
      <w:r>
        <w:rPr>
          <w:rFonts w:cs="Arial"/>
        </w:rPr>
        <w:instrText xml:space="preserve">"="m" "Herrn" "Frau" </w:instrText>
      </w:r>
      <w:r>
        <w:rPr>
          <w:rFonts w:cs="Arial"/>
        </w:rPr>
        <w:fldChar w:fldCharType="separate"/>
      </w:r>
      <w:r w:rsidR="001F58FF">
        <w:rPr>
          <w:rFonts w:cs="Arial"/>
          <w:noProof/>
        </w:rPr>
        <w:t>Frau</w:t>
      </w:r>
      <w:r>
        <w:rPr>
          <w:rFonts w:cs="Arial"/>
        </w:rPr>
        <w:fldChar w:fldCharType="end"/>
      </w:r>
      <w:r>
        <w:rPr>
          <w:rFonts w:cs="Arial"/>
        </w:rPr>
        <w:t xml:space="preserve"> </w:t>
      </w:r>
      <w:bookmarkStart w:id="16" w:name="P_02Vorname"/>
      <w:r w:rsidR="001F58FF">
        <w:rPr>
          <w:rFonts w:cs="Arial"/>
        </w:rPr>
        <w:t>Brigitte</w:t>
      </w:r>
      <w:bookmarkEnd w:id="16"/>
      <w:r>
        <w:rPr>
          <w:rFonts w:cs="Arial"/>
        </w:rPr>
        <w:t xml:space="preserve"> </w:t>
      </w:r>
      <w:bookmarkStart w:id="17" w:name="P_02Nachname"/>
      <w:r w:rsidR="001F58FF">
        <w:rPr>
          <w:rFonts w:cs="Arial"/>
        </w:rPr>
        <w:t>Gehrmann</w:t>
      </w:r>
      <w:bookmarkEnd w:id="17"/>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1F58FF">
        <w:rPr>
          <w:rFonts w:cs="Arial"/>
        </w:rPr>
        <w:instrText>w</w:instrText>
      </w:r>
      <w:r>
        <w:rPr>
          <w:rFonts w:cs="Arial"/>
        </w:rPr>
        <w:fldChar w:fldCharType="end"/>
      </w:r>
      <w:r>
        <w:rPr>
          <w:rFonts w:cs="Arial"/>
        </w:rPr>
        <w:instrText xml:space="preserve">"="m" "der" "die" </w:instrText>
      </w:r>
      <w:r>
        <w:rPr>
          <w:rFonts w:cs="Arial"/>
        </w:rPr>
        <w:fldChar w:fldCharType="separate"/>
      </w:r>
      <w:r w:rsidR="001F58FF">
        <w:rPr>
          <w:rFonts w:cs="Arial"/>
          <w:noProof/>
        </w:rPr>
        <w:t>die</w:t>
      </w:r>
      <w:r>
        <w:rPr>
          <w:rFonts w:cs="Arial"/>
        </w:rPr>
        <w:fldChar w:fldCharType="end"/>
      </w:r>
      <w:r>
        <w:rPr>
          <w:rFonts w:cs="Arial"/>
        </w:rPr>
        <w:t xml:space="preserve"> sich </w:t>
      </w:r>
      <w:r w:rsidR="00AB64CE">
        <w:rPr>
          <w:rFonts w:cs="Arial"/>
        </w:rPr>
        <w:t>seit dem</w:t>
      </w:r>
      <w:r>
        <w:rPr>
          <w:rFonts w:cs="Arial"/>
        </w:rPr>
        <w:t xml:space="preserve"> </w:t>
      </w:r>
      <w:bookmarkStart w:id="18" w:name="A_01Aufnahmetag"/>
      <w:r w:rsidR="001F58FF">
        <w:rPr>
          <w:rFonts w:cs="Arial"/>
        </w:rPr>
        <w:t>03.08.2022</w:t>
      </w:r>
      <w:bookmarkEnd w:id="18"/>
      <w:r>
        <w:rPr>
          <w:rFonts w:cs="Arial"/>
        </w:rPr>
        <w:t xml:space="preserve"> in unserer stationären Krankenhausbehandlung </w:t>
      </w:r>
      <w:r w:rsidR="00AB64CE">
        <w:rPr>
          <w:rFonts w:cs="Arial"/>
        </w:rPr>
        <w:t>befindet</w:t>
      </w:r>
      <w:r>
        <w:rPr>
          <w:rFonts w:cs="Arial"/>
        </w:rPr>
        <w:t>.</w:t>
      </w:r>
    </w:p>
    <w:p w14:paraId="43FE9340" w14:textId="77777777" w:rsidR="0006676A" w:rsidRDefault="0006676A" w:rsidP="00984F23">
      <w:pPr>
        <w:keepNext w:val="0"/>
        <w:keepLines w:val="0"/>
        <w:rPr>
          <w:rFonts w:cs="Arial"/>
        </w:rPr>
      </w:pPr>
    </w:p>
    <w:p w14:paraId="1863CA9B" w14:textId="77777777" w:rsidR="0006676A" w:rsidRDefault="0006676A" w:rsidP="00984F23">
      <w:pPr>
        <w:keepNext w:val="0"/>
        <w:keepLines w:val="0"/>
        <w:rPr>
          <w:rFonts w:cs="Arial"/>
        </w:rPr>
      </w:pPr>
    </w:p>
    <w:p w14:paraId="4760534E" w14:textId="77777777" w:rsidR="00482F19" w:rsidRDefault="00482F19" w:rsidP="00482F19">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5568BD9D" w14:textId="77777777" w:rsidR="005D795E" w:rsidRPr="00354BCC" w:rsidRDefault="00482F19" w:rsidP="00436DEC">
      <w:pPr>
        <w:keepNext w:val="0"/>
        <w:keepLines w:val="0"/>
        <w:spacing w:after="0"/>
        <w:rPr>
          <w:rFonts w:cs="Arial"/>
          <w:b/>
          <w:bCs/>
        </w:rPr>
      </w:pPr>
      <w:r>
        <w:rPr>
          <w:rFonts w:cs="Arial"/>
        </w:rPr>
        <w:br w:type="page"/>
      </w:r>
      <w:r w:rsidR="00B40529" w:rsidRPr="00354BCC">
        <w:rPr>
          <w:rFonts w:cs="Arial"/>
          <w:b/>
          <w:bCs/>
        </w:rPr>
        <w:t>Einweisungsd</w:t>
      </w:r>
      <w:r w:rsidR="005D795E" w:rsidRPr="00354BCC">
        <w:rPr>
          <w:rFonts w:cs="Arial"/>
          <w:b/>
          <w:bCs/>
        </w:rPr>
        <w:t>iagnose</w:t>
      </w:r>
      <w:r w:rsidR="00B40529" w:rsidRPr="00354BCC">
        <w:rPr>
          <w:rFonts w:cs="Arial"/>
          <w:b/>
          <w:bCs/>
        </w:rPr>
        <w:t xml:space="preserve"> </w:t>
      </w:r>
    </w:p>
    <w:p w14:paraId="2E3F078E" w14:textId="77777777" w:rsidR="00B40529" w:rsidRPr="00B40529" w:rsidRDefault="00207DF6" w:rsidP="00436DEC">
      <w:pPr>
        <w:keepNext w:val="0"/>
        <w:keepLines w:val="0"/>
        <w:spacing w:after="0"/>
        <w:rPr>
          <w:rFonts w:cs="Arial"/>
        </w:rPr>
      </w:pPr>
      <w:r>
        <w:rPr>
          <w:rFonts w:cs="Arial"/>
          <w:bCs/>
        </w:rPr>
        <w:t>F33.1 Rezidivierende depressive Störung, gegenwärtig mittelschwere Episode</w:t>
      </w:r>
    </w:p>
    <w:p w14:paraId="43118C0E" w14:textId="77777777" w:rsidR="00FD2371" w:rsidRDefault="00FD2371" w:rsidP="00436DEC">
      <w:pPr>
        <w:keepNext w:val="0"/>
        <w:keepLines w:val="0"/>
        <w:spacing w:after="0"/>
        <w:rPr>
          <w:rFonts w:cs="Arial"/>
        </w:rPr>
      </w:pPr>
    </w:p>
    <w:p w14:paraId="1336DB24" w14:textId="77777777" w:rsidR="00767A80" w:rsidRDefault="00A84C1E" w:rsidP="00436DEC">
      <w:pPr>
        <w:keepNext w:val="0"/>
        <w:keepLines w:val="0"/>
        <w:spacing w:after="0"/>
        <w:rPr>
          <w:rFonts w:cs="Arial"/>
          <w:b/>
          <w:bCs/>
        </w:rPr>
      </w:pPr>
      <w:r w:rsidRPr="00A84C1E">
        <w:rPr>
          <w:rFonts w:cs="Arial"/>
          <w:b/>
          <w:bCs/>
        </w:rPr>
        <w:t>Aktuelle Anamnese</w:t>
      </w:r>
    </w:p>
    <w:p w14:paraId="3A81B6B1" w14:textId="77777777" w:rsidR="00767A80" w:rsidRPr="001F58FF" w:rsidRDefault="001F58FF" w:rsidP="001F58FF">
      <w:bookmarkStart w:id="19" w:name="T_017_Anamnese_Aktuelle_Anamnese"/>
      <w:r w:rsidRPr="001F58FF">
        <w:t>Frau G. berichtet, ihre häusliche Situation sei chronisch angespannt, seit Jahren. Ihr Mann habe in den letzten Jahren für sie immer schwierigere Verhaltensweisen an den</w:t>
      </w:r>
      <w:r w:rsidR="00207DF6">
        <w:t xml:space="preserve"> </w:t>
      </w:r>
      <w:r w:rsidRPr="001F58FF">
        <w:t>Tag gelegt: er gebe ihr "die Schuld an allem", beschäftige sich nur mit Dingen, die ihn interessieren (häufig am Computer), macht kaum etwas im Haushalt. Es gäbe viele konfliktäre Auseinandersetzungen und keine Zuwendung oder Empathie seinerseits. Sie vermutet, er würde an einer frontotemporalen Demenz leiden. Dies habe ihr Sohn, der Arzt ist, vor 3 Jahren diagnostiziert. Sie schildert, derzeit fühle sie sich unfähig, sich den häuslichen Anforderungen zu stellen. Es gebe w</w:t>
      </w:r>
      <w:r w:rsidR="00207DF6">
        <w:t>ei</w:t>
      </w:r>
      <w:r w:rsidRPr="001F58FF">
        <w:t>terhin massive familiäre Konflikte u.a. mit ihrer Tochter. Sie sei dünnhäutig, müsse ständig weinen, sie fühle sich sehr verzweifelt, sei sehr erschöpft und appetitlos, habe diverse Schmerzen. Sie treffe kaum Menschen. Sie habe Hemmungen, Menschen aus ihrer Umgebung ehrlich ihre Situation zu schildern, aus Sorge, etwas könne sich herumsprechen und sie könne ihren Mann damit in schlechtes Licht bringen. Sie fühle sich sozial isoliert.  Suizidgedanken habe sie zwar, aber keine konkreten Pläne, keine vorbereitenden Handlungen.</w:t>
      </w:r>
      <w:bookmarkEnd w:id="19"/>
    </w:p>
    <w:p w14:paraId="1D4A6A23" w14:textId="77777777" w:rsidR="00271237" w:rsidRPr="00767A80" w:rsidRDefault="00271237" w:rsidP="00436DEC">
      <w:pPr>
        <w:keepNext w:val="0"/>
        <w:keepLines w:val="0"/>
        <w:spacing w:after="0"/>
        <w:rPr>
          <w:rFonts w:cs="Arial"/>
        </w:rPr>
      </w:pPr>
    </w:p>
    <w:p w14:paraId="4AD67F48" w14:textId="77777777" w:rsidR="00677711" w:rsidRDefault="00677711" w:rsidP="00677711">
      <w:pPr>
        <w:keepNext w:val="0"/>
        <w:keepLines w:val="0"/>
        <w:spacing w:after="0"/>
        <w:rPr>
          <w:rFonts w:cs="Arial"/>
          <w:b/>
          <w:bCs/>
        </w:rPr>
      </w:pPr>
      <w:r>
        <w:rPr>
          <w:rFonts w:cs="Arial"/>
          <w:b/>
          <w:bCs/>
        </w:rPr>
        <w:t>Problemrelevante Vorgeschichte</w:t>
      </w:r>
      <w:r>
        <w:rPr>
          <w:rFonts w:cs="Arial"/>
        </w:rPr>
        <w:t xml:space="preserve"> </w:t>
      </w:r>
    </w:p>
    <w:p w14:paraId="21DDBA56" w14:textId="77777777" w:rsidR="001F58FF" w:rsidRPr="001F58FF" w:rsidRDefault="001F58FF" w:rsidP="001F58FF">
      <w:bookmarkStart w:id="20" w:name="T_018_Anamnese_Vorgeschichte"/>
      <w:r w:rsidRPr="001F58FF">
        <w:t xml:space="preserve">Seit sie 20 ist, sei sie mit ihrem Mann zusammen. Sie hätten zusammen 4 Kinder. Sie sei Ärztin und habe in vielen verschiedenen Bereichen gearbeitet, u.a. als Land- und Hausärztin, war aber auch gerne Mutter und Hausfrau. Sie habe zusätzlich </w:t>
      </w:r>
      <w:r w:rsidR="00207DF6">
        <w:t>verschiedene</w:t>
      </w:r>
      <w:r w:rsidRPr="001F58FF">
        <w:t xml:space="preserve"> Ausbildungen gemacht: zur Hauswirtschafterin</w:t>
      </w:r>
      <w:r w:rsidR="00207DF6">
        <w:t xml:space="preserve">, </w:t>
      </w:r>
      <w:r w:rsidRPr="001F58FF">
        <w:t>eine Hospizbegleiter-Ausbildung und eine Notarztausbildung. Als Notarzt habe sie Einsätze im Ausland geflogen. Während dieser Einsätze habe sie schlimme Dinge sehen müssen, die si</w:t>
      </w:r>
      <w:r w:rsidR="00207DF6">
        <w:t>e schlecht</w:t>
      </w:r>
      <w:r w:rsidRPr="001F58FF">
        <w:t xml:space="preserve"> verarbeitet haben könne damals. Es habe in ihrem Leben mehrere sehr belastende E</w:t>
      </w:r>
      <w:r w:rsidR="00207DF6">
        <w:t>r</w:t>
      </w:r>
      <w:r w:rsidRPr="001F58FF">
        <w:t>eignisse gegeben, die sie schwer verkraftet habe. Einmal habe es vor Jahren eine Räumungsklage gegeben, sie habe</w:t>
      </w:r>
      <w:r w:rsidR="00207DF6">
        <w:t xml:space="preserve"> danach</w:t>
      </w:r>
      <w:r w:rsidRPr="001F58FF">
        <w:t xml:space="preserve"> keine Unterkunft finden können und habe monatelang bei Familie und Bekannten provisorisch unterkommen müssen. Weiterhin habe ihr Mann in seiner Laufbahn als Arzt mehrere Situationen erleben müssen, die ihn bis an den Rand der Insolvenz gebracht haben. Dies habe sie lange sehr stark belastet. </w:t>
      </w:r>
    </w:p>
    <w:p w14:paraId="52422C2A" w14:textId="77777777" w:rsidR="00677711" w:rsidRDefault="001F58FF" w:rsidP="001F58FF">
      <w:r w:rsidRPr="001F58FF">
        <w:t>Als die Kinder klein waren, hätten die Kinder viele schlimme Unfälle gehabt. Auch sie selber habe Unfälle gehabt. Sie habe weiter</w:t>
      </w:r>
      <w:r w:rsidR="00207DF6">
        <w:t>h</w:t>
      </w:r>
      <w:r w:rsidRPr="001F58FF">
        <w:t>in ihre Mutter in ihr Haus geholt und sie gepflegt bis sie 2017 starb. Frau G. war 2 mal in stationärer psychotherapeutischer Behandlung, als die Belastungen und traumatisierenden Ereignisse innerlich nicht mehr aufzufangen waren.</w:t>
      </w:r>
      <w:bookmarkEnd w:id="20"/>
    </w:p>
    <w:p w14:paraId="4FA52691" w14:textId="77777777" w:rsidR="00677711" w:rsidRDefault="00677711" w:rsidP="00677711">
      <w:pPr>
        <w:keepNext w:val="0"/>
        <w:keepLines w:val="0"/>
        <w:spacing w:after="0"/>
        <w:rPr>
          <w:rFonts w:cs="Arial"/>
        </w:rPr>
      </w:pPr>
    </w:p>
    <w:p w14:paraId="0DC56451" w14:textId="77777777" w:rsidR="006C4BB9" w:rsidRDefault="006C4BB9" w:rsidP="00436DEC">
      <w:pPr>
        <w:keepNext w:val="0"/>
        <w:keepLines w:val="0"/>
        <w:spacing w:after="0"/>
        <w:rPr>
          <w:rFonts w:cs="Arial"/>
          <w:bCs/>
        </w:rPr>
      </w:pPr>
    </w:p>
    <w:p w14:paraId="68A63085" w14:textId="77777777" w:rsidR="00AA1C8A" w:rsidRDefault="00AA1C8A" w:rsidP="00436DEC">
      <w:pPr>
        <w:keepNext w:val="0"/>
        <w:keepLines w:val="0"/>
        <w:spacing w:after="0"/>
        <w:rPr>
          <w:rFonts w:cs="Arial"/>
          <w:bCs/>
        </w:rPr>
      </w:pPr>
    </w:p>
    <w:p w14:paraId="4AA047E4" w14:textId="77777777" w:rsidR="00AA1C8A" w:rsidRDefault="00AA1C8A" w:rsidP="00436DEC">
      <w:pPr>
        <w:keepNext w:val="0"/>
        <w:keepLines w:val="0"/>
        <w:spacing w:after="0"/>
        <w:rPr>
          <w:rFonts w:cs="Arial"/>
          <w:bCs/>
        </w:rPr>
      </w:pPr>
    </w:p>
    <w:p w14:paraId="01F2CD0C" w14:textId="77777777" w:rsidR="00AA1C8A" w:rsidRPr="006C4BB9" w:rsidRDefault="00AA1C8A" w:rsidP="00436DEC">
      <w:pPr>
        <w:keepNext w:val="0"/>
        <w:keepLines w:val="0"/>
        <w:spacing w:after="0"/>
        <w:rPr>
          <w:rFonts w:cs="Arial"/>
          <w:bCs/>
        </w:rPr>
      </w:pPr>
    </w:p>
    <w:p w14:paraId="5AB10951" w14:textId="77777777" w:rsidR="009B637F" w:rsidRPr="008219BC" w:rsidRDefault="009B637F" w:rsidP="00436DEC">
      <w:pPr>
        <w:keepNext w:val="0"/>
        <w:keepLines w:val="0"/>
        <w:spacing w:after="0"/>
        <w:rPr>
          <w:rFonts w:cs="Arial"/>
          <w:b/>
          <w:bCs/>
        </w:rPr>
      </w:pPr>
      <w:r w:rsidRPr="008219BC">
        <w:rPr>
          <w:rFonts w:cs="Arial"/>
          <w:b/>
          <w:bCs/>
        </w:rPr>
        <w:t>Psychischer Befund</w:t>
      </w:r>
    </w:p>
    <w:p w14:paraId="54BF5EF7" w14:textId="77777777" w:rsidR="007A3D34" w:rsidRPr="001F58FF" w:rsidRDefault="001F58FF" w:rsidP="001F58FF">
      <w:bookmarkStart w:id="21" w:name="T_0129_Befunde_Psychischer_Befund"/>
      <w:r w:rsidRPr="001F58FF">
        <w:t>Im Gespräch offen, wach, bewusstseinsklar, zu allen Qualitäten orientiert. Konzentration subjektiv gemindert. Auffassung, Merkfähigkeit und Gedächtnis intakt. Formalgedanklich geordnet, keine Denkverlangsamung, eingeengtes Denken mit Fokus auf Probleme, Grübelneigung. Keine konkreten Phobien oder Ängste. Keine Zwänge. Kein Anhalt für Wahn oder Sinnestäuschungen, keine Ich- Störungen. Stimmungslage gedrückt, affektive Schwingungsfähigkeit leicht reduziert bei insgesamt ängstlicher, angespannter, verzweifelter und trauriger Affektlage. Erschöpfung, stark eingeschränkte Belastbarkeit. Hoffnungslosigkeit, Insuffizienzgefühle. Schuldgefühle, Ambivalenz. Antrieb reduziert. Starke innere Unruhe. Keine zirkadianen Besonderheiten. Ausgeprägte Einschlafstörungen und l ausgeprägte Durchschlafstörungen, Früherwachen. Kein aktiv aggressives oder selbstverletzendes Verhalten. Starker sozialer Rückzug. In der Vergangenheit keinerlei suizidale Handlungen, es gebe lebensüberdrüssige und suizidale Gedanken, aber keine suizidale Handlungsplanung, Handlungsvorbereitung. Zum Zeitpunkt der Aufnahme von akuter Suizidalität klar distanziert.</w:t>
      </w:r>
      <w:bookmarkEnd w:id="21"/>
    </w:p>
    <w:p w14:paraId="4CAB01D8" w14:textId="77777777" w:rsidR="009B637F" w:rsidRDefault="009B637F" w:rsidP="00436DEC">
      <w:pPr>
        <w:keepNext w:val="0"/>
        <w:keepLines w:val="0"/>
        <w:spacing w:after="0"/>
        <w:rPr>
          <w:rFonts w:cs="Arial"/>
          <w:bCs/>
        </w:rPr>
      </w:pPr>
    </w:p>
    <w:p w14:paraId="5772ACAF" w14:textId="77777777" w:rsidR="00207DF6" w:rsidRDefault="00207DF6" w:rsidP="00436DEC">
      <w:pPr>
        <w:keepNext w:val="0"/>
        <w:keepLines w:val="0"/>
        <w:spacing w:after="0"/>
        <w:rPr>
          <w:rFonts w:cs="Arial"/>
          <w:bCs/>
        </w:rPr>
      </w:pPr>
    </w:p>
    <w:p w14:paraId="6557A105" w14:textId="77777777" w:rsidR="00207DF6" w:rsidRDefault="00207DF6" w:rsidP="00436DEC">
      <w:pPr>
        <w:keepNext w:val="0"/>
        <w:keepLines w:val="0"/>
        <w:spacing w:after="0"/>
        <w:rPr>
          <w:rFonts w:cs="Arial"/>
          <w:bCs/>
        </w:rPr>
      </w:pPr>
    </w:p>
    <w:p w14:paraId="6DC928C9" w14:textId="77777777" w:rsidR="00AA1C8A" w:rsidRDefault="00AA1C8A" w:rsidP="00436DEC">
      <w:pPr>
        <w:keepNext w:val="0"/>
        <w:keepLines w:val="0"/>
        <w:spacing w:after="0"/>
        <w:rPr>
          <w:rFonts w:cs="Arial"/>
          <w:bCs/>
        </w:rPr>
      </w:pPr>
    </w:p>
    <w:p w14:paraId="592E9D68" w14:textId="77777777" w:rsidR="00AA1C8A" w:rsidRDefault="00AA1C8A" w:rsidP="00436DEC">
      <w:pPr>
        <w:keepNext w:val="0"/>
        <w:keepLines w:val="0"/>
        <w:spacing w:after="0"/>
        <w:rPr>
          <w:rFonts w:cs="Arial"/>
          <w:bCs/>
        </w:rPr>
      </w:pPr>
    </w:p>
    <w:p w14:paraId="6C597851" w14:textId="77777777" w:rsidR="00AA1C8A" w:rsidRDefault="00AA1C8A" w:rsidP="00436DEC">
      <w:pPr>
        <w:keepNext w:val="0"/>
        <w:keepLines w:val="0"/>
        <w:spacing w:after="0"/>
        <w:rPr>
          <w:rFonts w:cs="Arial"/>
          <w:bCs/>
        </w:rPr>
      </w:pPr>
    </w:p>
    <w:p w14:paraId="3F69BDF4" w14:textId="77777777" w:rsidR="00AA1C8A" w:rsidRDefault="00AA1C8A" w:rsidP="00436DEC">
      <w:pPr>
        <w:keepNext w:val="0"/>
        <w:keepLines w:val="0"/>
        <w:spacing w:after="0"/>
        <w:rPr>
          <w:rFonts w:cs="Arial"/>
          <w:bCs/>
        </w:rPr>
      </w:pPr>
    </w:p>
    <w:p w14:paraId="56A8FD4D" w14:textId="77777777" w:rsidR="00AA1C8A" w:rsidRDefault="00AA1C8A" w:rsidP="00436DEC">
      <w:pPr>
        <w:keepNext w:val="0"/>
        <w:keepLines w:val="0"/>
        <w:spacing w:after="0"/>
        <w:rPr>
          <w:rFonts w:cs="Arial"/>
          <w:bCs/>
        </w:rPr>
      </w:pPr>
    </w:p>
    <w:p w14:paraId="2C0A4DA3" w14:textId="77777777" w:rsidR="00AA1C8A" w:rsidRDefault="00AA1C8A" w:rsidP="00436DEC">
      <w:pPr>
        <w:keepNext w:val="0"/>
        <w:keepLines w:val="0"/>
        <w:spacing w:after="0"/>
        <w:rPr>
          <w:rFonts w:cs="Arial"/>
          <w:bCs/>
        </w:rPr>
      </w:pPr>
    </w:p>
    <w:p w14:paraId="225137D0" w14:textId="77777777" w:rsidR="00AA1C8A" w:rsidRDefault="00AA1C8A" w:rsidP="00436DEC">
      <w:pPr>
        <w:keepNext w:val="0"/>
        <w:keepLines w:val="0"/>
        <w:spacing w:after="0"/>
        <w:rPr>
          <w:rFonts w:cs="Arial"/>
          <w:bCs/>
        </w:rPr>
      </w:pPr>
    </w:p>
    <w:p w14:paraId="20D6F8FC" w14:textId="77777777" w:rsidR="00AA1C8A" w:rsidRDefault="00AA1C8A" w:rsidP="00436DEC">
      <w:pPr>
        <w:keepNext w:val="0"/>
        <w:keepLines w:val="0"/>
        <w:spacing w:after="0"/>
        <w:rPr>
          <w:rFonts w:cs="Arial"/>
          <w:bCs/>
        </w:rPr>
      </w:pPr>
    </w:p>
    <w:p w14:paraId="721AADE4" w14:textId="77777777" w:rsidR="00AA1C8A" w:rsidRDefault="00AA1C8A" w:rsidP="00436DEC">
      <w:pPr>
        <w:keepNext w:val="0"/>
        <w:keepLines w:val="0"/>
        <w:spacing w:after="0"/>
        <w:rPr>
          <w:rFonts w:cs="Arial"/>
          <w:bCs/>
        </w:rPr>
      </w:pPr>
    </w:p>
    <w:p w14:paraId="048DF593" w14:textId="77777777" w:rsidR="00AA1C8A" w:rsidRDefault="00AA1C8A" w:rsidP="00436DEC">
      <w:pPr>
        <w:keepNext w:val="0"/>
        <w:keepLines w:val="0"/>
        <w:spacing w:after="0"/>
        <w:rPr>
          <w:rFonts w:cs="Arial"/>
          <w:bCs/>
        </w:rPr>
      </w:pPr>
    </w:p>
    <w:p w14:paraId="5512B1B0" w14:textId="77777777" w:rsidR="00AA1C8A" w:rsidRDefault="00AA1C8A" w:rsidP="00436DEC">
      <w:pPr>
        <w:keepNext w:val="0"/>
        <w:keepLines w:val="0"/>
        <w:spacing w:after="0"/>
        <w:rPr>
          <w:rFonts w:cs="Arial"/>
          <w:bCs/>
        </w:rPr>
      </w:pPr>
    </w:p>
    <w:p w14:paraId="49378A00" w14:textId="77777777" w:rsidR="00AA1C8A" w:rsidRDefault="00AA1C8A" w:rsidP="00436DEC">
      <w:pPr>
        <w:keepNext w:val="0"/>
        <w:keepLines w:val="0"/>
        <w:spacing w:after="0"/>
        <w:rPr>
          <w:rFonts w:cs="Arial"/>
          <w:bCs/>
        </w:rPr>
      </w:pPr>
    </w:p>
    <w:p w14:paraId="72B5EC67" w14:textId="77777777" w:rsidR="00AA1C8A" w:rsidRDefault="009B637F" w:rsidP="00AA1C8A">
      <w:pPr>
        <w:keepNext w:val="0"/>
        <w:keepLines w:val="0"/>
        <w:spacing w:after="0"/>
        <w:rPr>
          <w:rFonts w:cs="Arial"/>
          <w:b/>
          <w:bCs/>
        </w:rPr>
      </w:pPr>
      <w:r w:rsidRPr="008219BC">
        <w:rPr>
          <w:rFonts w:cs="Arial"/>
          <w:b/>
          <w:bCs/>
        </w:rPr>
        <w:t>Somatische Eigenanamnese</w:t>
      </w:r>
      <w:bookmarkStart w:id="22" w:name="T_0141_Somatische_Anamnese_Somatische_Ei"/>
    </w:p>
    <w:p w14:paraId="483B136B" w14:textId="77777777" w:rsidR="00AA1C8A" w:rsidRDefault="00AA1C8A" w:rsidP="00AA1C8A">
      <w:pPr>
        <w:keepNext w:val="0"/>
        <w:keepLines w:val="0"/>
        <w:spacing w:after="0"/>
        <w:rPr>
          <w:rFonts w:cs="Arial"/>
          <w:b/>
          <w:bCs/>
        </w:rPr>
      </w:pPr>
    </w:p>
    <w:p w14:paraId="1D64CE35" w14:textId="77777777" w:rsidR="001F58FF" w:rsidRPr="001F58FF" w:rsidRDefault="001F58FF" w:rsidP="00AA1C8A">
      <w:pPr>
        <w:keepNext w:val="0"/>
        <w:keepLines w:val="0"/>
        <w:spacing w:after="0"/>
      </w:pPr>
      <w:r w:rsidRPr="001F58FF">
        <w:t>chron. Erkrankungen: Hypothyreose, Pollinosis, Harninkontinenz (Einlage erforderlich) -  Vorerkrankungen: 1988 Hysterektomie, 2005 Weber Fraktur li, 2006 Beckenfraktur disloziert, 2019 Schädel/Hirn-Trauma+Schulter- und Rippenprellung, danach noch mehrere Stürze, zuletzt Mai 22 Schulterverletzung li mit recdivierend auftretenden Schmerzen, bei Stress gelegentlich auftretende hypertone RR-Werte (bisher max. 217/109) (sie nehme dann Dociton bis 30 mg), bei Stress auch Herzstolpern (bisher nie aufgezeich</w:t>
      </w:r>
      <w:r w:rsidRPr="001F58FF">
        <w:t>net) und Druck in der Brust, 2020 Sportuntersuchung mit unauffälligem Belastungs-EKG,</w:t>
      </w:r>
    </w:p>
    <w:p w14:paraId="3F479508" w14:textId="77777777" w:rsidR="001F58FF" w:rsidRPr="001F58FF" w:rsidRDefault="001F58FF" w:rsidP="00AA1C8A">
      <w:r w:rsidRPr="001F58FF">
        <w:t>Allergien: Heuschnupfen, keine Unverträglichkeiten</w:t>
      </w:r>
    </w:p>
    <w:p w14:paraId="382D1C36" w14:textId="77777777" w:rsidR="001F58FF" w:rsidRPr="001F58FF" w:rsidRDefault="001F58FF" w:rsidP="001F58FF">
      <w:pPr>
        <w:numPr>
          <w:ilvl w:val="0"/>
          <w:numId w:val="4"/>
        </w:numPr>
      </w:pPr>
      <w:r w:rsidRPr="001F58FF">
        <w:t>Impfstatus aktuell; 3 Covid-19-Impfungen (letzte 23.11.21)</w:t>
      </w:r>
    </w:p>
    <w:p w14:paraId="35A02852" w14:textId="77777777" w:rsidR="001F58FF" w:rsidRPr="001F58FF" w:rsidRDefault="001F58FF" w:rsidP="001F58FF"/>
    <w:p w14:paraId="5C37B06C" w14:textId="77777777" w:rsidR="001F58FF" w:rsidRPr="001F58FF" w:rsidRDefault="001F58FF" w:rsidP="001F58FF">
      <w:pPr>
        <w:numPr>
          <w:ilvl w:val="0"/>
          <w:numId w:val="4"/>
        </w:numPr>
      </w:pPr>
      <w:r w:rsidRPr="001F58FF">
        <w:t>Vorsorgeuntersuchungen: Gyn. vor 10 Jahren, 2020 Sportuntersuchung</w:t>
      </w:r>
    </w:p>
    <w:p w14:paraId="5F7808E2" w14:textId="77777777" w:rsidR="001F58FF" w:rsidRPr="001F58FF" w:rsidRDefault="001F58FF" w:rsidP="001F58FF"/>
    <w:p w14:paraId="1AF9A44A" w14:textId="77777777" w:rsidR="001F58FF" w:rsidRPr="001F58FF" w:rsidRDefault="001F58FF" w:rsidP="001F58FF">
      <w:pPr>
        <w:numPr>
          <w:ilvl w:val="0"/>
          <w:numId w:val="4"/>
        </w:numPr>
      </w:pPr>
      <w:r w:rsidRPr="001F58FF">
        <w:t xml:space="preserve">aktuelle, zeitweilige Beschwerden: in Stresssituationen : Tinnitus (summend), Kloßgefühl im Hals, Herzklopfen/stolpern, Müdikeit, körperliche Erschöpfung, Schmerzen im Kopf, Thorax, Bauch - Schlaf : Einschlafen gut, aber </w:t>
      </w:r>
    </w:p>
    <w:p w14:paraId="76206AB8" w14:textId="77777777" w:rsidR="001F58FF" w:rsidRPr="001F58FF" w:rsidRDefault="001F58FF" w:rsidP="001F58FF">
      <w:r w:rsidRPr="001F58FF">
        <w:t xml:space="preserve">  Durchschlafstörung mit oft nur 4 Std Schlaf am Stück, schlafe dann aber meist wieder ein,</w:t>
      </w:r>
    </w:p>
    <w:p w14:paraId="54AB0BC1" w14:textId="77777777" w:rsidR="00076487" w:rsidRDefault="001F58FF" w:rsidP="001F58FF">
      <w:pPr>
        <w:numPr>
          <w:ilvl w:val="0"/>
          <w:numId w:val="4"/>
        </w:numPr>
      </w:pPr>
      <w:r w:rsidRPr="001F58FF">
        <w:t>Glaubhaft von Suizidalität distanziert.</w:t>
      </w:r>
      <w:bookmarkEnd w:id="22"/>
    </w:p>
    <w:p w14:paraId="40EECF25" w14:textId="77777777" w:rsidR="006B349A" w:rsidRDefault="006B349A" w:rsidP="00436DEC">
      <w:pPr>
        <w:keepNext w:val="0"/>
        <w:keepLines w:val="0"/>
        <w:spacing w:after="0"/>
        <w:rPr>
          <w:rFonts w:cs="Arial"/>
          <w:bCs/>
        </w:rPr>
      </w:pPr>
    </w:p>
    <w:p w14:paraId="248D84BA" w14:textId="77777777" w:rsidR="006B349A" w:rsidRPr="008219BC" w:rsidRDefault="006B349A" w:rsidP="00436DEC">
      <w:pPr>
        <w:keepNext w:val="0"/>
        <w:keepLines w:val="0"/>
        <w:spacing w:after="0"/>
        <w:rPr>
          <w:rFonts w:cs="Arial"/>
          <w:b/>
          <w:bCs/>
        </w:rPr>
      </w:pPr>
      <w:r w:rsidRPr="008219BC">
        <w:rPr>
          <w:rFonts w:cs="Arial"/>
          <w:b/>
          <w:bCs/>
        </w:rPr>
        <w:t>Substanzanamnese</w:t>
      </w:r>
    </w:p>
    <w:p w14:paraId="64299595" w14:textId="77777777" w:rsidR="00B67B4C" w:rsidRPr="001F58FF" w:rsidRDefault="001F58FF" w:rsidP="001F58FF">
      <w:bookmarkStart w:id="23" w:name="T_0138_Anamnese_Substanzanamnese"/>
      <w:r w:rsidRPr="001F58FF">
        <w:t>Kein Nikotinkonsum. Moderater Alkoholkonsum (unregelmäßig wenig Bier, Wein, sehr selten Grappa, Sekt, Likör, im Durchschnitt 1 Gals Wein oder Bier / Woche). Kein Hinweis auf aktuellen missbräuchlichen Drogenkonsum oder Abhängigkeitserkrankung.</w:t>
      </w:r>
      <w:bookmarkEnd w:id="23"/>
    </w:p>
    <w:p w14:paraId="2A5C4FF2" w14:textId="77777777" w:rsidR="003D7CB0" w:rsidRDefault="003D7CB0" w:rsidP="00436DEC">
      <w:pPr>
        <w:keepNext w:val="0"/>
        <w:keepLines w:val="0"/>
        <w:spacing w:after="0"/>
        <w:rPr>
          <w:rFonts w:cs="Arial"/>
          <w:bCs/>
        </w:rPr>
      </w:pPr>
    </w:p>
    <w:p w14:paraId="3273B016" w14:textId="77777777" w:rsidR="00207DF6" w:rsidRDefault="00207DF6" w:rsidP="00436DEC">
      <w:pPr>
        <w:keepNext w:val="0"/>
        <w:keepLines w:val="0"/>
        <w:spacing w:after="0"/>
        <w:rPr>
          <w:rFonts w:cs="Arial"/>
          <w:bCs/>
        </w:rPr>
      </w:pPr>
    </w:p>
    <w:p w14:paraId="1B37062C" w14:textId="77777777" w:rsidR="00207DF6" w:rsidRDefault="00207DF6" w:rsidP="00436DEC">
      <w:pPr>
        <w:keepNext w:val="0"/>
        <w:keepLines w:val="0"/>
        <w:spacing w:after="0"/>
        <w:rPr>
          <w:rFonts w:cs="Arial"/>
          <w:bCs/>
        </w:rPr>
      </w:pPr>
    </w:p>
    <w:p w14:paraId="28F49915" w14:textId="77777777" w:rsidR="00207DF6" w:rsidRDefault="00207DF6" w:rsidP="00453414">
      <w:pPr>
        <w:keepNext w:val="0"/>
        <w:keepLines w:val="0"/>
        <w:spacing w:after="0"/>
        <w:rPr>
          <w:rFonts w:cs="Arial"/>
          <w:b/>
          <w:bCs/>
          <w:vanish/>
        </w:rPr>
      </w:pPr>
      <w:bookmarkStart w:id="24" w:name="T_0139_Somatische_Anamnese_Gynäkologisch"/>
    </w:p>
    <w:p w14:paraId="4AA17EF7" w14:textId="77777777" w:rsidR="00AA1C8A" w:rsidRDefault="001F58FF" w:rsidP="00AA1C8A">
      <w:pPr>
        <w:keepNext w:val="0"/>
        <w:keepLines w:val="0"/>
        <w:spacing w:after="0"/>
        <w:rPr>
          <w:rFonts w:cs="Arial"/>
          <w:b/>
          <w:bCs/>
        </w:rPr>
      </w:pPr>
      <w:r>
        <w:rPr>
          <w:rFonts w:cs="Arial"/>
          <w:b/>
          <w:bCs/>
        </w:rPr>
        <w:t>Gynäkologische Anamnese</w:t>
      </w:r>
    </w:p>
    <w:p w14:paraId="30909662" w14:textId="77777777" w:rsidR="00453414" w:rsidRPr="00AA1C8A" w:rsidRDefault="001F58FF" w:rsidP="00AA1C8A">
      <w:pPr>
        <w:keepNext w:val="0"/>
        <w:keepLines w:val="0"/>
        <w:spacing w:after="0"/>
        <w:rPr>
          <w:rFonts w:cs="Arial"/>
          <w:b/>
          <w:bCs/>
        </w:rPr>
      </w:pPr>
      <w:r w:rsidRPr="001F58FF">
        <w:t>1988 Hysterektomie wg. Myomen.4 Schwangerschaften und 4 normale Geburten. seit .20 Jahren Hormonsubstitution. Letzte gynäkologische Vorsorgeuntersuchung vor ca. 10 Jahren, kein erhöhtes familiäres Mammakarzinomrisiko.</w:t>
      </w:r>
      <w:bookmarkEnd w:id="24"/>
    </w:p>
    <w:p w14:paraId="35E60079" w14:textId="77777777" w:rsidR="00354BCC" w:rsidRDefault="00354BCC" w:rsidP="00354BCC">
      <w:pPr>
        <w:spacing w:after="0"/>
        <w:rPr>
          <w:rFonts w:cs="Arial"/>
          <w:bCs/>
        </w:rPr>
      </w:pPr>
    </w:p>
    <w:p w14:paraId="53ACF7C0" w14:textId="77777777" w:rsidR="00354BCC" w:rsidRPr="004E41CF" w:rsidRDefault="00354BCC" w:rsidP="00354BCC">
      <w:pPr>
        <w:spacing w:after="0"/>
        <w:rPr>
          <w:rFonts w:cs="Arial"/>
          <w:b/>
          <w:bCs/>
        </w:rPr>
      </w:pPr>
      <w:r w:rsidRPr="004E41CF">
        <w:rPr>
          <w:rFonts w:cs="Arial"/>
          <w:b/>
          <w:bCs/>
        </w:rPr>
        <w:t>Somatische Familienanamnese</w:t>
      </w:r>
    </w:p>
    <w:p w14:paraId="2DA959C4" w14:textId="77777777" w:rsidR="001F58FF" w:rsidRPr="001F58FF" w:rsidRDefault="001F58FF" w:rsidP="001F58FF">
      <w:bookmarkStart w:id="25" w:name="T_0140_Somatische_Anamnese_Somatische_Fa"/>
      <w:r w:rsidRPr="001F58FF">
        <w:t>Vater (1916 - 1983): Hypertonie, Mitralinsuffizienz</w:t>
      </w:r>
    </w:p>
    <w:p w14:paraId="54E585F3" w14:textId="77777777" w:rsidR="001F58FF" w:rsidRPr="001F58FF" w:rsidRDefault="001F58FF" w:rsidP="001F58FF">
      <w:r w:rsidRPr="001F58FF">
        <w:t xml:space="preserve">Mutter (1921-2017): Apoplex </w:t>
      </w:r>
    </w:p>
    <w:p w14:paraId="04509BA4" w14:textId="77777777" w:rsidR="001F58FF" w:rsidRPr="001F58FF" w:rsidRDefault="001F58FF" w:rsidP="001F58FF">
      <w:r w:rsidRPr="001F58FF">
        <w:t xml:space="preserve">Sohn (*1981): gesund </w:t>
      </w:r>
    </w:p>
    <w:p w14:paraId="236F8652" w14:textId="77777777" w:rsidR="001F58FF" w:rsidRPr="001F58FF" w:rsidRDefault="001F58FF" w:rsidP="001F58FF">
      <w:r w:rsidRPr="001F58FF">
        <w:t xml:space="preserve">Sohn (*1985): gesund </w:t>
      </w:r>
    </w:p>
    <w:p w14:paraId="0880C3EB" w14:textId="77777777" w:rsidR="001F58FF" w:rsidRPr="001F58FF" w:rsidRDefault="001F58FF" w:rsidP="001F58FF">
      <w:r w:rsidRPr="001F58FF">
        <w:t>Tochter (*1979): psych. Probleme, BMI 17</w:t>
      </w:r>
    </w:p>
    <w:p w14:paraId="4EE8D6D3" w14:textId="77777777" w:rsidR="00354BCC" w:rsidRDefault="001F58FF" w:rsidP="001F58FF">
      <w:r w:rsidRPr="001F58FF">
        <w:t>Tochter (*1983): psych. Probleme</w:t>
      </w:r>
      <w:bookmarkEnd w:id="25"/>
    </w:p>
    <w:p w14:paraId="55864F4B" w14:textId="77777777" w:rsidR="00354BCC" w:rsidRDefault="00354BCC" w:rsidP="00354BCC">
      <w:pPr>
        <w:spacing w:after="0"/>
        <w:rPr>
          <w:rFonts w:cs="Arial"/>
          <w:bCs/>
        </w:rPr>
      </w:pPr>
    </w:p>
    <w:p w14:paraId="1C9CC6A4" w14:textId="77777777" w:rsidR="00354BCC" w:rsidRPr="004E41CF" w:rsidRDefault="00354BCC" w:rsidP="00354BCC">
      <w:pPr>
        <w:spacing w:after="0"/>
        <w:rPr>
          <w:rFonts w:cs="Arial"/>
        </w:rPr>
      </w:pPr>
      <w:r w:rsidRPr="004E41CF">
        <w:rPr>
          <w:rFonts w:cs="Arial"/>
          <w:b/>
        </w:rPr>
        <w:t>Aufnahmemedikation</w:t>
      </w:r>
    </w:p>
    <w:p w14:paraId="457D459D" w14:textId="77777777" w:rsidR="001F58FF" w:rsidRPr="001F58FF" w:rsidRDefault="001F58FF" w:rsidP="001F58FF">
      <w:bookmarkStart w:id="26" w:name="T_0125_Anamnese_Medikamentenanamnese"/>
      <w:r w:rsidRPr="001F58FF">
        <w:t>l-Thyroxin 50µg  1-0-0-0 seit 20 Jahren</w:t>
      </w:r>
    </w:p>
    <w:p w14:paraId="71E46F2D" w14:textId="77777777" w:rsidR="001F58FF" w:rsidRPr="001F58FF" w:rsidRDefault="001F58FF" w:rsidP="001F58FF">
      <w:r w:rsidRPr="001F58FF">
        <w:t>Estrifam 1mg     1-0-0-0 seit 20 Jahren</w:t>
      </w:r>
    </w:p>
    <w:p w14:paraId="6389F4B3" w14:textId="77777777" w:rsidR="001F58FF" w:rsidRPr="001F58FF" w:rsidRDefault="001F58FF" w:rsidP="001F58FF">
      <w:r w:rsidRPr="001F58FF">
        <w:t>Psychopharmaka in der Vergangenheit:</w:t>
      </w:r>
    </w:p>
    <w:p w14:paraId="3E7D71D6" w14:textId="77777777" w:rsidR="00354BCC" w:rsidRDefault="001F58FF" w:rsidP="001F58FF">
      <w:r w:rsidRPr="001F58FF">
        <w:t>2008 in Klinik Roseneck auf Citalopram Hautausschlag und ersatzlos abgesetzt,lange davor habe sie mal Aponal kurzfristig genommen und selbst abgesetzt.</w:t>
      </w:r>
      <w:bookmarkEnd w:id="26"/>
    </w:p>
    <w:p w14:paraId="6D84ED6A" w14:textId="77777777" w:rsidR="00354BCC" w:rsidRDefault="00354BCC" w:rsidP="00354BCC">
      <w:pPr>
        <w:spacing w:after="0"/>
        <w:rPr>
          <w:rFonts w:cs="Arial"/>
          <w:b/>
          <w:bCs/>
        </w:rPr>
      </w:pPr>
    </w:p>
    <w:p w14:paraId="1F94F113" w14:textId="77777777" w:rsidR="00354BCC" w:rsidRPr="004E41CF" w:rsidRDefault="00354BCC" w:rsidP="00354BCC">
      <w:pPr>
        <w:spacing w:after="0"/>
        <w:rPr>
          <w:rFonts w:cs="Arial"/>
          <w:b/>
          <w:bCs/>
        </w:rPr>
      </w:pPr>
      <w:r w:rsidRPr="004E41CF">
        <w:rPr>
          <w:rFonts w:cs="Arial"/>
          <w:b/>
          <w:bCs/>
        </w:rPr>
        <w:t>Körperlicher Untersuchungsbefund</w:t>
      </w:r>
    </w:p>
    <w:p w14:paraId="2FF1193B" w14:textId="77777777" w:rsidR="001F58FF" w:rsidRPr="001F58FF" w:rsidRDefault="001F58FF" w:rsidP="001F58FF">
      <w:bookmarkStart w:id="27" w:name="T_0114_Befunde_Körperlicher_Untersuchung"/>
      <w:r w:rsidRPr="001F58FF">
        <w:t>Größe:174 cm, Gewicht: 68,7 kg, BMI 22 kg/m².</w:t>
      </w:r>
    </w:p>
    <w:p w14:paraId="4F61B02B" w14:textId="77777777" w:rsidR="001F58FF" w:rsidRPr="001F58FF" w:rsidRDefault="001F58FF" w:rsidP="001F58FF">
      <w:r w:rsidRPr="001F58FF">
        <w:t>Integument: Vereinzelte Nävi. Reizlose Narben.</w:t>
      </w:r>
    </w:p>
    <w:p w14:paraId="71B04340" w14:textId="77777777" w:rsidR="001F58FF" w:rsidRPr="001F58FF" w:rsidRDefault="001F58FF" w:rsidP="001F58FF">
      <w:r w:rsidRPr="001F58FF">
        <w:t>Kopf/Hals: Augen, Gehör- und Nasengänge unauffällig. Gebiss saniert. Rachen reizlos. Zunge feucht, etwas belegt. Schilddrüse nicht vergrößert.</w:t>
      </w:r>
    </w:p>
    <w:p w14:paraId="1210E218" w14:textId="77777777" w:rsidR="001F58FF" w:rsidRPr="001F58FF" w:rsidRDefault="001F58FF" w:rsidP="001F58FF">
      <w:r w:rsidRPr="001F58FF">
        <w:t>Atmungsorgane: Eupnoe, seitengleiche Belüftung, sonorer Klopfschall, Vesikuläratmen.</w:t>
      </w:r>
    </w:p>
    <w:p w14:paraId="2CBE5F4D" w14:textId="77777777" w:rsidR="001F58FF" w:rsidRPr="001F58FF" w:rsidRDefault="001F58FF" w:rsidP="001F58FF">
      <w:r w:rsidRPr="001F58FF">
        <w:t>Herz-Kreislauf-System: HT rhythmisch, rein; 58 bpm; keine vitiumtypischen Geräusche. RR 160/80 mmHg. Pulsstatus unauffällig, Venen unauffällig.</w:t>
      </w:r>
    </w:p>
    <w:p w14:paraId="1E5AE9BC" w14:textId="77777777" w:rsidR="001F58FF" w:rsidRPr="001F58FF" w:rsidRDefault="001F58FF" w:rsidP="001F58FF">
      <w:r w:rsidRPr="001F58FF">
        <w:t>Abdomen: weich, kein Druckschmerz, lebhafte Darmgeräusche, keine Organomegalie. Nierenlogen klopfindolent.</w:t>
      </w:r>
    </w:p>
    <w:p w14:paraId="20C5A631" w14:textId="77777777" w:rsidR="001F58FF" w:rsidRPr="001F58FF" w:rsidRDefault="001F58FF" w:rsidP="001F58FF">
      <w:r w:rsidRPr="001F58FF">
        <w:t>Bewegungsapparat: Gelenke frei beweglich. WS leichte Skoliose mit Schulter schiestand -1 cm li, Beweglichkeit frei, FBA 0 cm. Lasègue negativ.</w:t>
      </w:r>
    </w:p>
    <w:p w14:paraId="598577EC" w14:textId="77777777" w:rsidR="001F58FF" w:rsidRPr="001F58FF" w:rsidRDefault="001F58FF" w:rsidP="001F58FF">
      <w:r w:rsidRPr="001F58FF">
        <w:t xml:space="preserve">Neurostatus: orientierend unauffällig.  </w:t>
      </w:r>
    </w:p>
    <w:p w14:paraId="70567591" w14:textId="77777777" w:rsidR="00354BCC" w:rsidRDefault="001F58FF" w:rsidP="001F58FF">
      <w:r w:rsidRPr="001F58FF">
        <w:t>Sonstiges: Mammae, Genitale nicht untersucht. Lymphknotenstatus bland.</w:t>
      </w:r>
      <w:bookmarkEnd w:id="27"/>
    </w:p>
    <w:p w14:paraId="3FE93DE7" w14:textId="77777777" w:rsidR="00354BCC" w:rsidRDefault="00354BCC" w:rsidP="00354BCC">
      <w:pPr>
        <w:spacing w:after="0"/>
        <w:rPr>
          <w:rFonts w:cs="Arial"/>
          <w:b/>
          <w:bCs/>
        </w:rPr>
      </w:pPr>
    </w:p>
    <w:p w14:paraId="71F89511" w14:textId="77777777" w:rsidR="00354BCC" w:rsidRPr="004E41CF" w:rsidRDefault="00354BCC" w:rsidP="00354BCC">
      <w:pPr>
        <w:spacing w:after="0"/>
        <w:rPr>
          <w:rFonts w:cs="Arial"/>
          <w:b/>
          <w:bCs/>
        </w:rPr>
      </w:pPr>
      <w:r w:rsidRPr="004E41CF">
        <w:rPr>
          <w:rFonts w:cs="Arial"/>
          <w:b/>
          <w:bCs/>
        </w:rPr>
        <w:t>EKG</w:t>
      </w:r>
    </w:p>
    <w:p w14:paraId="687B9852" w14:textId="77777777" w:rsidR="00354BCC" w:rsidRPr="001F58FF" w:rsidRDefault="001F58FF" w:rsidP="001F58FF">
      <w:bookmarkStart w:id="28" w:name="T_0126_Befunde_EKG"/>
      <w:r w:rsidRPr="001F58FF">
        <w:t>regelm. bradycarder Sinusrhythmus, Frequenz 53/min, Indifferenztyp. Erregungsbildung, Überleitung und Erregungsrückbildung unauffällig.</w:t>
      </w:r>
      <w:bookmarkEnd w:id="28"/>
    </w:p>
    <w:p w14:paraId="688F7866" w14:textId="77777777" w:rsidR="007A3D34" w:rsidRDefault="007A3D34" w:rsidP="00436DEC">
      <w:pPr>
        <w:keepNext w:val="0"/>
        <w:keepLines w:val="0"/>
        <w:spacing w:after="0"/>
        <w:rPr>
          <w:rFonts w:cs="Arial"/>
        </w:rPr>
      </w:pPr>
    </w:p>
    <w:p w14:paraId="630ACF7F" w14:textId="77777777" w:rsidR="00AA1C8A" w:rsidRDefault="00AA1C8A" w:rsidP="00436DEC">
      <w:pPr>
        <w:keepNext w:val="0"/>
        <w:keepLines w:val="0"/>
        <w:spacing w:after="0"/>
        <w:rPr>
          <w:rFonts w:cs="Arial"/>
        </w:rPr>
      </w:pPr>
    </w:p>
    <w:p w14:paraId="30C7314D" w14:textId="77777777" w:rsidR="00AA1C8A" w:rsidRDefault="00AA1C8A" w:rsidP="00436DEC">
      <w:pPr>
        <w:keepNext w:val="0"/>
        <w:keepLines w:val="0"/>
        <w:spacing w:after="0"/>
        <w:rPr>
          <w:rFonts w:cs="Arial"/>
        </w:rPr>
      </w:pPr>
    </w:p>
    <w:p w14:paraId="64BB1B9B" w14:textId="77777777" w:rsidR="00AA1C8A" w:rsidRPr="00AF3763" w:rsidRDefault="00AA1C8A" w:rsidP="00436DEC">
      <w:pPr>
        <w:keepNext w:val="0"/>
        <w:keepLines w:val="0"/>
        <w:spacing w:after="0"/>
        <w:rPr>
          <w:rFonts w:cs="Arial"/>
        </w:rPr>
      </w:pPr>
    </w:p>
    <w:p w14:paraId="791EF1D5" w14:textId="77777777" w:rsidR="00AE0D9B" w:rsidRDefault="00AE0D9B" w:rsidP="00AE0D9B">
      <w:pPr>
        <w:keepNext w:val="0"/>
        <w:keepLines w:val="0"/>
        <w:spacing w:after="0"/>
        <w:jc w:val="left"/>
        <w:rPr>
          <w:rFonts w:cs="Arial"/>
          <w:b/>
          <w:bCs/>
        </w:rPr>
      </w:pPr>
      <w:r>
        <w:rPr>
          <w:rFonts w:cs="Arial"/>
          <w:b/>
          <w:bCs/>
        </w:rPr>
        <w:t>Beschreibung des therapeutischen Angebotes</w:t>
      </w:r>
    </w:p>
    <w:p w14:paraId="33306121" w14:textId="77777777" w:rsidR="00AA1C8A" w:rsidRDefault="00AA1C8A" w:rsidP="00AE0D9B">
      <w:pPr>
        <w:keepNext w:val="0"/>
        <w:keepLines w:val="0"/>
        <w:spacing w:after="0"/>
        <w:jc w:val="left"/>
        <w:rPr>
          <w:rFonts w:cs="Arial"/>
          <w:b/>
          <w:bCs/>
        </w:rPr>
      </w:pPr>
    </w:p>
    <w:p w14:paraId="620B066E" w14:textId="77777777" w:rsidR="00AE0D9B" w:rsidRPr="001F58FF" w:rsidRDefault="001F58FF" w:rsidP="001F58FF">
      <w:bookmarkStart w:id="29" w:name="T_0145_Entlassung_Beschreibung_des_thera"/>
      <w:r w:rsidRPr="001F58FF">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9"/>
      <w:r w:rsidR="00AE0D9B" w:rsidRPr="001F58FF">
        <w:t xml:space="preserve"> </w:t>
      </w:r>
    </w:p>
    <w:p w14:paraId="5C0282D3" w14:textId="77777777" w:rsidR="00AE0D9B" w:rsidRDefault="00AE0D9B" w:rsidP="00AE0D9B">
      <w:pPr>
        <w:keepNext w:val="0"/>
        <w:keepLines w:val="0"/>
        <w:spacing w:after="0"/>
        <w:rPr>
          <w:rFonts w:cs="Arial"/>
          <w:bCs/>
        </w:rPr>
      </w:pPr>
    </w:p>
    <w:p w14:paraId="6761C2D3" w14:textId="77777777" w:rsidR="00207DF6" w:rsidRDefault="00207DF6" w:rsidP="00AE0D9B">
      <w:pPr>
        <w:keepNext w:val="0"/>
        <w:keepLines w:val="0"/>
        <w:spacing w:after="0"/>
        <w:rPr>
          <w:rFonts w:cs="Arial"/>
          <w:bCs/>
        </w:rPr>
      </w:pPr>
    </w:p>
    <w:p w14:paraId="2C7C0141" w14:textId="77777777" w:rsidR="00207DF6" w:rsidRDefault="00354BCC" w:rsidP="00207DF6">
      <w:pPr>
        <w:keepNext w:val="0"/>
        <w:keepLines w:val="0"/>
        <w:spacing w:after="0"/>
        <w:rPr>
          <w:rFonts w:cs="Arial"/>
          <w:b/>
          <w:bCs/>
        </w:rPr>
      </w:pPr>
      <w:r w:rsidRPr="00354BCC">
        <w:rPr>
          <w:rFonts w:cs="Arial"/>
          <w:b/>
          <w:bCs/>
        </w:rPr>
        <w:t>Begründung für Akutaufnahme</w:t>
      </w:r>
    </w:p>
    <w:p w14:paraId="2C48E3F8" w14:textId="77777777" w:rsidR="00AA1C8A" w:rsidRDefault="00AA1C8A" w:rsidP="00207DF6">
      <w:pPr>
        <w:keepNext w:val="0"/>
        <w:keepLines w:val="0"/>
        <w:spacing w:after="0"/>
        <w:rPr>
          <w:rFonts w:cs="Arial"/>
          <w:b/>
          <w:bCs/>
        </w:rPr>
      </w:pPr>
    </w:p>
    <w:p w14:paraId="035E7445" w14:textId="77777777" w:rsidR="00AA1C8A" w:rsidRDefault="00207DF6" w:rsidP="00AA1C8A">
      <w:pPr>
        <w:keepNext w:val="0"/>
        <w:keepLines w:val="0"/>
        <w:spacing w:after="0"/>
      </w:pPr>
      <w:r>
        <w:t xml:space="preserve">Das Gesamtbild der bestehenden Krankheitssymptomatik macht in Art und Schwere sowie unter Berücksichtigung der Beurteilung der einweisenden Kollegen und unseres ersten klinischen Eindrucks ein stationäres Krankenhaussetting akut notwendig. Das aktuelle Zustandsbild (massive Schlafstörungen, Antriebsstörung, Erschöp-fung, Grübeln, immer wiederkehrende Tränenausbrüche, mangelnde Alltagsbewältigung, usw.) war in den letzten Wochen trotz therapeutischer Begleitung nicht aufzufangen, so dass eine unmittelbare stationäre Aufnahme unumgänglich wurde, um eine weitere Zustandsverschlechterung sowie eine weitere Chronifzierung abzuwenden und eine Stabilisierung zu ermöglichen. </w:t>
      </w:r>
    </w:p>
    <w:p w14:paraId="599F2001" w14:textId="77777777" w:rsidR="00AA1C8A" w:rsidRDefault="00AA1C8A" w:rsidP="00AA1C8A">
      <w:pPr>
        <w:keepNext w:val="0"/>
        <w:keepLines w:val="0"/>
        <w:spacing w:after="0"/>
        <w:rPr>
          <w:rFonts w:cs="Arial"/>
          <w:b/>
          <w:bCs/>
        </w:rPr>
      </w:pPr>
    </w:p>
    <w:p w14:paraId="489BB542" w14:textId="77777777" w:rsidR="00207DF6" w:rsidRDefault="00207DF6" w:rsidP="00AA1C8A">
      <w:pPr>
        <w:keepNext w:val="0"/>
        <w:keepLines w:val="0"/>
        <w:spacing w:after="0"/>
      </w:pPr>
      <w:r>
        <w:t xml:space="preserve">Aktuell bedarf die Patienten der 24/7 Verfügbarkeit therapeutischer Unterstützung zur affektiven Auslenkung und Wiederherstellung suffizienter Selbststeuerung im Umgang mit der o. b. Symptomatik. In unserem Haus können wir über die enge Verzahnung psychiat-risch-medikamentöser Interventionsstrategien mit engmaschigen, veränderungsorientierten psychotherapeutischen Vorgehensweisen eine angemessene Versorgung des Patienten sicherstellen. Für die Prüfung und gegebenenfalls Anpassung der Medikation ist die enge Begleitung durch unsere psychiatrischen Kollegen notwendig. </w:t>
      </w:r>
    </w:p>
    <w:p w14:paraId="1885783A" w14:textId="77777777" w:rsidR="00AA1C8A" w:rsidRPr="00AA1C8A" w:rsidRDefault="00AA1C8A" w:rsidP="00AA1C8A">
      <w:pPr>
        <w:keepNext w:val="0"/>
        <w:keepLines w:val="0"/>
        <w:spacing w:after="0"/>
        <w:rPr>
          <w:rFonts w:cs="Arial"/>
          <w:b/>
          <w:bCs/>
        </w:rPr>
      </w:pPr>
    </w:p>
    <w:p w14:paraId="5361F4FA" w14:textId="77777777" w:rsidR="00207DF6" w:rsidRDefault="00207DF6" w:rsidP="00207DF6">
      <w:r>
        <w:t xml:space="preserve">Als vorrangige Ziele stehen die Durchbrechung des aktuellen Ab-wärtstrends und die Erarbeitung von Wegen aus symptomauf-rechterhaltenden hin zu gesundheitsfördernden Verhaltensmustern im geschützten Rahmen des einzel- und gruppentherapeutischen Rahmens im Fokus (Teilziele: Distanzierung von negativen Grübel-schleifen und Angstkreisläufen, soziale Kontaktaufnahme statt Rückzug, Aufbau positiver Aktivitäten/Bewegung und selbstfür-sorglichem Verhalten, Förderung der Wahrnehmung von Belas-tungsgrenzen und Gefühlen sowie Erlernen von Möglichkeiten der Emotionsregulation, Stabilisierung des Selbstwerts über Abbau maladaptiver Glaubenssätze und Aufbau von Methoden der eigen-verantwortlichen Selbstwertregulation). Auf dieser Basis werden sich die weitere Therapieplanung und die Vorbereitung auf die Fort-führung des therapeutischen Prozesses im ambulanten Setting anschließen. </w:t>
      </w:r>
    </w:p>
    <w:p w14:paraId="70000597" w14:textId="77777777" w:rsidR="00207DF6" w:rsidRDefault="00207DF6" w:rsidP="00207DF6"/>
    <w:p w14:paraId="4BE36BD7" w14:textId="77777777" w:rsidR="00207DF6" w:rsidRDefault="00207DF6" w:rsidP="00207DF6">
      <w:r>
        <w:t>Um diese Ziele zu realisieren zu können, bitten wir um eine Kostenzusage von 6 Wochen bis zum 13.9.202</w:t>
      </w:r>
      <w:r w:rsidR="00AA1C8A">
        <w:t>2</w:t>
      </w:r>
      <w:r>
        <w:t>. Bei einer vorzeitigen Entlassung besteht aus medizinisch-therapeutischer Sicht das er-höhte Risiko einer sich zuspitzenden psychischen Dekompensati-on, die eine Erhöhung der weiteren Behandlungskosten für weitere Akutmaßnahmen nach sich ziehen würde.</w:t>
      </w:r>
    </w:p>
    <w:p w14:paraId="6EACE5DA" w14:textId="77777777" w:rsidR="00207DF6" w:rsidRDefault="00207DF6" w:rsidP="00207DF6"/>
    <w:p w14:paraId="79FAD8B9" w14:textId="77777777" w:rsidR="00207DF6" w:rsidRDefault="00207DF6" w:rsidP="00207DF6"/>
    <w:p w14:paraId="27592D37" w14:textId="77777777" w:rsidR="00207DF6" w:rsidRDefault="00207DF6" w:rsidP="00207DF6"/>
    <w:p w14:paraId="23286223" w14:textId="77777777" w:rsidR="00354BCC" w:rsidRDefault="00354BCC" w:rsidP="00354BCC">
      <w:pPr>
        <w:keepNext w:val="0"/>
        <w:keepLines w:val="0"/>
        <w:spacing w:after="0"/>
      </w:pPr>
    </w:p>
    <w:p w14:paraId="5F49934F" w14:textId="77777777" w:rsidR="00354BCC" w:rsidRPr="00354BCC" w:rsidRDefault="00354BCC" w:rsidP="00354BCC">
      <w:pPr>
        <w:keepNext w:val="0"/>
        <w:keepLines w:val="0"/>
        <w:spacing w:after="0"/>
      </w:pPr>
    </w:p>
    <w:p w14:paraId="24A51930" w14:textId="77777777" w:rsidR="00255374" w:rsidRDefault="00255374" w:rsidP="00436DEC">
      <w:pPr>
        <w:keepNext w:val="0"/>
        <w:keepLines w:val="0"/>
        <w:spacing w:after="0"/>
        <w:rPr>
          <w:rFonts w:cs="Arial"/>
        </w:rPr>
      </w:pPr>
      <w:r>
        <w:rPr>
          <w:rFonts w:cs="Arial"/>
        </w:rPr>
        <w:t>Für Rückfragen stehen wir Ihnen gerne zur Verfügung.</w:t>
      </w:r>
    </w:p>
    <w:p w14:paraId="6CC417F5" w14:textId="77777777" w:rsidR="00255374" w:rsidRDefault="00255374" w:rsidP="00984F23">
      <w:pPr>
        <w:keepNext w:val="0"/>
        <w:keepLines w:val="0"/>
        <w:rPr>
          <w:rFonts w:cs="Arial"/>
        </w:rPr>
      </w:pPr>
    </w:p>
    <w:p w14:paraId="39D803D2" w14:textId="77777777" w:rsidR="00A84C1E" w:rsidRPr="00A84C1E" w:rsidRDefault="00A84C1E" w:rsidP="00984F23">
      <w:pPr>
        <w:keepNext w:val="0"/>
        <w:keepLines w:val="0"/>
        <w:rPr>
          <w:rFonts w:cs="Arial"/>
        </w:rPr>
      </w:pPr>
      <w:r w:rsidRPr="00A84C1E">
        <w:rPr>
          <w:rFonts w:cs="Arial"/>
        </w:rPr>
        <w:t>Mit freundlichem Gruß</w:t>
      </w:r>
    </w:p>
    <w:p w14:paraId="2F1765D5" w14:textId="77777777" w:rsidR="00A55D06" w:rsidRDefault="00A55D06" w:rsidP="00984F23">
      <w:pPr>
        <w:keepNext w:val="0"/>
        <w:keepLines w:val="0"/>
      </w:pPr>
    </w:p>
    <w:p w14:paraId="2FAA6E5A" w14:textId="77777777" w:rsidR="00255374" w:rsidRDefault="00255374" w:rsidP="00984F23">
      <w:pPr>
        <w:keepNext w:val="0"/>
        <w:keepLines w:val="0"/>
      </w:pPr>
    </w:p>
    <w:tbl>
      <w:tblPr>
        <w:tblW w:w="0" w:type="auto"/>
        <w:tblCellMar>
          <w:left w:w="0" w:type="dxa"/>
          <w:right w:w="0" w:type="dxa"/>
        </w:tblCellMar>
        <w:tblLook w:val="01E0" w:firstRow="1" w:lastRow="1" w:firstColumn="1" w:lastColumn="1" w:noHBand="0" w:noVBand="0"/>
      </w:tblPr>
      <w:tblGrid>
        <w:gridCol w:w="3439"/>
        <w:gridCol w:w="3081"/>
      </w:tblGrid>
      <w:tr w:rsidR="00A55D06" w:rsidRPr="00A91132" w14:paraId="0B1704AD" w14:textId="77777777" w:rsidTr="00A91132">
        <w:tc>
          <w:tcPr>
            <w:tcW w:w="3439" w:type="dxa"/>
          </w:tcPr>
          <w:p w14:paraId="38584198" w14:textId="77777777" w:rsidR="00A55D06" w:rsidRDefault="001F58FF" w:rsidP="00A91132">
            <w:pPr>
              <w:keepNext w:val="0"/>
              <w:keepLines w:val="0"/>
              <w:jc w:val="left"/>
              <w:rPr>
                <w:sz w:val="18"/>
                <w:szCs w:val="18"/>
              </w:rPr>
            </w:pPr>
            <w:bookmarkStart w:id="30" w:name="S_01Therapeut1VollerName"/>
            <w:r>
              <w:t>Dr. med. Katharina Mustermann</w:t>
            </w:r>
            <w:bookmarkEnd w:id="30"/>
            <w:r w:rsidR="00A55D06">
              <w:br/>
            </w:r>
            <w:bookmarkStart w:id="31" w:name="S_01Therapeut1Position1"/>
            <w:r>
              <w:rPr>
                <w:sz w:val="18"/>
                <w:szCs w:val="18"/>
              </w:rPr>
              <w:t>FÄ für Kinder- und Jugendmedizin</w:t>
            </w:r>
            <w:bookmarkEnd w:id="31"/>
            <w:r w:rsidR="00A55D06">
              <w:br/>
            </w:r>
            <w:bookmarkStart w:id="32" w:name="S_01Therapeut1Position2"/>
            <w:r>
              <w:rPr>
                <w:sz w:val="18"/>
                <w:szCs w:val="18"/>
              </w:rPr>
              <w:t>in Weiterbildung Allgemeinmedizin</w:t>
            </w:r>
            <w:bookmarkEnd w:id="32"/>
          </w:p>
          <w:p w14:paraId="2CD94853" w14:textId="77777777" w:rsidR="00354BCC" w:rsidRDefault="00354BCC" w:rsidP="00A91132">
            <w:pPr>
              <w:keepNext w:val="0"/>
              <w:keepLines w:val="0"/>
              <w:jc w:val="left"/>
            </w:pPr>
            <w:bookmarkStart w:id="33" w:name="S_01Therapeut1Position3"/>
            <w:bookmarkEnd w:id="33"/>
          </w:p>
        </w:tc>
        <w:tc>
          <w:tcPr>
            <w:tcW w:w="3081" w:type="dxa"/>
          </w:tcPr>
          <w:p w14:paraId="26B86568" w14:textId="77777777" w:rsidR="00A55D06" w:rsidRDefault="001F58FF" w:rsidP="00A91132">
            <w:pPr>
              <w:keepNext w:val="0"/>
              <w:keepLines w:val="0"/>
              <w:jc w:val="left"/>
            </w:pPr>
            <w:bookmarkStart w:id="34" w:name="S_01Therapeut2VollerName"/>
            <w:r>
              <w:t>Larissa Musterdorf</w:t>
            </w:r>
            <w:bookmarkEnd w:id="34"/>
            <w:r w:rsidR="00A55D06">
              <w:br/>
            </w:r>
            <w:bookmarkStart w:id="35" w:name="S_01Therapeut2Position1"/>
            <w:r>
              <w:rPr>
                <w:sz w:val="18"/>
                <w:szCs w:val="18"/>
              </w:rPr>
              <w:t>Dipl. Psychologin</w:t>
            </w:r>
            <w:bookmarkEnd w:id="35"/>
            <w:r w:rsidR="00A55D06" w:rsidRPr="00A91132">
              <w:rPr>
                <w:sz w:val="18"/>
                <w:szCs w:val="18"/>
              </w:rPr>
              <w:br/>
            </w:r>
            <w:bookmarkStart w:id="36" w:name="S_01Therapeut2Position2"/>
            <w:bookmarkEnd w:id="36"/>
          </w:p>
        </w:tc>
      </w:tr>
    </w:tbl>
    <w:p w14:paraId="0D1B15AD" w14:textId="77777777" w:rsidR="00A55D06" w:rsidRDefault="00A55D06" w:rsidP="00984F23">
      <w:pPr>
        <w:keepNext w:val="0"/>
        <w:keepLines w:val="0"/>
      </w:pPr>
    </w:p>
    <w:p w14:paraId="631B437F" w14:textId="77777777" w:rsidR="006B0C9A" w:rsidRPr="007968E9" w:rsidRDefault="006B0C9A" w:rsidP="00984F23">
      <w:pPr>
        <w:keepNext w:val="0"/>
        <w:keepLines w:val="0"/>
      </w:pPr>
    </w:p>
    <w:p w14:paraId="27F93B13" w14:textId="77777777" w:rsidR="006B0C9A" w:rsidRDefault="001F58FF" w:rsidP="006B0C9A">
      <w:pPr>
        <w:rPr>
          <w:rFonts w:ascii="Calibri" w:hAnsi="Calibri"/>
          <w:sz w:val="20"/>
          <w:szCs w:val="20"/>
        </w:rPr>
      </w:pPr>
      <w:bookmarkStart w:id="37" w:name="S_01Therapeut0VollerName"/>
      <w:r>
        <w:t>Dr. med. Regina Reeb-Faller</w:t>
      </w:r>
      <w:bookmarkEnd w:id="37"/>
    </w:p>
    <w:p w14:paraId="1F5C1CE0" w14:textId="77777777" w:rsidR="006B0C9A" w:rsidRPr="00436DEC" w:rsidRDefault="001F58FF" w:rsidP="00436DEC">
      <w:pPr>
        <w:spacing w:after="0"/>
        <w:rPr>
          <w:sz w:val="18"/>
          <w:szCs w:val="20"/>
        </w:rPr>
      </w:pPr>
      <w:bookmarkStart w:id="38" w:name="S_01Therapeut0Position1"/>
      <w:r>
        <w:rPr>
          <w:sz w:val="18"/>
          <w:szCs w:val="20"/>
        </w:rPr>
        <w:t>FÄ für Innere Medizin - Psychotherapie</w:t>
      </w:r>
      <w:bookmarkEnd w:id="38"/>
    </w:p>
    <w:p w14:paraId="2BCC701A" w14:textId="77777777" w:rsidR="006B0C9A" w:rsidRPr="00436DEC" w:rsidRDefault="006B0C9A" w:rsidP="00436DEC">
      <w:pPr>
        <w:spacing w:after="0"/>
        <w:rPr>
          <w:sz w:val="18"/>
          <w:szCs w:val="20"/>
        </w:rPr>
      </w:pPr>
      <w:r w:rsidRPr="00436DEC">
        <w:rPr>
          <w:sz w:val="18"/>
          <w:szCs w:val="20"/>
        </w:rPr>
        <w:t>Chefärztin</w:t>
      </w:r>
    </w:p>
    <w:p w14:paraId="5CF56E29" w14:textId="77777777" w:rsidR="00984F23" w:rsidRPr="00436DEC" w:rsidRDefault="00984F23" w:rsidP="00436DEC">
      <w:pPr>
        <w:spacing w:after="0"/>
        <w:jc w:val="left"/>
        <w:rPr>
          <w:sz w:val="20"/>
        </w:rPr>
      </w:pPr>
    </w:p>
    <w:p w14:paraId="4E8FF721" w14:textId="77777777" w:rsidR="00B07129" w:rsidRDefault="00B07129" w:rsidP="005B0033">
      <w:pPr>
        <w:jc w:val="left"/>
      </w:pPr>
    </w:p>
    <w:sectPr w:rsidR="00B07129" w:rsidSect="008219BC">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269" w:right="4082" w:bottom="1418"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AE272" w14:textId="77777777" w:rsidR="00CA39FC" w:rsidRDefault="00CA39FC">
      <w:r>
        <w:separator/>
      </w:r>
    </w:p>
  </w:endnote>
  <w:endnote w:type="continuationSeparator" w:id="0">
    <w:p w14:paraId="5A8C6D93" w14:textId="77777777" w:rsidR="00CA39FC" w:rsidRDefault="00CA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7AA2" w14:textId="34F9C6D2" w:rsidR="00E35BC4" w:rsidRDefault="004F6ACD">
    <w:pPr>
      <w:pStyle w:val="Fuzeile"/>
    </w:pPr>
    <w:r>
      <w:rPr>
        <w:noProof/>
      </w:rPr>
      <mc:AlternateContent>
        <mc:Choice Requires="wps">
          <w:drawing>
            <wp:anchor distT="0" distB="0" distL="114300" distR="114300" simplePos="0" relativeHeight="251655168" behindDoc="1" locked="1" layoutInCell="1" allowOverlap="1" wp14:anchorId="778DACE7" wp14:editId="3A3F99BD">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7C542"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474FAF">
                            <w:rPr>
                              <w:noProof/>
                              <w:sz w:val="16"/>
                              <w:szCs w:val="16"/>
                            </w:rPr>
                            <w:t>7</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474FAF">
                            <w:rPr>
                              <w:noProof/>
                              <w:sz w:val="16"/>
                              <w:szCs w:val="16"/>
                            </w:rPr>
                            <w:t>7</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8DACE7"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0D87C542"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474FAF">
                      <w:rPr>
                        <w:noProof/>
                        <w:sz w:val="16"/>
                        <w:szCs w:val="16"/>
                      </w:rPr>
                      <w:t>7</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474FAF">
                      <w:rPr>
                        <w:noProof/>
                        <w:sz w:val="16"/>
                        <w:szCs w:val="16"/>
                      </w:rPr>
                      <w:t>7</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9ACF" w14:textId="39EC78CE" w:rsidR="00E35BC4" w:rsidRDefault="004F6ACD">
    <w:pPr>
      <w:pStyle w:val="Fuzeile"/>
    </w:pPr>
    <w:r>
      <w:rPr>
        <w:noProof/>
      </w:rPr>
      <w:drawing>
        <wp:anchor distT="0" distB="0" distL="114300" distR="114300" simplePos="0" relativeHeight="251660288" behindDoc="1" locked="0" layoutInCell="1" allowOverlap="1" wp14:anchorId="0FE1EB8F" wp14:editId="5A924EF8">
          <wp:simplePos x="0" y="0"/>
          <wp:positionH relativeFrom="column">
            <wp:posOffset>5323840</wp:posOffset>
          </wp:positionH>
          <wp:positionV relativeFrom="paragraph">
            <wp:posOffset>5979795</wp:posOffset>
          </wp:positionV>
          <wp:extent cx="1726565" cy="3933190"/>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69167F26" wp14:editId="28424581">
          <wp:simplePos x="0" y="0"/>
          <wp:positionH relativeFrom="column">
            <wp:posOffset>5323840</wp:posOffset>
          </wp:positionH>
          <wp:positionV relativeFrom="paragraph">
            <wp:posOffset>5979795</wp:posOffset>
          </wp:positionV>
          <wp:extent cx="1726565" cy="3933190"/>
          <wp:effectExtent l="0" t="0" r="0" b="0"/>
          <wp:wrapNone/>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E9C3" w14:textId="77777777" w:rsidR="00CA39FC" w:rsidRDefault="00CA39FC">
      <w:r>
        <w:separator/>
      </w:r>
    </w:p>
  </w:footnote>
  <w:footnote w:type="continuationSeparator" w:id="0">
    <w:p w14:paraId="70EBF40E" w14:textId="77777777" w:rsidR="00CA39FC" w:rsidRDefault="00CA3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680B" w14:textId="6C0AA6DC" w:rsidR="00E048FC" w:rsidRDefault="004F6ACD">
    <w:pPr>
      <w:pStyle w:val="Kopfzeile"/>
    </w:pPr>
    <w:r>
      <w:rPr>
        <w:noProof/>
      </w:rPr>
      <w:drawing>
        <wp:anchor distT="0" distB="0" distL="114300" distR="114300" simplePos="0" relativeHeight="251659264" behindDoc="0" locked="1" layoutInCell="1" allowOverlap="1" wp14:anchorId="5A4DD914" wp14:editId="23B18366">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C1CD" w14:textId="54672F82" w:rsidR="00A561AC" w:rsidRDefault="004F6ACD">
    <w:pPr>
      <w:pStyle w:val="Kopfzeile"/>
    </w:pPr>
    <w:r>
      <w:rPr>
        <w:noProof/>
      </w:rPr>
      <w:drawing>
        <wp:anchor distT="0" distB="0" distL="114300" distR="114300" simplePos="0" relativeHeight="251662336" behindDoc="1" locked="0" layoutInCell="1" allowOverlap="1" wp14:anchorId="112F158E" wp14:editId="45A48AA1">
          <wp:simplePos x="0" y="0"/>
          <wp:positionH relativeFrom="column">
            <wp:posOffset>4497070</wp:posOffset>
          </wp:positionH>
          <wp:positionV relativeFrom="paragraph">
            <wp:posOffset>5620385</wp:posOffset>
          </wp:positionV>
          <wp:extent cx="1726565" cy="3933190"/>
          <wp:effectExtent l="0" t="0" r="0" b="0"/>
          <wp:wrapNone/>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65A90F9" wp14:editId="3716BA0F">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6B78769F" wp14:editId="2FA6429A">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1" layoutInCell="1" allowOverlap="1" wp14:anchorId="076BAD9F" wp14:editId="0A22CB5A">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120" behindDoc="1" locked="0" layoutInCell="1" allowOverlap="0" wp14:anchorId="48F069FA" wp14:editId="092E3A3F">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DA0EA"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F069FA"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261DA0EA"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4144" behindDoc="0" locked="1" layoutInCell="1" allowOverlap="1" wp14:anchorId="4A1E8505" wp14:editId="4AB37FD8">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8D00B" w14:textId="5B4441AA" w:rsidR="00A561AC" w:rsidRDefault="004F6ACD" w:rsidP="00A561AC">
                          <w:r>
                            <w:rPr>
                              <w:noProof/>
                            </w:rPr>
                            <w:drawing>
                              <wp:inline distT="0" distB="0" distL="0" distR="0" wp14:anchorId="4E245BB3" wp14:editId="396E65CD">
                                <wp:extent cx="2160270" cy="85725"/>
                                <wp:effectExtent l="0" t="0" r="0" b="0"/>
                                <wp:docPr id="2021810749"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A1E8505" id="Text Box 2" o:spid="_x0000_s1029" type="#_x0000_t202" style="position:absolute;left:0;text-align:left;margin-left:65.2pt;margin-top:130.1pt;width:324pt;height: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42A8D00B" w14:textId="5B4441AA" w:rsidR="00A561AC" w:rsidRDefault="004F6ACD" w:rsidP="00A561AC">
                    <w:r>
                      <w:rPr>
                        <w:noProof/>
                      </w:rPr>
                      <w:drawing>
                        <wp:inline distT="0" distB="0" distL="0" distR="0" wp14:anchorId="4E245BB3" wp14:editId="396E65CD">
                          <wp:extent cx="2160270" cy="85725"/>
                          <wp:effectExtent l="0" t="0" r="0" b="0"/>
                          <wp:docPr id="2021810749"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F02"/>
    <w:multiLevelType w:val="hybridMultilevel"/>
    <w:tmpl w:val="02302A60"/>
    <w:lvl w:ilvl="0" w:tplc="DBFAA2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8EA2B63"/>
    <w:multiLevelType w:val="hybridMultilevel"/>
    <w:tmpl w:val="439627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4329AF"/>
    <w:multiLevelType w:val="multilevel"/>
    <w:tmpl w:val="7B829272"/>
    <w:numStyleLink w:val="FormatvorlageNummerierteListe"/>
  </w:abstractNum>
  <w:abstractNum w:abstractNumId="4" w15:restartNumberingAfterBreak="0">
    <w:nsid w:val="1BE71076"/>
    <w:multiLevelType w:val="hybridMultilevel"/>
    <w:tmpl w:val="9B8AA60E"/>
    <w:lvl w:ilvl="0" w:tplc="DBFAA2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3DA78F2"/>
    <w:multiLevelType w:val="hybridMultilevel"/>
    <w:tmpl w:val="A78045CC"/>
    <w:lvl w:ilvl="0" w:tplc="DBFAA2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DC73D10"/>
    <w:multiLevelType w:val="hybridMultilevel"/>
    <w:tmpl w:val="B98485FA"/>
    <w:lvl w:ilvl="0" w:tplc="DBFAA2D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17625230">
    <w:abstractNumId w:val="1"/>
  </w:num>
  <w:num w:numId="2" w16cid:durableId="707605922">
    <w:abstractNumId w:val="3"/>
  </w:num>
  <w:num w:numId="3" w16cid:durableId="1498568707">
    <w:abstractNumId w:val="2"/>
  </w:num>
  <w:num w:numId="4" w16cid:durableId="381515722">
    <w:abstractNumId w:val="5"/>
  </w:num>
  <w:num w:numId="5" w16cid:durableId="26219712">
    <w:abstractNumId w:val="0"/>
  </w:num>
  <w:num w:numId="6" w16cid:durableId="1008676639">
    <w:abstractNumId w:val="6"/>
  </w:num>
  <w:num w:numId="7" w16cid:durableId="413551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4096" w:nlCheck="1" w:checkStyle="0"/>
  <w:activeWritingStyle w:appName="MSWord" w:lang="it-IT" w:vendorID="64" w:dllVersion="4096" w:nlCheck="1" w:checkStyle="0"/>
  <w:activeWritingStyle w:appName="MSWord" w:lang="de-DE" w:vendorID="64" w:dllVersion="0" w:nlCheck="1" w:checkStyle="0"/>
  <w:activeWritingStyle w:appName="MSWord" w:lang="it-I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63"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
    <w:docVar w:name="Aufnahme_Stationär" w:val="1"/>
    <w:docVar w:name="Aufnahme_Tagesklinisch" w:val="0"/>
    <w:docVar w:name="AufnahmeNr" w:val="25194"/>
    <w:docVar w:name="Aufnahmetag" w:val="03.08.2022"/>
    <w:docVar w:name="Entlassungstag" w:val="-"/>
    <w:docVar w:name="EntlassungstagMinus1" w:val="-"/>
    <w:docVar w:name="Geschlecht_Adr_abweichender_Empfänger" w:val="-"/>
    <w:docVar w:name="Geschlecht_Adr_Angehöriger" w:val="m"/>
    <w:docVar w:name="Geschlecht_Adr_Patient" w:val="w"/>
    <w:docVar w:name="Geschlecht_BEZUGSTHERAPEUT" w:val="w"/>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CA39FC"/>
    <w:rsid w:val="00011CCF"/>
    <w:rsid w:val="00015335"/>
    <w:rsid w:val="00026C7B"/>
    <w:rsid w:val="00027390"/>
    <w:rsid w:val="00036DE1"/>
    <w:rsid w:val="000447B9"/>
    <w:rsid w:val="00047B3D"/>
    <w:rsid w:val="0005388D"/>
    <w:rsid w:val="00055B0D"/>
    <w:rsid w:val="00060CF1"/>
    <w:rsid w:val="00061BE2"/>
    <w:rsid w:val="0006676A"/>
    <w:rsid w:val="000712B0"/>
    <w:rsid w:val="00076487"/>
    <w:rsid w:val="000928E7"/>
    <w:rsid w:val="000C7146"/>
    <w:rsid w:val="000D297E"/>
    <w:rsid w:val="000E117F"/>
    <w:rsid w:val="00101502"/>
    <w:rsid w:val="001124F0"/>
    <w:rsid w:val="00114A94"/>
    <w:rsid w:val="00117798"/>
    <w:rsid w:val="00125415"/>
    <w:rsid w:val="00154BFE"/>
    <w:rsid w:val="00157AEC"/>
    <w:rsid w:val="00167037"/>
    <w:rsid w:val="00181F88"/>
    <w:rsid w:val="00196FE8"/>
    <w:rsid w:val="001B7693"/>
    <w:rsid w:val="001C36CF"/>
    <w:rsid w:val="001D3BC4"/>
    <w:rsid w:val="001D4817"/>
    <w:rsid w:val="001E7609"/>
    <w:rsid w:val="001F12BD"/>
    <w:rsid w:val="001F58FF"/>
    <w:rsid w:val="00207DF6"/>
    <w:rsid w:val="00216399"/>
    <w:rsid w:val="002200AD"/>
    <w:rsid w:val="0023502D"/>
    <w:rsid w:val="00240557"/>
    <w:rsid w:val="002508AC"/>
    <w:rsid w:val="00255374"/>
    <w:rsid w:val="00255C82"/>
    <w:rsid w:val="00256446"/>
    <w:rsid w:val="002571B3"/>
    <w:rsid w:val="0026191D"/>
    <w:rsid w:val="002635C6"/>
    <w:rsid w:val="00264A70"/>
    <w:rsid w:val="00271237"/>
    <w:rsid w:val="0027261E"/>
    <w:rsid w:val="00272BBA"/>
    <w:rsid w:val="00274034"/>
    <w:rsid w:val="00294AED"/>
    <w:rsid w:val="002A056B"/>
    <w:rsid w:val="002A2C48"/>
    <w:rsid w:val="002A4961"/>
    <w:rsid w:val="002A5C49"/>
    <w:rsid w:val="002D1CBB"/>
    <w:rsid w:val="002E2D4F"/>
    <w:rsid w:val="002F4973"/>
    <w:rsid w:val="0033432B"/>
    <w:rsid w:val="00335AB2"/>
    <w:rsid w:val="003422F8"/>
    <w:rsid w:val="003440EC"/>
    <w:rsid w:val="003454E5"/>
    <w:rsid w:val="00354BCC"/>
    <w:rsid w:val="00355BE1"/>
    <w:rsid w:val="003803B4"/>
    <w:rsid w:val="003A7298"/>
    <w:rsid w:val="003B3D92"/>
    <w:rsid w:val="003B63ED"/>
    <w:rsid w:val="003D3513"/>
    <w:rsid w:val="003D7CB0"/>
    <w:rsid w:val="003E09E7"/>
    <w:rsid w:val="003E6765"/>
    <w:rsid w:val="00423E46"/>
    <w:rsid w:val="00425E8D"/>
    <w:rsid w:val="0043006E"/>
    <w:rsid w:val="00436DEC"/>
    <w:rsid w:val="004423E9"/>
    <w:rsid w:val="00445A16"/>
    <w:rsid w:val="00445DBF"/>
    <w:rsid w:val="00446E09"/>
    <w:rsid w:val="00450F4C"/>
    <w:rsid w:val="00453414"/>
    <w:rsid w:val="00474FAF"/>
    <w:rsid w:val="00480751"/>
    <w:rsid w:val="0048099D"/>
    <w:rsid w:val="00482F19"/>
    <w:rsid w:val="00487A12"/>
    <w:rsid w:val="00492449"/>
    <w:rsid w:val="004A2B17"/>
    <w:rsid w:val="004B280E"/>
    <w:rsid w:val="004C3B85"/>
    <w:rsid w:val="004D00F1"/>
    <w:rsid w:val="004E3B6D"/>
    <w:rsid w:val="004E61E5"/>
    <w:rsid w:val="004F0DF3"/>
    <w:rsid w:val="004F6ACD"/>
    <w:rsid w:val="00512D62"/>
    <w:rsid w:val="0054321B"/>
    <w:rsid w:val="00564489"/>
    <w:rsid w:val="00586848"/>
    <w:rsid w:val="005A1A8F"/>
    <w:rsid w:val="005B0033"/>
    <w:rsid w:val="005B16C6"/>
    <w:rsid w:val="005C7129"/>
    <w:rsid w:val="005D4A70"/>
    <w:rsid w:val="005D795E"/>
    <w:rsid w:val="005E7891"/>
    <w:rsid w:val="005E7A31"/>
    <w:rsid w:val="005F40BF"/>
    <w:rsid w:val="0060797D"/>
    <w:rsid w:val="006129E4"/>
    <w:rsid w:val="00635032"/>
    <w:rsid w:val="0064252D"/>
    <w:rsid w:val="00642783"/>
    <w:rsid w:val="00646465"/>
    <w:rsid w:val="00647689"/>
    <w:rsid w:val="00660F65"/>
    <w:rsid w:val="00677711"/>
    <w:rsid w:val="00677942"/>
    <w:rsid w:val="006A326D"/>
    <w:rsid w:val="006B0C9A"/>
    <w:rsid w:val="006B349A"/>
    <w:rsid w:val="006B6505"/>
    <w:rsid w:val="006C3642"/>
    <w:rsid w:val="006C4BB9"/>
    <w:rsid w:val="006D3FCA"/>
    <w:rsid w:val="007137A9"/>
    <w:rsid w:val="00723E77"/>
    <w:rsid w:val="00725FC5"/>
    <w:rsid w:val="00727D14"/>
    <w:rsid w:val="0074427D"/>
    <w:rsid w:val="00746559"/>
    <w:rsid w:val="007557CB"/>
    <w:rsid w:val="0076505E"/>
    <w:rsid w:val="00767A80"/>
    <w:rsid w:val="007849A2"/>
    <w:rsid w:val="007968E9"/>
    <w:rsid w:val="007A3D34"/>
    <w:rsid w:val="007C7A5E"/>
    <w:rsid w:val="007D3217"/>
    <w:rsid w:val="007F363E"/>
    <w:rsid w:val="008012A5"/>
    <w:rsid w:val="008149C7"/>
    <w:rsid w:val="008219BC"/>
    <w:rsid w:val="0082599D"/>
    <w:rsid w:val="008259F6"/>
    <w:rsid w:val="00827A48"/>
    <w:rsid w:val="00851D45"/>
    <w:rsid w:val="00865555"/>
    <w:rsid w:val="00865FED"/>
    <w:rsid w:val="00875CBB"/>
    <w:rsid w:val="008817E3"/>
    <w:rsid w:val="008A3601"/>
    <w:rsid w:val="008A676F"/>
    <w:rsid w:val="008B6F46"/>
    <w:rsid w:val="008C7391"/>
    <w:rsid w:val="008E3A70"/>
    <w:rsid w:val="008E54D7"/>
    <w:rsid w:val="008F0D71"/>
    <w:rsid w:val="008F5D38"/>
    <w:rsid w:val="0090287B"/>
    <w:rsid w:val="009126DF"/>
    <w:rsid w:val="0091619A"/>
    <w:rsid w:val="00952282"/>
    <w:rsid w:val="009563C7"/>
    <w:rsid w:val="00961402"/>
    <w:rsid w:val="00963F9B"/>
    <w:rsid w:val="00965565"/>
    <w:rsid w:val="00980AB0"/>
    <w:rsid w:val="00981281"/>
    <w:rsid w:val="00984F23"/>
    <w:rsid w:val="009B637F"/>
    <w:rsid w:val="009C441B"/>
    <w:rsid w:val="009D42A7"/>
    <w:rsid w:val="009D7ABB"/>
    <w:rsid w:val="009F4DDE"/>
    <w:rsid w:val="00A155BF"/>
    <w:rsid w:val="00A32CB7"/>
    <w:rsid w:val="00A42C60"/>
    <w:rsid w:val="00A55D06"/>
    <w:rsid w:val="00A561AC"/>
    <w:rsid w:val="00A7126D"/>
    <w:rsid w:val="00A8256C"/>
    <w:rsid w:val="00A83546"/>
    <w:rsid w:val="00A84C1E"/>
    <w:rsid w:val="00A86AA7"/>
    <w:rsid w:val="00A91132"/>
    <w:rsid w:val="00AA1C8A"/>
    <w:rsid w:val="00AB5D70"/>
    <w:rsid w:val="00AB64CE"/>
    <w:rsid w:val="00AC0FD9"/>
    <w:rsid w:val="00AE0D9B"/>
    <w:rsid w:val="00AE17A3"/>
    <w:rsid w:val="00AE7914"/>
    <w:rsid w:val="00AF3763"/>
    <w:rsid w:val="00B0378F"/>
    <w:rsid w:val="00B07129"/>
    <w:rsid w:val="00B1049B"/>
    <w:rsid w:val="00B12EBF"/>
    <w:rsid w:val="00B30CE9"/>
    <w:rsid w:val="00B40529"/>
    <w:rsid w:val="00B67B4C"/>
    <w:rsid w:val="00B9469F"/>
    <w:rsid w:val="00BB3828"/>
    <w:rsid w:val="00BE287D"/>
    <w:rsid w:val="00C03CD1"/>
    <w:rsid w:val="00C32313"/>
    <w:rsid w:val="00C32654"/>
    <w:rsid w:val="00C41A87"/>
    <w:rsid w:val="00C54F05"/>
    <w:rsid w:val="00C566D7"/>
    <w:rsid w:val="00C57314"/>
    <w:rsid w:val="00C702CD"/>
    <w:rsid w:val="00C830FD"/>
    <w:rsid w:val="00CA39FC"/>
    <w:rsid w:val="00CA49C5"/>
    <w:rsid w:val="00CC0EA7"/>
    <w:rsid w:val="00CC1ADC"/>
    <w:rsid w:val="00CD532A"/>
    <w:rsid w:val="00D1122E"/>
    <w:rsid w:val="00D1143C"/>
    <w:rsid w:val="00D120CE"/>
    <w:rsid w:val="00D12D2F"/>
    <w:rsid w:val="00D21B89"/>
    <w:rsid w:val="00D31D5C"/>
    <w:rsid w:val="00D41169"/>
    <w:rsid w:val="00D520C8"/>
    <w:rsid w:val="00D55D4C"/>
    <w:rsid w:val="00D6265D"/>
    <w:rsid w:val="00D7372A"/>
    <w:rsid w:val="00D86A67"/>
    <w:rsid w:val="00DA7266"/>
    <w:rsid w:val="00DB6B5B"/>
    <w:rsid w:val="00DC18A2"/>
    <w:rsid w:val="00DD1610"/>
    <w:rsid w:val="00DE1E7D"/>
    <w:rsid w:val="00DF018B"/>
    <w:rsid w:val="00DF12C9"/>
    <w:rsid w:val="00DF74DA"/>
    <w:rsid w:val="00E048FC"/>
    <w:rsid w:val="00E0571F"/>
    <w:rsid w:val="00E074D0"/>
    <w:rsid w:val="00E143E5"/>
    <w:rsid w:val="00E17791"/>
    <w:rsid w:val="00E316F6"/>
    <w:rsid w:val="00E35BC4"/>
    <w:rsid w:val="00E369EC"/>
    <w:rsid w:val="00E44E31"/>
    <w:rsid w:val="00E5094D"/>
    <w:rsid w:val="00E530C4"/>
    <w:rsid w:val="00E62855"/>
    <w:rsid w:val="00E74E9C"/>
    <w:rsid w:val="00E81724"/>
    <w:rsid w:val="00E92FE4"/>
    <w:rsid w:val="00E95D24"/>
    <w:rsid w:val="00E96402"/>
    <w:rsid w:val="00EB3818"/>
    <w:rsid w:val="00EF1F15"/>
    <w:rsid w:val="00EF57B9"/>
    <w:rsid w:val="00F03906"/>
    <w:rsid w:val="00F27809"/>
    <w:rsid w:val="00F347F9"/>
    <w:rsid w:val="00F64617"/>
    <w:rsid w:val="00F67C8D"/>
    <w:rsid w:val="00F74BDD"/>
    <w:rsid w:val="00F941E4"/>
    <w:rsid w:val="00FA001A"/>
    <w:rsid w:val="00FA3396"/>
    <w:rsid w:val="00FB10BC"/>
    <w:rsid w:val="00FB3D22"/>
    <w:rsid w:val="00FB5DB1"/>
    <w:rsid w:val="00FD2371"/>
    <w:rsid w:val="00FE53F8"/>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style="mso-position-horizontal-relative:page;mso-position-vertical-relative:page" fill="f" fillcolor="white" stroke="f">
      <v:fill color="white" on="f"/>
      <v:stroke on="f"/>
      <v:textbox inset="0,0,0,0"/>
    </o:shapedefaults>
    <o:shapelayout v:ext="edit">
      <o:idmap v:ext="edit" data="1"/>
    </o:shapelayout>
  </w:shapeDefaults>
  <w:decimalSymbol w:val=","/>
  <w:listSeparator w:val=";"/>
  <w14:docId w14:val="751BCB53"/>
  <w15:chartTrackingRefBased/>
  <w15:docId w15:val="{BD052F48-1BA8-4DA3-A778-A87922EA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191D"/>
    <w:pPr>
      <w:keepNext/>
      <w:keepLines/>
      <w:spacing w:after="60" w:line="260" w:lineRule="exact"/>
      <w:jc w:val="both"/>
    </w:pPr>
    <w:rPr>
      <w:rFonts w:ascii="Arial" w:hAnsi="Arial"/>
      <w:sz w:val="22"/>
      <w:szCs w:val="24"/>
    </w:rPr>
  </w:style>
  <w:style w:type="paragraph" w:styleId="berschrift1">
    <w:name w:val="heading 1"/>
    <w:basedOn w:val="Standard"/>
    <w:next w:val="Standard"/>
    <w:qFormat/>
    <w:rsid w:val="00865555"/>
    <w:pPr>
      <w:spacing w:before="500"/>
      <w:outlineLvl w:val="0"/>
    </w:pPr>
    <w:rPr>
      <w:b/>
      <w:bCs/>
      <w:kern w:val="32"/>
      <w:szCs w:val="32"/>
    </w:rPr>
  </w:style>
  <w:style w:type="paragraph" w:styleId="berschrift2">
    <w:name w:val="heading 2"/>
    <w:basedOn w:val="Standard"/>
    <w:next w:val="Standard"/>
    <w:qFormat/>
    <w:rsid w:val="009D42A7"/>
    <w:pPr>
      <w:spacing w:before="240"/>
      <w:outlineLvl w:val="1"/>
    </w:pPr>
    <w:rPr>
      <w:rFonts w:cs="Arial"/>
      <w:b/>
      <w:bCs/>
      <w:iCs/>
      <w:szCs w:val="28"/>
    </w:rPr>
  </w:style>
  <w:style w:type="paragraph" w:styleId="berschrift3">
    <w:name w:val="heading 3"/>
    <w:basedOn w:val="Standard"/>
    <w:next w:val="Standard"/>
    <w:qFormat/>
    <w:rsid w:val="009D42A7"/>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0536">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00362021">
      <w:bodyDiv w:val="1"/>
      <w:marLeft w:val="0"/>
      <w:marRight w:val="0"/>
      <w:marTop w:val="0"/>
      <w:marBottom w:val="0"/>
      <w:divBdr>
        <w:top w:val="none" w:sz="0" w:space="0" w:color="auto"/>
        <w:left w:val="none" w:sz="0" w:space="0" w:color="auto"/>
        <w:bottom w:val="none" w:sz="0" w:space="0" w:color="auto"/>
        <w:right w:val="none" w:sz="0" w:space="0" w:color="auto"/>
      </w:divBdr>
    </w:div>
    <w:div w:id="301468389">
      <w:bodyDiv w:val="1"/>
      <w:marLeft w:val="0"/>
      <w:marRight w:val="0"/>
      <w:marTop w:val="0"/>
      <w:marBottom w:val="0"/>
      <w:divBdr>
        <w:top w:val="none" w:sz="0" w:space="0" w:color="auto"/>
        <w:left w:val="none" w:sz="0" w:space="0" w:color="auto"/>
        <w:bottom w:val="none" w:sz="0" w:space="0" w:color="auto"/>
        <w:right w:val="none" w:sz="0" w:space="0" w:color="auto"/>
      </w:divBdr>
    </w:div>
    <w:div w:id="372657681">
      <w:bodyDiv w:val="1"/>
      <w:marLeft w:val="0"/>
      <w:marRight w:val="0"/>
      <w:marTop w:val="0"/>
      <w:marBottom w:val="0"/>
      <w:divBdr>
        <w:top w:val="none" w:sz="0" w:space="0" w:color="auto"/>
        <w:left w:val="none" w:sz="0" w:space="0" w:color="auto"/>
        <w:bottom w:val="none" w:sz="0" w:space="0" w:color="auto"/>
        <w:right w:val="none" w:sz="0" w:space="0" w:color="auto"/>
      </w:divBdr>
    </w:div>
    <w:div w:id="459425719">
      <w:bodyDiv w:val="1"/>
      <w:marLeft w:val="0"/>
      <w:marRight w:val="0"/>
      <w:marTop w:val="0"/>
      <w:marBottom w:val="0"/>
      <w:divBdr>
        <w:top w:val="none" w:sz="0" w:space="0" w:color="auto"/>
        <w:left w:val="none" w:sz="0" w:space="0" w:color="auto"/>
        <w:bottom w:val="none" w:sz="0" w:space="0" w:color="auto"/>
        <w:right w:val="none" w:sz="0" w:space="0" w:color="auto"/>
      </w:divBdr>
    </w:div>
    <w:div w:id="470171812">
      <w:bodyDiv w:val="1"/>
      <w:marLeft w:val="0"/>
      <w:marRight w:val="0"/>
      <w:marTop w:val="0"/>
      <w:marBottom w:val="0"/>
      <w:divBdr>
        <w:top w:val="none" w:sz="0" w:space="0" w:color="auto"/>
        <w:left w:val="none" w:sz="0" w:space="0" w:color="auto"/>
        <w:bottom w:val="none" w:sz="0" w:space="0" w:color="auto"/>
        <w:right w:val="none" w:sz="0" w:space="0" w:color="auto"/>
      </w:divBdr>
    </w:div>
    <w:div w:id="592981531">
      <w:bodyDiv w:val="1"/>
      <w:marLeft w:val="0"/>
      <w:marRight w:val="0"/>
      <w:marTop w:val="0"/>
      <w:marBottom w:val="0"/>
      <w:divBdr>
        <w:top w:val="none" w:sz="0" w:space="0" w:color="auto"/>
        <w:left w:val="none" w:sz="0" w:space="0" w:color="auto"/>
        <w:bottom w:val="none" w:sz="0" w:space="0" w:color="auto"/>
        <w:right w:val="none" w:sz="0" w:space="0" w:color="auto"/>
      </w:divBdr>
    </w:div>
    <w:div w:id="756828137">
      <w:bodyDiv w:val="1"/>
      <w:marLeft w:val="0"/>
      <w:marRight w:val="0"/>
      <w:marTop w:val="0"/>
      <w:marBottom w:val="0"/>
      <w:divBdr>
        <w:top w:val="none" w:sz="0" w:space="0" w:color="auto"/>
        <w:left w:val="none" w:sz="0" w:space="0" w:color="auto"/>
        <w:bottom w:val="none" w:sz="0" w:space="0" w:color="auto"/>
        <w:right w:val="none" w:sz="0" w:space="0" w:color="auto"/>
      </w:divBdr>
    </w:div>
    <w:div w:id="851452145">
      <w:bodyDiv w:val="1"/>
      <w:marLeft w:val="0"/>
      <w:marRight w:val="0"/>
      <w:marTop w:val="0"/>
      <w:marBottom w:val="0"/>
      <w:divBdr>
        <w:top w:val="none" w:sz="0" w:space="0" w:color="auto"/>
        <w:left w:val="none" w:sz="0" w:space="0" w:color="auto"/>
        <w:bottom w:val="none" w:sz="0" w:space="0" w:color="auto"/>
        <w:right w:val="none" w:sz="0" w:space="0" w:color="auto"/>
      </w:divBdr>
    </w:div>
    <w:div w:id="870387055">
      <w:bodyDiv w:val="1"/>
      <w:marLeft w:val="0"/>
      <w:marRight w:val="0"/>
      <w:marTop w:val="0"/>
      <w:marBottom w:val="0"/>
      <w:divBdr>
        <w:top w:val="none" w:sz="0" w:space="0" w:color="auto"/>
        <w:left w:val="none" w:sz="0" w:space="0" w:color="auto"/>
        <w:bottom w:val="none" w:sz="0" w:space="0" w:color="auto"/>
        <w:right w:val="none" w:sz="0" w:space="0" w:color="auto"/>
      </w:divBdr>
    </w:div>
    <w:div w:id="912280574">
      <w:bodyDiv w:val="1"/>
      <w:marLeft w:val="0"/>
      <w:marRight w:val="0"/>
      <w:marTop w:val="0"/>
      <w:marBottom w:val="0"/>
      <w:divBdr>
        <w:top w:val="none" w:sz="0" w:space="0" w:color="auto"/>
        <w:left w:val="none" w:sz="0" w:space="0" w:color="auto"/>
        <w:bottom w:val="none" w:sz="0" w:space="0" w:color="auto"/>
        <w:right w:val="none" w:sz="0" w:space="0" w:color="auto"/>
      </w:divBdr>
    </w:div>
    <w:div w:id="929045632">
      <w:bodyDiv w:val="1"/>
      <w:marLeft w:val="0"/>
      <w:marRight w:val="0"/>
      <w:marTop w:val="0"/>
      <w:marBottom w:val="0"/>
      <w:divBdr>
        <w:top w:val="none" w:sz="0" w:space="0" w:color="auto"/>
        <w:left w:val="none" w:sz="0" w:space="0" w:color="auto"/>
        <w:bottom w:val="none" w:sz="0" w:space="0" w:color="auto"/>
        <w:right w:val="none" w:sz="0" w:space="0" w:color="auto"/>
      </w:divBdr>
    </w:div>
    <w:div w:id="962231754">
      <w:bodyDiv w:val="1"/>
      <w:marLeft w:val="0"/>
      <w:marRight w:val="0"/>
      <w:marTop w:val="0"/>
      <w:marBottom w:val="0"/>
      <w:divBdr>
        <w:top w:val="none" w:sz="0" w:space="0" w:color="auto"/>
        <w:left w:val="none" w:sz="0" w:space="0" w:color="auto"/>
        <w:bottom w:val="none" w:sz="0" w:space="0" w:color="auto"/>
        <w:right w:val="none" w:sz="0" w:space="0" w:color="auto"/>
      </w:divBdr>
    </w:div>
    <w:div w:id="1084915416">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557005791">
      <w:bodyDiv w:val="1"/>
      <w:marLeft w:val="0"/>
      <w:marRight w:val="0"/>
      <w:marTop w:val="0"/>
      <w:marBottom w:val="0"/>
      <w:divBdr>
        <w:top w:val="none" w:sz="0" w:space="0" w:color="auto"/>
        <w:left w:val="none" w:sz="0" w:space="0" w:color="auto"/>
        <w:bottom w:val="none" w:sz="0" w:space="0" w:color="auto"/>
        <w:right w:val="none" w:sz="0" w:space="0" w:color="auto"/>
      </w:divBdr>
    </w:div>
    <w:div w:id="1732848094">
      <w:bodyDiv w:val="1"/>
      <w:marLeft w:val="0"/>
      <w:marRight w:val="0"/>
      <w:marTop w:val="0"/>
      <w:marBottom w:val="0"/>
      <w:divBdr>
        <w:top w:val="none" w:sz="0" w:space="0" w:color="auto"/>
        <w:left w:val="none" w:sz="0" w:space="0" w:color="auto"/>
        <w:bottom w:val="none" w:sz="0" w:space="0" w:color="auto"/>
        <w:right w:val="none" w:sz="0" w:space="0" w:color="auto"/>
      </w:divBdr>
    </w:div>
    <w:div w:id="1775201050">
      <w:bodyDiv w:val="1"/>
      <w:marLeft w:val="0"/>
      <w:marRight w:val="0"/>
      <w:marTop w:val="0"/>
      <w:marBottom w:val="0"/>
      <w:divBdr>
        <w:top w:val="none" w:sz="0" w:space="0" w:color="auto"/>
        <w:left w:val="none" w:sz="0" w:space="0" w:color="auto"/>
        <w:bottom w:val="none" w:sz="0" w:space="0" w:color="auto"/>
        <w:right w:val="none" w:sz="0" w:space="0" w:color="auto"/>
      </w:divBdr>
    </w:div>
    <w:div w:id="1825663359">
      <w:bodyDiv w:val="1"/>
      <w:marLeft w:val="0"/>
      <w:marRight w:val="0"/>
      <w:marTop w:val="0"/>
      <w:marBottom w:val="0"/>
      <w:divBdr>
        <w:top w:val="none" w:sz="0" w:space="0" w:color="auto"/>
        <w:left w:val="none" w:sz="0" w:space="0" w:color="auto"/>
        <w:bottom w:val="none" w:sz="0" w:space="0" w:color="auto"/>
        <w:right w:val="none" w:sz="0" w:space="0" w:color="auto"/>
      </w:divBdr>
    </w:div>
    <w:div w:id="1939482613">
      <w:bodyDiv w:val="1"/>
      <w:marLeft w:val="0"/>
      <w:marRight w:val="0"/>
      <w:marTop w:val="0"/>
      <w:marBottom w:val="0"/>
      <w:divBdr>
        <w:top w:val="none" w:sz="0" w:space="0" w:color="auto"/>
        <w:left w:val="none" w:sz="0" w:space="0" w:color="auto"/>
        <w:bottom w:val="none" w:sz="0" w:space="0" w:color="auto"/>
        <w:right w:val="none" w:sz="0" w:space="0" w:color="auto"/>
      </w:divBdr>
    </w:div>
    <w:div w:id="2095198468">
      <w:bodyDiv w:val="1"/>
      <w:marLeft w:val="0"/>
      <w:marRight w:val="0"/>
      <w:marTop w:val="0"/>
      <w:marBottom w:val="0"/>
      <w:divBdr>
        <w:top w:val="none" w:sz="0" w:space="0" w:color="auto"/>
        <w:left w:val="none" w:sz="0" w:space="0" w:color="auto"/>
        <w:bottom w:val="none" w:sz="0" w:space="0" w:color="auto"/>
        <w:right w:val="none" w:sz="0" w:space="0" w:color="auto"/>
      </w:divBdr>
    </w:div>
    <w:div w:id="214141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Akut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AkutantragPKV.dot</Template>
  <TotalTime>0</TotalTime>
  <Pages>7</Pages>
  <Words>1752</Words>
  <Characters>9991</Characters>
  <Application>Microsoft Office Word</Application>
  <DocSecurity>4</DocSecurity>
  <Lines>83</Lines>
  <Paragraphs>23</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Larissa Musterdorf</dc:creator>
  <cp:keywords/>
  <cp:lastModifiedBy>Carsten Musterweg</cp:lastModifiedBy>
  <cp:revision>2</cp:revision>
  <cp:lastPrinted>2022-08-03T15:38:00Z</cp:lastPrinted>
  <dcterms:created xsi:type="dcterms:W3CDTF">2026-04-21T19:24:00Z</dcterms:created>
  <dcterms:modified xsi:type="dcterms:W3CDTF">2026-04-21T19:24:00Z</dcterms:modified>
</cp:coreProperties>
</file>