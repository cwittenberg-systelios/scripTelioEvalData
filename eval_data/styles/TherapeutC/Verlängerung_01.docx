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6300" w14:textId="77777777" w:rsidR="007968E9" w:rsidRDefault="007968E9" w:rsidP="0005388D">
      <w:pPr>
        <w:framePr w:w="6840" w:hSpace="180" w:wrap="around" w:hAnchor="margin" w:x="13041" w:y="27216" w:anchorLock="1"/>
      </w:pPr>
    </w:p>
    <w:p w14:paraId="6142CE97" w14:textId="77777777" w:rsidR="00E5094D" w:rsidRDefault="007A6A33" w:rsidP="0048099D">
      <w:pPr>
        <w:jc w:val="right"/>
      </w:pPr>
      <w:r>
        <w:rPr>
          <w:noProof/>
        </w:rPr>
        <w:pict w14:anchorId="6B889945">
          <v:shapetype id="_x0000_t202" coordsize="21600,21600" o:spt="202" path="m,l,21600r21600,l21600,xe">
            <v:stroke joinstyle="miter"/>
            <v:path gradientshapeok="t" o:connecttype="rect"/>
          </v:shapetype>
          <v:shape id="Text Box 12" o:spid="_x0000_s2050" type="#_x0000_t202" style="position:absolute;left:0;text-align:left;margin-left:0;margin-top:150pt;width:324pt;height:119.25pt;z-index:251657728;visibility:visible;mso-position-horizontal:left;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" filled="f" stroked="f">
            <v:textbox inset="0,0,0,0">
              <w:txbxContent>
                <w:p w14:paraId="0ADE761D" w14:textId="77777777" w:rsidR="00895DF0" w:rsidRDefault="0041709F" w:rsidP="00895DF0">
                  <w:pPr>
                    <w:pStyle w:val="Adressblock"/>
                  </w:pPr>
                  <w:bookmarkStart w:id="0" w:name="P_01Institution_Adr_Versicherung"/>
                  <w:r>
                    <w:t>Continentale Krankenversicherung  AG</w:t>
                  </w:r>
                  <w:bookmarkEnd w:id="0"/>
                </w:p>
                <w:p w14:paraId="1365FADF" w14:textId="77777777" w:rsidR="00895DF0" w:rsidRPr="000712B0" w:rsidRDefault="00895DF0" w:rsidP="00895DF0">
                  <w:pPr>
                    <w:pStyle w:val="Adressblock"/>
                  </w:pPr>
                  <w:r>
                    <w:t>Fachgutachter für Psychotherapie</w:t>
                  </w:r>
                </w:p>
                <w:p w14:paraId="4A5609AA" w14:textId="77777777" w:rsidR="00895DF0" w:rsidRDefault="0041709F" w:rsidP="00895DF0">
                  <w:pPr>
                    <w:pStyle w:val="Adressblock"/>
                  </w:pPr>
                  <w:bookmarkStart w:id="1" w:name="P_01Strasse_Adr_Versicherung"/>
                  <w:r>
                    <w:t>Ruhrallee 92</w:t>
                  </w:r>
                  <w:bookmarkEnd w:id="1"/>
                </w:p>
                <w:p w14:paraId="61BD91A0" w14:textId="77777777" w:rsidR="00895DF0" w:rsidRDefault="0041709F" w:rsidP="00895DF0">
                  <w:pPr>
                    <w:pStyle w:val="Adressblock"/>
                  </w:pPr>
                  <w:bookmarkStart w:id="2" w:name="P_01PLZ_Adr_Versicherung"/>
                  <w:r>
                    <w:t>44139</w:t>
                  </w:r>
                  <w:bookmarkEnd w:id="2"/>
                  <w:r w:rsidR="00895DF0">
                    <w:t xml:space="preserve"> </w:t>
                  </w:r>
                  <w:bookmarkStart w:id="3" w:name="P_01Ort_Adr_Versicherung"/>
                  <w:r>
                    <w:t>Dortmund</w:t>
                  </w:r>
                  <w:bookmarkEnd w:id="3"/>
                </w:p>
                <w:p w14:paraId="4088A348" w14:textId="77777777" w:rsidR="00895DF0" w:rsidRDefault="00895DF0" w:rsidP="00895DF0">
                  <w:pPr>
                    <w:pStyle w:val="Adressblock"/>
                  </w:pPr>
                </w:p>
                <w:p w14:paraId="54ECDA2C" w14:textId="77777777" w:rsidR="00895DF0" w:rsidRDefault="00895DF0" w:rsidP="00895DF0">
                  <w:pPr>
                    <w:pStyle w:val="Adressblock"/>
                  </w:pPr>
                </w:p>
                <w:p w14:paraId="1D7A9BBC"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03B5354C" w14:textId="77777777" w:rsidR="00895DF0" w:rsidRDefault="00895DF0" w:rsidP="00895DF0">
                  <w:pPr>
                    <w:pStyle w:val="Adressblock"/>
                    <w:rPr>
                      <w:sz w:val="16"/>
                      <w:szCs w:val="16"/>
                    </w:rPr>
                  </w:pPr>
                  <w:r>
                    <w:rPr>
                      <w:sz w:val="16"/>
                      <w:szCs w:val="16"/>
                    </w:rPr>
                    <w:t>FAX</w:t>
                  </w:r>
                  <w:bookmarkStart w:id="4" w:name="P_01Telefax_Adr_Versicherung"/>
                  <w:r w:rsidR="0041709F">
                    <w:rPr>
                      <w:sz w:val="16"/>
                      <w:szCs w:val="16"/>
                    </w:rPr>
                    <w:t>0231 9191795</w:t>
                  </w:r>
                  <w:bookmarkEnd w:id="4"/>
                </w:p>
                <w:p w14:paraId="59CA4859" w14:textId="77777777" w:rsidR="00895DF0" w:rsidRPr="00723F79" w:rsidRDefault="00895DF0" w:rsidP="00895DF0">
                  <w:pPr>
                    <w:pStyle w:val="Adressblock"/>
                    <w:rPr>
                      <w:sz w:val="16"/>
                      <w:szCs w:val="16"/>
                    </w:rPr>
                  </w:pPr>
                  <w:r>
                    <w:rPr>
                      <w:sz w:val="16"/>
                      <w:szCs w:val="16"/>
                    </w:rPr>
                    <w:t>Tel.:.</w:t>
                  </w:r>
                  <w:bookmarkStart w:id="5" w:name="P_01Telefon_Adr_Versicherung"/>
                  <w:r w:rsidR="0041709F">
                    <w:rPr>
                      <w:sz w:val="16"/>
                      <w:szCs w:val="16"/>
                    </w:rPr>
                    <w:t>0231 9190</w:t>
                  </w:r>
                  <w:bookmarkEnd w:id="5"/>
                </w:p>
                <w:p w14:paraId="404670D3" w14:textId="77777777" w:rsidR="003454E5" w:rsidRPr="000712B0" w:rsidRDefault="003454E5" w:rsidP="003454E5">
                  <w:pPr>
                    <w:pStyle w:val="Adressblock"/>
                  </w:pPr>
                </w:p>
              </w:txbxContent>
            </v:textbox>
            <w10:wrap anchorx="margin" anchory="page"/>
            <w10:anchorlock/>
          </v:shape>
        </w:pict>
      </w:r>
      <w:r w:rsidR="00E5094D">
        <w:t xml:space="preserve">Wald-Michelbach, </w:t>
      </w:r>
      <w:bookmarkStart w:id="6" w:name="S_01DokErst_LangesDatum"/>
      <w:r w:rsidR="0041709F">
        <w:t>6. März 2025</w:t>
      </w:r>
      <w:bookmarkEnd w:id="6"/>
    </w:p>
    <w:p w14:paraId="5AFC5DA8" w14:textId="77777777" w:rsidR="001D4817" w:rsidRPr="00D7372A" w:rsidRDefault="001D4817" w:rsidP="00865555">
      <w:pPr>
        <w:rPr>
          <w:rFonts w:cs="Arial"/>
        </w:rPr>
      </w:pPr>
    </w:p>
    <w:p w14:paraId="1EA1D7F7" w14:textId="77777777" w:rsidR="001D4817" w:rsidRPr="00D7372A" w:rsidRDefault="001D4817" w:rsidP="00865555">
      <w:pPr>
        <w:rPr>
          <w:rFonts w:cs="Arial"/>
        </w:rPr>
      </w:pPr>
    </w:p>
    <w:p w14:paraId="41E6E1B7" w14:textId="77777777" w:rsidR="00A84C1E" w:rsidRDefault="00E62855" w:rsidP="00984F23">
      <w:pPr>
        <w:rPr>
          <w:rFonts w:cs="Arial"/>
          <w:b/>
          <w:lang w:val="it-IT"/>
        </w:rPr>
      </w:pPr>
      <w:r>
        <w:rPr>
          <w:rFonts w:cs="Arial"/>
          <w:b/>
          <w:lang w:val="it-IT"/>
        </w:rPr>
        <w:t xml:space="preserve">Antrag auf </w:t>
      </w:r>
      <w:r w:rsidR="008631F3">
        <w:rPr>
          <w:rFonts w:cs="Arial"/>
          <w:b/>
          <w:lang w:val="it-IT"/>
        </w:rPr>
        <w:t>Verlängerung der Kostenzusage</w:t>
      </w:r>
    </w:p>
    <w:p w14:paraId="516E1228" w14:textId="77777777" w:rsidR="00E62855" w:rsidRPr="00A84C1E" w:rsidRDefault="00E62855" w:rsidP="00984F23">
      <w:pPr>
        <w:rPr>
          <w:rFonts w:cs="Arial"/>
          <w:b/>
          <w:lang w:val="it-IT"/>
        </w:rPr>
      </w:pPr>
    </w:p>
    <w:p w14:paraId="06BB58DC" w14:textId="77777777" w:rsidR="0041709F" w:rsidRDefault="0041709F" w:rsidP="00984F23">
      <w:pPr>
        <w:rPr>
          <w:rFonts w:cs="Arial"/>
        </w:rPr>
      </w:pPr>
      <w:bookmarkStart w:id="7" w:name="P_01Postadresse_Adr_Patient"/>
      <w:r>
        <w:rPr>
          <w:rFonts w:cs="Arial"/>
        </w:rPr>
        <w:t>Herr</w:t>
      </w:r>
    </w:p>
    <w:p w14:paraId="5C4C989B" w14:textId="77777777" w:rsidR="0041709F" w:rsidRDefault="0041709F" w:rsidP="00984F23">
      <w:pPr>
        <w:rPr>
          <w:rFonts w:cs="Arial"/>
        </w:rPr>
      </w:pPr>
      <w:r>
        <w:rPr>
          <w:rFonts w:cs="Arial"/>
        </w:rPr>
        <w:t>Martin Arendt</w:t>
      </w:r>
    </w:p>
    <w:p w14:paraId="0187645B" w14:textId="77777777" w:rsidR="0041709F" w:rsidRDefault="0041709F" w:rsidP="00984F23">
      <w:pPr>
        <w:rPr>
          <w:rFonts w:cs="Arial"/>
        </w:rPr>
      </w:pPr>
      <w:r>
        <w:rPr>
          <w:rFonts w:cs="Arial"/>
        </w:rPr>
        <w:t>Musterallee 19 B</w:t>
      </w:r>
    </w:p>
    <w:p w14:paraId="422195B4" w14:textId="77777777" w:rsidR="00A84C1E" w:rsidRDefault="0041709F" w:rsidP="00984F23">
      <w:pPr>
        <w:rPr>
          <w:rFonts w:cs="Arial"/>
        </w:rPr>
      </w:pPr>
      <w:r>
        <w:rPr>
          <w:rFonts w:cs="Arial"/>
        </w:rPr>
        <w:t>12357 Musterstadt</w:t>
      </w:r>
      <w:bookmarkEnd w:id="7"/>
    </w:p>
    <w:p w14:paraId="1D78FF66" w14:textId="77777777" w:rsidR="00A84C1E" w:rsidRDefault="00961402" w:rsidP="00984F23">
      <w:pPr>
        <w:rPr>
          <w:rFonts w:cs="Arial"/>
        </w:rPr>
      </w:pPr>
      <w:r>
        <w:rPr>
          <w:rFonts w:cs="Arial"/>
        </w:rPr>
        <w:t xml:space="preserve">geb. </w:t>
      </w:r>
      <w:bookmarkStart w:id="8" w:name="P_01Geburtsdatum_Adr_Patient"/>
      <w:r w:rsidR="0041709F">
        <w:rPr>
          <w:rFonts w:cs="Arial"/>
        </w:rPr>
        <w:t>14.04.1965</w:t>
      </w:r>
      <w:bookmarkEnd w:id="8"/>
    </w:p>
    <w:p w14:paraId="45EAA54D" w14:textId="77777777" w:rsidR="00A84C1E" w:rsidRDefault="0064252D" w:rsidP="00984F23">
      <w:pPr>
        <w:rPr>
          <w:rFonts w:cs="Arial"/>
        </w:rPr>
      </w:pPr>
      <w:r>
        <w:rPr>
          <w:rFonts w:cs="Arial"/>
        </w:rPr>
        <w:t xml:space="preserve">Versicherungsnummer: </w:t>
      </w:r>
      <w:bookmarkStart w:id="9" w:name="P_01Versicherung_Nummer_Adr_Patient"/>
      <w:r w:rsidR="0041709F">
        <w:rPr>
          <w:rFonts w:cs="Arial"/>
        </w:rPr>
        <w:t>100000010</w:t>
      </w:r>
      <w:bookmarkEnd w:id="9"/>
      <w:r w:rsidR="00C41A87">
        <w:rPr>
          <w:rFonts w:cs="Arial"/>
        </w:rPr>
        <w:t xml:space="preserve"> </w:t>
      </w:r>
    </w:p>
    <w:p w14:paraId="55D44C1E" w14:textId="77777777" w:rsidR="00A84C1E" w:rsidRDefault="00A84C1E" w:rsidP="00984F23">
      <w:pPr>
        <w:rPr>
          <w:rFonts w:cs="Arial"/>
        </w:rPr>
      </w:pPr>
    </w:p>
    <w:p w14:paraId="4C79103C" w14:textId="77777777" w:rsidR="00FB5DB1" w:rsidRDefault="00FB5DB1" w:rsidP="00984F23">
      <w:pPr>
        <w:rPr>
          <w:rFonts w:cs="Arial"/>
        </w:rPr>
      </w:pPr>
    </w:p>
    <w:p w14:paraId="5B70B8DE" w14:textId="77777777" w:rsidR="00A84C1E" w:rsidRDefault="00FA001A" w:rsidP="00984F23">
      <w:pPr>
        <w:rPr>
          <w:rFonts w:cs="Arial"/>
        </w:rPr>
      </w:pPr>
      <w:r>
        <w:rPr>
          <w:rFonts w:cs="Arial"/>
        </w:rPr>
        <w:t>Sehr geehrte Damen und Herren</w:t>
      </w:r>
      <w:r w:rsidR="00A84C1E">
        <w:rPr>
          <w:rFonts w:cs="Arial"/>
        </w:rPr>
        <w:t>,</w:t>
      </w:r>
    </w:p>
    <w:p w14:paraId="0E710C25" w14:textId="77777777" w:rsidR="00A84C1E" w:rsidRDefault="00A84C1E" w:rsidP="00984F23">
      <w:pPr>
        <w:rPr>
          <w:rFonts w:cs="Arial"/>
        </w:rPr>
      </w:pPr>
    </w:p>
    <w:p w14:paraId="21EBA5B5" w14:textId="77777777" w:rsidR="00A84C1E" w:rsidRDefault="00A84C1E" w:rsidP="00984F23">
      <w:pPr>
        <w:rPr>
          <w:rFonts w:cs="Arial"/>
        </w:rPr>
      </w:pPr>
      <w:r>
        <w:rPr>
          <w:rFonts w:cs="Arial"/>
        </w:rPr>
        <w:t>wir berichten über Herrn Martin Arendt, der sich seit dem 17.02.2025 in unserer stationären Krankenhausbehandlung befindet.</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41709F">
        <w:rPr>
          <w:rFonts w:cs="Arial"/>
        </w:rPr>
      </w:r>
      <w:r>
        <w:rPr>
          <w:rFonts w:cs="Arial"/>
        </w:rPr>
      </w:r>
      <w:r>
        <w:rPr>
          <w:rFonts w:cs="Arial"/>
        </w:rPr>
      </w:r>
      <w:r>
        <w:rPr>
          <w:rFonts w:cs="Arial"/>
        </w:rPr>
      </w:r>
      <w:r w:rsidR="0041709F">
        <w:rPr>
          <w:rFonts w:cs="Arial"/>
          <w:noProof/>
        </w:rPr>
      </w:r>
      <w:r>
        <w:rPr>
          <w:rFonts w:cs="Arial"/>
        </w:rPr>
      </w:r>
      <w:r>
        <w:rPr>
          <w:rFonts w:cs="Arial"/>
        </w:rPr>
      </w:r>
      <w:bookmarkStart w:id="10" w:name="P_02Vorname"/>
      <w:r w:rsidR="0041709F">
        <w:rPr>
          <w:rFonts w:cs="Arial"/>
        </w:rPr>
      </w:r>
      <w:bookmarkEnd w:id="10"/>
      <w:r>
        <w:rPr>
          <w:rFonts w:cs="Arial"/>
        </w:rPr>
      </w:r>
      <w:bookmarkStart w:id="11" w:name="P_02Nachname"/>
      <w:r w:rsidR="0041709F">
        <w:rPr>
          <w:rFonts w:cs="Arial"/>
        </w:rPr>
      </w:r>
      <w:bookmarkEnd w:id="11"/>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41709F">
        <w:rPr>
          <w:rFonts w:cs="Arial"/>
        </w:rPr>
      </w:r>
      <w:r>
        <w:rPr>
          <w:rFonts w:cs="Arial"/>
        </w:rPr>
      </w:r>
      <w:r>
        <w:rPr>
          <w:rFonts w:cs="Arial"/>
        </w:rPr>
      </w:r>
      <w:r>
        <w:rPr>
          <w:rFonts w:cs="Arial"/>
        </w:rPr>
      </w:r>
      <w:r w:rsidR="0041709F">
        <w:rPr>
          <w:rFonts w:cs="Arial"/>
          <w:noProof/>
        </w:rPr>
      </w:r>
      <w:r>
        <w:rPr>
          <w:rFonts w:cs="Arial"/>
        </w:rPr>
      </w:r>
      <w:r>
        <w:rPr>
          <w:rFonts w:cs="Arial"/>
        </w:rPr>
      </w:r>
      <w:r w:rsidR="00AB64CE">
        <w:rPr>
          <w:rFonts w:cs="Arial"/>
        </w:rPr>
      </w:r>
      <w:r>
        <w:rPr>
          <w:rFonts w:cs="Arial"/>
        </w:rPr>
      </w:r>
      <w:bookmarkStart w:id="12" w:name="A_01Aufnahmetag"/>
      <w:r w:rsidR="0041709F">
        <w:rPr>
          <w:rFonts w:cs="Arial"/>
        </w:rPr>
      </w:r>
      <w:bookmarkEnd w:id="12"/>
      <w:r>
        <w:rPr>
          <w:rFonts w:cs="Arial"/>
        </w:rPr>
      </w:r>
      <w:r w:rsidR="00AB64CE">
        <w:rPr>
          <w:rFonts w:cs="Arial"/>
        </w:rPr>
      </w:r>
      <w:r>
        <w:rPr>
          <w:rFonts w:cs="Arial"/>
        </w:rPr>
      </w:r>
    </w:p>
    <w:p w14:paraId="6840E86B" w14:textId="77777777" w:rsidR="00001A00" w:rsidRDefault="00001A00" w:rsidP="00984F23">
      <w:pPr>
        <w:rPr>
          <w:rFonts w:cs="Arial"/>
        </w:rPr>
      </w:pPr>
    </w:p>
    <w:p w14:paraId="1D213EA5" w14:textId="77777777" w:rsidR="00001A00" w:rsidRDefault="00001A00" w:rsidP="00984F23">
      <w:pPr>
        <w:rPr>
          <w:rFonts w:cs="Arial"/>
        </w:rPr>
      </w:pPr>
    </w:p>
    <w:p w14:paraId="1F6CF764" w14:textId="77777777" w:rsidR="00001A00" w:rsidRDefault="00001A00" w:rsidP="00001A00">
      <w:pPr>
        <w:rPr>
          <w:rFonts w:cs="Arial"/>
        </w:rPr>
      </w:pPr>
      <w:r>
        <w:rPr>
          <w:rFonts w:cs="Arial"/>
        </w:rPr>
        <w:t>Auf den folgenden Seiten befinden sich vertrauliche Informationen zu o.g. Klient/in. Wir bitten darum, diese Informationen ausschließlich an das dafür autorisierte Fachpersonal weiterzuleiten.</w:t>
      </w:r>
    </w:p>
    <w:p w14:paraId="325B7AB1" w14:textId="77777777" w:rsidR="005D795E" w:rsidRPr="00001A00" w:rsidRDefault="00001A00" w:rsidP="00711A0A">
      <w:pPr>
        <w:spacing w:after="0"/>
        <w:rPr>
          <w:rFonts w:cs="Arial"/>
        </w:rPr>
      </w:pPr>
      <w:r>
        <w:rPr>
          <w:rFonts w:cs="Arial"/>
        </w:rPr>
        <w:br w:type="page"/>
      </w:r>
      <w:r w:rsidR="005D795E">
        <w:rPr>
          <w:rFonts w:cs="Arial"/>
          <w:b/>
          <w:bCs/>
        </w:rPr>
        <w:t>Aktuelle Diagnose</w:t>
      </w:r>
    </w:p>
    <w:p w14:paraId="7A7E9716" w14:textId="77777777" w:rsidR="0041709F" w:rsidRPr="0041709F" w:rsidRDefault="0041709F" w:rsidP="0041709F">
      <w:bookmarkStart w:id="13" w:name="T_013_Diagnosen_Aktuelle_bzw_AbschlussDi"/>
      <w:r w:rsidRPr="0041709F">
        <w:t>Rezidivierende depressive Störung, gegenwärtig mittelgradige Episode (F33.1)</w:t>
      </w:r>
    </w:p>
    <w:p w14:paraId="65772F6F" w14:textId="77777777" w:rsidR="0041709F" w:rsidRPr="0041709F" w:rsidRDefault="0041709F" w:rsidP="0041709F">
      <w:r w:rsidRPr="0041709F">
        <w:t>Psychische und Verhaltensstörungen durch Alkohol: Schädlicher Gebrauch (F10.1), gegenwärtig abstinent</w:t>
      </w:r>
    </w:p>
    <w:p w14:paraId="2863ACB0" w14:textId="77777777" w:rsidR="0041709F" w:rsidRPr="0041709F" w:rsidRDefault="0041709F" w:rsidP="0041709F">
      <w:r w:rsidRPr="0041709F">
        <w:t>Generalisierte Angststörung (F41.1), Differentialdiagnose</w:t>
      </w:r>
    </w:p>
    <w:p w14:paraId="12E49CFA" w14:textId="77777777" w:rsidR="0041709F" w:rsidRPr="0041709F" w:rsidRDefault="0041709F" w:rsidP="0041709F">
      <w:r w:rsidRPr="0041709F">
        <w:t>Lungenembolie ohne Angabe eines akuten Cor pulmonale (I26.9), Z.n. 2025 nach TVT</w:t>
      </w:r>
    </w:p>
    <w:p w14:paraId="6766EFC5" w14:textId="77777777" w:rsidR="0041709F" w:rsidRPr="0041709F" w:rsidRDefault="0041709F" w:rsidP="0041709F">
      <w:r w:rsidRPr="0041709F">
        <w:t>Aortenaneurysma nicht näher bezeichneter Lokalisation, rupturiert (I71.8), Z.n. 2022</w:t>
      </w:r>
    </w:p>
    <w:p w14:paraId="7309474F" w14:textId="77777777" w:rsidR="0041709F" w:rsidRPr="0041709F" w:rsidRDefault="0041709F" w:rsidP="0041709F">
      <w:r w:rsidRPr="0041709F">
        <w:t>Benigne essentielle Hypertonie: Ohne Angabe einer hypertensiven Krise (I10.00)</w:t>
      </w:r>
    </w:p>
    <w:p w14:paraId="46018D5F" w14:textId="77777777" w:rsidR="005D795E" w:rsidRPr="00A84C1E" w:rsidRDefault="0041709F" w:rsidP="0041709F">
      <w:pPr>
        <w:rPr>
          <w:rFonts w:cs="Arial"/>
        </w:rPr>
      </w:pPr>
      <w:r w:rsidRPr="0041709F">
        <w:t>Gemischte Hyperlipidämie (E78.2)</w:t>
      </w:r>
      <w:bookmarkEnd w:id="13"/>
    </w:p>
    <w:p w14:paraId="4499501A" w14:textId="77777777" w:rsidR="00FD2371" w:rsidRDefault="00FD2371" w:rsidP="00711A0A">
      <w:pPr>
        <w:spacing w:after="0"/>
        <w:rPr>
          <w:rFonts w:cs="Arial"/>
        </w:rPr>
      </w:pPr>
    </w:p>
    <w:p w14:paraId="48A2C013" w14:textId="77777777" w:rsidR="00767A80" w:rsidRDefault="00A84C1E" w:rsidP="00711A0A">
      <w:pPr>
        <w:spacing w:after="0"/>
        <w:rPr>
          <w:rFonts w:cs="Arial"/>
          <w:b/>
          <w:bCs/>
        </w:rPr>
      </w:pPr>
      <w:r w:rsidRPr="00A84C1E">
        <w:rPr>
          <w:rFonts w:cs="Arial"/>
          <w:b/>
          <w:bCs/>
        </w:rPr>
        <w:t>Aktuelle Anamnese</w:t>
      </w:r>
    </w:p>
    <w:p w14:paraId="26AF6F72" w14:textId="77777777" w:rsidR="0041709F" w:rsidRPr="0041709F" w:rsidRDefault="0041709F" w:rsidP="0041709F">
      <w:bookmarkStart w:id="14" w:name="T_017_Anamnese_Aktuelle_Anamnese"/>
      <w:r w:rsidRPr="0041709F">
        <w:t>Bei Aufnahme schildert Herr A. einen Zustand andauernder Erschöpfung. Bereits seit etwa eineinhalb Jahren schlafe er zunehmend schlecht. Häufig bekäme er kaum mehr als zwei Stunden Nachtschlaf, welche zudem nicht ausreichend regenerierend oder erholsam seien. Emotional fühle er sich meist unbeteiligt, "wie grau". Wirkliches Glück erlebe er gar nicht, Freude selten und eher oberflächlich. Sein Alltag sei geprägt durch Kraftlosigkeit, die Nächte dadurch, dass er stundenlang sorgenvoll grüble. Er denke dann an die Zukunft seiner achtjährigen Tochter, über die gescheiterte Ehe und befürchte, dass er auch wirtschaftlich zusammenbrechen könne. Auch wenn er wisse, dass die meisten dieser Gedanken rational ohne Begründung seien, könne er sich doch nicht davon distanzieren, sie drehten sich die ganze Nacht. Meist könne er, nachdem er einmal aufgewacht sei und mit dem "Denken" begonnen habe, überhaupt nicht mehr einschlafen.</w:t>
      </w:r>
    </w:p>
    <w:p w14:paraId="33533A63" w14:textId="77777777" w:rsidR="0041709F" w:rsidRPr="0041709F" w:rsidRDefault="0041709F" w:rsidP="0041709F">
      <w:r w:rsidRPr="0041709F">
        <w:t>Zudem schildert Herr A. Zeichen vegetativer Übererregung / somatischer Spannungskorrelate wie Mundtrockenheit, Herzrasen, Zittern und häufigem Miktionsdrang.</w:t>
      </w:r>
    </w:p>
    <w:p w14:paraId="1AF3B6DE" w14:textId="77777777" w:rsidR="0041709F" w:rsidRPr="0041709F" w:rsidRDefault="0041709F" w:rsidP="0041709F">
      <w:r w:rsidRPr="0041709F">
        <w:t xml:space="preserve">Er habe bereits früher kürzere depressive Episoden gehabt - diese hätten sich aber immer innerhalb weniger Wochen reguliert. Vor acht Jahren habe er bereits für mehrere Wochen zur Behandlung einer Depression ein SSRI eingenommen. Nachdem er dieses ausgeschlichen hatte, hätte er sich wieder stabil gefühlt und sei wieder in seinen leistungsorientierten Arbeitsalltag eingestiegen. </w:t>
      </w:r>
    </w:p>
    <w:p w14:paraId="12BB2064" w14:textId="77777777" w:rsidR="00767A80" w:rsidRDefault="0041709F" w:rsidP="0041709F">
      <w:pPr>
        <w:rPr>
          <w:rFonts w:cs="Arial"/>
        </w:rPr>
      </w:pPr>
      <w:r w:rsidRPr="0041709F">
        <w:t xml:space="preserve">Bemerkt, dass er sein Leben ändern müsse habe er zuletzt, nachdem er durch eine Lungenembolie einen existenziellen Zustand erlebt hatte. Davor hätte aber bereits die Trennung seiner Frau und ein Nahtoderlebnis (Aortendissektion 2022 mit elfstündiger Not-Operation und Reanimation) erste Zeichen gesetzt, die ihn zum Umdenken gebracht hätten. Diese hätten aber keine dauerhafte Verhaltensänderung bewirken können. Nun möchte er sein Leben nachhaltig verändern und auch seiner beruflichen Tätigkeit als Geschäftsführer weniger Platz geben. Er habe zu sehr durch </w:t>
      </w:r>
      <w:r w:rsidRPr="0041709F">
        <w:t xml:space="preserve">die positiven Rückmeldungen auf der Arbeit darin eine Bestätigung gefunden, welche letztlich aber seine Ehe und sozialen Beziehungen kaputt gemacht hätte.  </w:t>
      </w:r>
      <w:bookmarkEnd w:id="14"/>
    </w:p>
    <w:p w14:paraId="2FD66995" w14:textId="77777777" w:rsidR="00271237" w:rsidRPr="00767A80" w:rsidRDefault="00271237" w:rsidP="00711A0A">
      <w:pPr>
        <w:spacing w:after="0"/>
        <w:rPr>
          <w:rFonts w:cs="Arial"/>
        </w:rPr>
      </w:pPr>
    </w:p>
    <w:p w14:paraId="4F9D3705" w14:textId="77777777" w:rsidR="00AC1BE3" w:rsidRDefault="00AC1BE3" w:rsidP="00AC1BE3">
      <w:pPr>
        <w:spacing w:after="0"/>
        <w:rPr>
          <w:rFonts w:cs="Arial"/>
          <w:b/>
          <w:bCs/>
        </w:rPr>
      </w:pPr>
      <w:r>
        <w:rPr>
          <w:rFonts w:cs="Arial"/>
          <w:b/>
          <w:bCs/>
        </w:rPr>
        <w:t>Problemrelevante Vorgeschichte</w:t>
      </w:r>
      <w:r>
        <w:rPr>
          <w:rFonts w:cs="Arial"/>
        </w:rPr>
        <w:t xml:space="preserve"> </w:t>
      </w:r>
    </w:p>
    <w:p w14:paraId="5D549601" w14:textId="77777777" w:rsidR="0041709F" w:rsidRPr="0041709F" w:rsidRDefault="0041709F" w:rsidP="0041709F">
      <w:bookmarkStart w:id="15" w:name="T_018_Anamnese_Vorgeschichte"/>
      <w:r w:rsidRPr="0041709F">
        <w:t xml:space="preserve">Herr A. beschreibt mehrere kürzere Phasen mit depressiver Symptomatik in der Vorgeschichte. Vor acht Jahren habe daher auch eine mehrwöchige antidepressive Behandlung mit einem SSRI stattgefunden. </w:t>
      </w:r>
    </w:p>
    <w:p w14:paraId="110B8061" w14:textId="77777777" w:rsidR="0041709F" w:rsidRPr="0041709F" w:rsidRDefault="0041709F" w:rsidP="0041709F">
      <w:r w:rsidRPr="0041709F">
        <w:t>Aktuell seit mehreren Monaten ambulante Psychotherapie begleitet durch erneute Medikation.</w:t>
      </w:r>
    </w:p>
    <w:p w14:paraId="0148BED1" w14:textId="77777777" w:rsidR="0041709F" w:rsidRPr="0041709F" w:rsidRDefault="0041709F" w:rsidP="0041709F">
      <w:r w:rsidRPr="0041709F">
        <w:t xml:space="preserve"> </w:t>
      </w:r>
    </w:p>
    <w:p w14:paraId="5ECD0688" w14:textId="77777777" w:rsidR="00AC1BE3" w:rsidRDefault="0041709F" w:rsidP="0041709F">
      <w:pPr>
        <w:rPr>
          <w:rFonts w:cs="Arial"/>
        </w:rPr>
      </w:pPr>
      <w:r w:rsidRPr="0041709F">
        <w:t>Aus der Vorgeschichte relevant sind zwei lebensbedrohliche Erfahrungen mit einer schweren Aortendissektion (Juni 2022) bei der es zu einer elfstündigen Operation mit Wiederbelebung gekommen sei, sowie einer Lungenembolie im Vorjahr.</w:t>
      </w:r>
      <w:bookmarkEnd w:id="15"/>
    </w:p>
    <w:p w14:paraId="7A80687E" w14:textId="77777777" w:rsidR="00AC1BE3" w:rsidRDefault="00AC1BE3" w:rsidP="00AC1BE3">
      <w:pPr>
        <w:spacing w:after="0"/>
        <w:rPr>
          <w:rFonts w:cs="Arial"/>
        </w:rPr>
      </w:pPr>
    </w:p>
    <w:p w14:paraId="2B35B451" w14:textId="77777777" w:rsidR="0041709F" w:rsidRDefault="0041709F" w:rsidP="00AC1BE3">
      <w:pPr>
        <w:spacing w:after="0"/>
        <w:rPr>
          <w:rFonts w:cs="Arial"/>
          <w:b/>
        </w:rPr>
      </w:pPr>
      <w:bookmarkStart w:id="16" w:name="T_0112_Anamnese_Familienanamnese"/>
      <w:r w:rsidRPr="0041709F">
        <w:rPr>
          <w:rFonts w:cs="Arial"/>
          <w:b/>
          <w:vanish/>
        </w:rPr>
        <w:t>#TEXTANF#</w:t>
      </w:r>
      <w:r>
        <w:rPr>
          <w:rFonts w:cs="Arial"/>
          <w:b/>
        </w:rPr>
        <w:t>Biographische Anamnese</w:t>
      </w:r>
    </w:p>
    <w:p w14:paraId="46535BB8" w14:textId="77777777" w:rsidR="0041709F" w:rsidRPr="0041709F" w:rsidRDefault="0041709F" w:rsidP="0041709F">
      <w:r w:rsidRPr="0041709F">
        <w:t xml:space="preserve">Herr A. lebt nach der Trennung von seiner zweiten Ehefrau aktuell alleine aber in einer bestehenden neuen Partnerschaft. Aus der zweiten Ehe gibt es eine gemeinsame achtjährige Tochter, die er nach eigener Aussage sehr liebe. </w:t>
      </w:r>
    </w:p>
    <w:p w14:paraId="06F288F3" w14:textId="77777777" w:rsidR="0041709F" w:rsidRPr="0041709F" w:rsidRDefault="0041709F" w:rsidP="0041709F">
      <w:r w:rsidRPr="0041709F">
        <w:t>Eine erste Ehe sei aufgrund der Kinderlosigkeit in die Brüche gegangen. Die zweite Ehe sei aufgrund der starken Absorption in Arbeit gescheitert.</w:t>
      </w:r>
    </w:p>
    <w:p w14:paraId="217C835C" w14:textId="77777777" w:rsidR="0041709F" w:rsidRPr="0041709F" w:rsidRDefault="0041709F" w:rsidP="0041709F">
      <w:r w:rsidRPr="0041709F">
        <w:t xml:space="preserve"> </w:t>
      </w:r>
    </w:p>
    <w:p w14:paraId="40C812EC" w14:textId="77777777" w:rsidR="00AC1BE3" w:rsidRDefault="0041709F" w:rsidP="0041709F">
      <w:pPr>
        <w:rPr>
          <w:rFonts w:cs="Arial"/>
        </w:rPr>
      </w:pPr>
      <w:r w:rsidRPr="0041709F">
        <w:t xml:space="preserve">Die eigene Kindheit und Jugend beschreibt Herr A. als geprägt durch den Mangel an emotionaler Verfügbarkeit der Eltern. Der Vater habe ihm nur für seine sportlichen Erfolge Aufmerksamkeit geschenkt, auch die Beziehung zur Mutter wird als wenig gefühlvoll beschrieben. In der Kindheit und frühen Jugend sei er eher aufmüpfig und aggressiv gewesen. Dies habe sich geändert als er intensiv begonnen habe Tennis zu spielen. Nach Aussage der Mutter hätte dies seinen Charakter völlig verändert, er sei ruhiger und überlegter geworden. </w:t>
      </w:r>
      <w:bookmarkEnd w:id="16"/>
    </w:p>
    <w:p w14:paraId="568AD1E8" w14:textId="77777777" w:rsidR="00032BE9" w:rsidRPr="00032BE9" w:rsidRDefault="00032BE9" w:rsidP="00711A0A">
      <w:pPr>
        <w:spacing w:after="0"/>
        <w:rPr>
          <w:rFonts w:cs="Arial"/>
          <w:bCs/>
        </w:rPr>
      </w:pPr>
    </w:p>
    <w:p w14:paraId="26A399E2" w14:textId="77777777" w:rsidR="009B637F" w:rsidRPr="004E41CF" w:rsidRDefault="009B637F" w:rsidP="00711A0A">
      <w:pPr>
        <w:spacing w:after="0"/>
        <w:rPr>
          <w:rFonts w:cs="Arial"/>
          <w:b/>
          <w:bCs/>
        </w:rPr>
      </w:pPr>
      <w:r w:rsidRPr="004E41CF">
        <w:rPr>
          <w:rFonts w:cs="Arial"/>
          <w:b/>
          <w:bCs/>
        </w:rPr>
        <w:t>Psychischer Befund</w:t>
      </w:r>
    </w:p>
    <w:p w14:paraId="6D533C74" w14:textId="77777777" w:rsidR="007A3D34" w:rsidRPr="0041709F" w:rsidRDefault="0041709F" w:rsidP="0041709F">
      <w:bookmarkStart w:id="17" w:name="T_0129_Befunde_Psychischer_Befund"/>
      <w:r w:rsidRPr="0041709F">
        <w:t xml:space="preserve">Im Gespräch offen, wach, bewusstseinsklar, zu allen Qualitäten orientiert. Konzentration subjektiv gemindert. Auffassung, Merkfähigkeit und Gedächtnis intakt. Formalgedanklich stark grübelnd, insbesondere nachts. Keine Denkverlangsamung, eingeengtes Denken mit Fokus auf Probleme, Sorgen und Zukunftsängste. Keine konkreten Phobien, aber Ängste und hohe Sorgenlast, Hinweise auf generalisierte Angstsymptomatik. Keine Zwänge. Kein Vermeidungsverhalten. Kein Anhalt für Wahn oder Sinnestäuschungen, keine Ich-Störungen (z.B. Depersonalisation, Derealisation, Dissoziation). Stimmungslage stark gedrückt, affektive Schwingungsfähigkeit oberflächlich erhalten bei insgesamt angespannter und trauriger Affektlage, mitunter häufig Absorption in </w:t>
      </w:r>
      <w:r w:rsidRPr="0041709F">
        <w:t>Affektferne und Gefühllosigkeit. Anhedonische Freud- und Interesselosigkeit. Erschöpfung, stark eingeschränkte Belastbarkeit. Antrieb stark reduziert. Insuffizienz- und Schuldgefühle. Selbstwertgefühl leistungsabhängig, aktuell eingeschränkt. Impulskontrolle erhalten. Ambivalenz. Innere Unruhe. Morgentief. Kaum Einschlafstörungen, aber massive Durchschlafstörungen mit häufigem nächtlichen Erwachen und langem nächtlichen Grübeln, oftmals verbunden mit Früherwachen. Nachtschlaf oft nur zwei Stunden, wenig erholsam und durch Albträume gestört. Kein aktiv aggressives oder selbstverletzendes Verhalten. Sozialer Rückzug. Hinweise auf Suchtverhalten mit täglichem Konsum von Alkohol. Einschlusskriterien legen Schädlichen Gebrauch nahe. Aktuell sistiert das beschriebene Trinkverhalten (vormalig eine Flasche Wein annähernd täglich)bereits seit mehreren Wochen. Somatisierung und somatoforme Spannungskorrelate i.S. von Mundtrockenheit, Zittern, Herzrasen, Miktionsdrang. In der Vergangenheit keinerlei suizidale Handlungen. Aktuelle Verneinung von lebensüberdrüssigen und suizidalen Gedanken, keine suizidale Handlungsplanung oder Handlungsvorbereitung. Zum Zeitpunkt der Aufnahme von akuter Suizidalität klar distanziert.</w:t>
      </w:r>
      <w:bookmarkEnd w:id="17"/>
    </w:p>
    <w:p w14:paraId="2D4327AD" w14:textId="77777777" w:rsidR="009B637F" w:rsidRDefault="009B637F" w:rsidP="00711A0A">
      <w:pPr>
        <w:spacing w:after="0"/>
        <w:rPr>
          <w:rFonts w:cs="Arial"/>
          <w:bCs/>
        </w:rPr>
      </w:pPr>
    </w:p>
    <w:p w14:paraId="0455E34E" w14:textId="77777777" w:rsidR="009B637F" w:rsidRPr="004E41CF" w:rsidRDefault="009B637F" w:rsidP="00711A0A">
      <w:pPr>
        <w:spacing w:after="0"/>
        <w:rPr>
          <w:rFonts w:cs="Arial"/>
          <w:b/>
          <w:bCs/>
        </w:rPr>
      </w:pPr>
      <w:r w:rsidRPr="004E41CF">
        <w:rPr>
          <w:rFonts w:cs="Arial"/>
          <w:b/>
          <w:bCs/>
        </w:rPr>
        <w:t>Somatische Eigenanamnese</w:t>
      </w:r>
    </w:p>
    <w:p w14:paraId="6DFDD770" w14:textId="77777777" w:rsidR="0041709F" w:rsidRPr="0041709F" w:rsidRDefault="0041709F" w:rsidP="0041709F">
      <w:pPr>
        <w:numPr>
          <w:ilvl w:val="0"/>
          <w:numId w:val="4"/>
        </w:numPr>
      </w:pPr>
      <w:bookmarkStart w:id="18" w:name="T_0141_Somatische_Anamnese_Somatische_Ei"/>
      <w:r w:rsidRPr="0041709F">
        <w:t xml:space="preserve">11/2024 TVT, Lungenembolie </w:t>
      </w:r>
    </w:p>
    <w:p w14:paraId="3E3ED50E" w14:textId="77777777" w:rsidR="0041709F" w:rsidRPr="0041709F" w:rsidRDefault="0041709F" w:rsidP="0041709F">
      <w:pPr>
        <w:numPr>
          <w:ilvl w:val="0"/>
          <w:numId w:val="4"/>
        </w:numPr>
      </w:pPr>
      <w:r w:rsidRPr="0041709F">
        <w:t xml:space="preserve">2022 Aortendissektion, Not-Operation </w:t>
      </w:r>
    </w:p>
    <w:p w14:paraId="0B804D2F" w14:textId="77777777" w:rsidR="0041709F" w:rsidRPr="0041709F" w:rsidRDefault="0041709F" w:rsidP="0041709F">
      <w:pPr>
        <w:numPr>
          <w:ilvl w:val="0"/>
          <w:numId w:val="4"/>
        </w:numPr>
      </w:pPr>
      <w:r w:rsidRPr="0041709F">
        <w:t>cvRF: art. Hypertonie, Hypercholesterinämie, Z.n. Nikotinabusus 15 py</w:t>
      </w:r>
    </w:p>
    <w:p w14:paraId="541DC868" w14:textId="77777777" w:rsidR="0041709F" w:rsidRPr="0041709F" w:rsidRDefault="0041709F" w:rsidP="0041709F">
      <w:pPr>
        <w:numPr>
          <w:ilvl w:val="0"/>
          <w:numId w:val="4"/>
        </w:numPr>
      </w:pPr>
      <w:r w:rsidRPr="0041709F">
        <w:t>Übergewicht, Gewichtszunahme von ~10kg innert 1 J.</w:t>
      </w:r>
    </w:p>
    <w:p w14:paraId="159E30CD" w14:textId="77777777" w:rsidR="0041709F" w:rsidRPr="0041709F" w:rsidRDefault="0041709F" w:rsidP="0041709F">
      <w:pPr>
        <w:numPr>
          <w:ilvl w:val="0"/>
          <w:numId w:val="4"/>
        </w:numPr>
      </w:pPr>
      <w:r w:rsidRPr="0041709F">
        <w:t xml:space="preserve">aktuelle, zeitweilige Beschwerden: Ohrgeräusche, Herzklopfen/Herzrasen, Kurzatmigkeit bei Belastung, Nykturie ca 3-4x/Nacht, Gliederschmerzen (v.a. im Oberschenkel und Brust/Schulterberich, krampfartig) </w:t>
      </w:r>
    </w:p>
    <w:p w14:paraId="70C2D4FA" w14:textId="77777777" w:rsidR="0041709F" w:rsidRPr="0041709F" w:rsidRDefault="0041709F" w:rsidP="0041709F">
      <w:pPr>
        <w:numPr>
          <w:ilvl w:val="0"/>
          <w:numId w:val="4"/>
        </w:numPr>
      </w:pPr>
      <w:r w:rsidRPr="0041709F">
        <w:t>keine Allergien/ keine Unverträglichkeiten</w:t>
      </w:r>
    </w:p>
    <w:p w14:paraId="7D7176F9" w14:textId="77777777" w:rsidR="0041709F" w:rsidRPr="0041709F" w:rsidRDefault="0041709F" w:rsidP="0041709F">
      <w:pPr>
        <w:numPr>
          <w:ilvl w:val="0"/>
          <w:numId w:val="4"/>
        </w:numPr>
      </w:pPr>
      <w:r w:rsidRPr="0041709F">
        <w:t>Impfstatus aktuell</w:t>
      </w:r>
    </w:p>
    <w:p w14:paraId="04EE2DEA" w14:textId="77777777" w:rsidR="0041709F" w:rsidRPr="0041709F" w:rsidRDefault="0041709F" w:rsidP="0041709F">
      <w:pPr>
        <w:numPr>
          <w:ilvl w:val="0"/>
          <w:numId w:val="4"/>
        </w:numPr>
      </w:pPr>
      <w:r w:rsidRPr="0041709F">
        <w:t>Vorsorgeuntersuchungen: dermatologisch 2023 (Entfernung Haarbalg), urologisch 2023, Koloskopie geplant</w:t>
      </w:r>
    </w:p>
    <w:p w14:paraId="40641C6F" w14:textId="77777777" w:rsidR="00076487" w:rsidRDefault="0041709F" w:rsidP="0041709F">
      <w:pPr>
        <w:numPr>
          <w:ilvl w:val="0"/>
          <w:numId w:val="4"/>
        </w:numPr>
        <w:rPr>
          <w:rFonts w:cs="Arial"/>
          <w:bCs/>
        </w:rPr>
      </w:pPr>
      <w:r w:rsidRPr="0041709F">
        <w:t xml:space="preserve">körperliche Aktivitäten: Kraftübungen mit Langhantel täglich, ca 10.000 Schritte pro Tag, Tennis </w:t>
      </w:r>
      <w:bookmarkEnd w:id="18"/>
    </w:p>
    <w:p w14:paraId="5BA3B187" w14:textId="77777777" w:rsidR="004C3EE9" w:rsidRDefault="004C3EE9" w:rsidP="00711A0A">
      <w:pPr>
        <w:spacing w:after="0"/>
        <w:rPr>
          <w:rFonts w:cs="Arial"/>
          <w:bCs/>
        </w:rPr>
      </w:pPr>
    </w:p>
    <w:p w14:paraId="31DE74C4" w14:textId="77777777" w:rsidR="004C3EE9" w:rsidRPr="004E41CF" w:rsidRDefault="004C3EE9" w:rsidP="00711A0A">
      <w:pPr>
        <w:spacing w:after="0"/>
        <w:rPr>
          <w:rFonts w:cs="Arial"/>
          <w:b/>
          <w:bCs/>
        </w:rPr>
      </w:pPr>
      <w:r w:rsidRPr="004E41CF">
        <w:rPr>
          <w:rFonts w:cs="Arial"/>
          <w:b/>
          <w:bCs/>
        </w:rPr>
        <w:t>Substanzanamnese</w:t>
      </w:r>
    </w:p>
    <w:p w14:paraId="3E324C2F" w14:textId="77777777" w:rsidR="0041709F" w:rsidRPr="0041709F" w:rsidRDefault="0041709F" w:rsidP="0041709F">
      <w:bookmarkStart w:id="19" w:name="T_0138_Anamnese_Substanzanamnese"/>
      <w:r w:rsidRPr="0041709F">
        <w:t xml:space="preserve">Kein Nikotinkonsum, Z.n. Nikotinabusus bis 06/2022 bis dahin ca 15 Packyears. Seit 3 Wochen nahezu kein Alkoholkonsum, zuvor 2-3 Gläser Wein/Abend. </w:t>
      </w:r>
    </w:p>
    <w:p w14:paraId="2AA17DC5" w14:textId="77777777" w:rsidR="00B67B4C" w:rsidRDefault="0041709F" w:rsidP="0041709F">
      <w:pPr>
        <w:rPr>
          <w:rFonts w:cs="Arial"/>
          <w:bCs/>
        </w:rPr>
      </w:pPr>
      <w:r w:rsidRPr="0041709F">
        <w:t>Kein Hinweis auf aktuellen missbräuchlichen Drogenkonsum oder Abhängigkeitserkrankung.</w:t>
      </w:r>
      <w:bookmarkEnd w:id="19"/>
    </w:p>
    <w:p w14:paraId="1062A81D" w14:textId="77777777" w:rsidR="00B67B4C" w:rsidRDefault="00B67B4C" w:rsidP="00711A0A">
      <w:pPr>
        <w:spacing w:after="0"/>
        <w:rPr>
          <w:rFonts w:cs="Arial"/>
          <w:bCs/>
        </w:rPr>
      </w:pPr>
    </w:p>
    <w:p w14:paraId="33D82732" w14:textId="77777777" w:rsidR="009B637F" w:rsidRPr="004E41CF" w:rsidRDefault="006E0B43" w:rsidP="00711A0A">
      <w:pPr>
        <w:spacing w:after="0"/>
        <w:rPr>
          <w:rFonts w:cs="Arial"/>
          <w:b/>
          <w:bCs/>
        </w:rPr>
      </w:pPr>
      <w:r>
        <w:rPr>
          <w:rFonts w:cs="Arial"/>
          <w:b/>
          <w:bCs/>
        </w:rPr>
        <w:br w:type="page"/>
      </w:r>
      <w:r w:rsidR="009B637F" w:rsidRPr="004E41CF">
        <w:rPr>
          <w:rFonts w:cs="Arial"/>
          <w:b/>
          <w:bCs/>
        </w:rPr>
        <w:t>Somatische Familienanamnese</w:t>
      </w:r>
    </w:p>
    <w:p w14:paraId="066467A8" w14:textId="77777777" w:rsidR="0041709F" w:rsidRPr="0041709F" w:rsidRDefault="0041709F" w:rsidP="0041709F">
      <w:bookmarkStart w:id="20" w:name="T_0140_Somatische_Anamnese_Somatische_Fa"/>
      <w:r w:rsidRPr="0041709F">
        <w:t>Mutter (*1941): Hüftfraktur</w:t>
      </w:r>
    </w:p>
    <w:p w14:paraId="54E95E3D" w14:textId="77777777" w:rsidR="0041709F" w:rsidRPr="0041709F" w:rsidRDefault="0041709F" w:rsidP="0041709F">
      <w:r w:rsidRPr="0041709F">
        <w:t xml:space="preserve">Vater (1941 - 1989): Aortendissektion </w:t>
      </w:r>
    </w:p>
    <w:p w14:paraId="17D12B92" w14:textId="77777777" w:rsidR="0041709F" w:rsidRPr="0041709F" w:rsidRDefault="0041709F" w:rsidP="0041709F">
      <w:r w:rsidRPr="0041709F">
        <w:t xml:space="preserve">Bruder (*1969): V.a. Magenulcus </w:t>
      </w:r>
    </w:p>
    <w:p w14:paraId="4E81389C" w14:textId="77777777" w:rsidR="009B637F" w:rsidRDefault="0041709F" w:rsidP="0041709F">
      <w:pPr>
        <w:rPr>
          <w:rFonts w:cs="Arial"/>
          <w:bCs/>
        </w:rPr>
      </w:pPr>
      <w:r w:rsidRPr="0041709F">
        <w:t>Tochter (*2016): gesund</w:t>
      </w:r>
      <w:bookmarkEnd w:id="20"/>
    </w:p>
    <w:p w14:paraId="4E6597D5" w14:textId="77777777" w:rsidR="009B637F" w:rsidRDefault="009B637F" w:rsidP="00711A0A">
      <w:pPr>
        <w:spacing w:after="0"/>
        <w:rPr>
          <w:rFonts w:cs="Arial"/>
          <w:bCs/>
        </w:rPr>
      </w:pPr>
    </w:p>
    <w:p w14:paraId="2A7E9415" w14:textId="77777777" w:rsidR="00E62855" w:rsidRPr="004E41CF" w:rsidRDefault="00E62855" w:rsidP="00711A0A">
      <w:pPr>
        <w:spacing w:after="0"/>
        <w:rPr>
          <w:rFonts w:cs="Arial"/>
        </w:rPr>
      </w:pPr>
      <w:r w:rsidRPr="004E41CF">
        <w:rPr>
          <w:rFonts w:cs="Arial"/>
          <w:b/>
        </w:rPr>
        <w:t>Aufnahmemedikation</w:t>
      </w:r>
    </w:p>
    <w:p w14:paraId="5503AAF7" w14:textId="77777777" w:rsidR="0041709F" w:rsidRPr="0041709F" w:rsidRDefault="0041709F" w:rsidP="0041709F">
      <w:bookmarkStart w:id="21" w:name="T_0125_Anamnese_Medikamentenanamnese"/>
      <w:r w:rsidRPr="0041709F">
        <w:t xml:space="preserve">Escitalopram 10mg seit ca 02/2024. </w:t>
      </w:r>
    </w:p>
    <w:p w14:paraId="08C2AE8F" w14:textId="77777777" w:rsidR="0041709F" w:rsidRPr="0041709F" w:rsidRDefault="0041709F" w:rsidP="0041709F">
      <w:r w:rsidRPr="0041709F">
        <w:t xml:space="preserve"> </w:t>
      </w:r>
    </w:p>
    <w:p w14:paraId="2FAF5BD9" w14:textId="77777777" w:rsidR="0041709F" w:rsidRPr="0041709F" w:rsidRDefault="0041709F" w:rsidP="0041709F">
      <w:r w:rsidRPr="0041709F">
        <w:t>Psychopharmaka in der Vergangenheit: keine</w:t>
      </w:r>
    </w:p>
    <w:p w14:paraId="75635AA3" w14:textId="77777777" w:rsidR="0041709F" w:rsidRPr="0041709F" w:rsidRDefault="0041709F" w:rsidP="0041709F">
      <w:r w:rsidRPr="0041709F">
        <w:t xml:space="preserve"> </w:t>
      </w:r>
    </w:p>
    <w:p w14:paraId="7F991200" w14:textId="77777777" w:rsidR="00271237" w:rsidRDefault="0041709F" w:rsidP="0041709F">
      <w:pPr>
        <w:rPr>
          <w:rFonts w:cs="Arial"/>
        </w:rPr>
      </w:pPr>
      <w:r w:rsidRPr="0041709F">
        <w:t xml:space="preserve"> </w:t>
      </w:r>
      <w:bookmarkEnd w:id="21"/>
    </w:p>
    <w:p w14:paraId="2E5494B2" w14:textId="77777777" w:rsidR="00CC1ADC" w:rsidRPr="000928E7" w:rsidRDefault="00CC1ADC" w:rsidP="00711A0A">
      <w:pPr>
        <w:spacing w:after="0"/>
        <w:rPr>
          <w:rFonts w:cs="Arial"/>
          <w:bCs/>
        </w:rPr>
      </w:pPr>
    </w:p>
    <w:p w14:paraId="7DD92C87" w14:textId="77777777" w:rsidR="00A155BF" w:rsidRPr="004E41CF" w:rsidRDefault="00D843EB" w:rsidP="00711A0A">
      <w:pPr>
        <w:spacing w:after="0"/>
        <w:rPr>
          <w:rFonts w:cs="Arial"/>
          <w:b/>
          <w:bCs/>
        </w:rPr>
      </w:pPr>
      <w:r w:rsidRPr="004E41CF">
        <w:rPr>
          <w:rFonts w:cs="Arial"/>
          <w:b/>
          <w:bCs/>
        </w:rPr>
        <w:t>Testpsy</w:t>
      </w:r>
      <w:r w:rsidR="00A155BF" w:rsidRPr="004E41CF">
        <w:rPr>
          <w:rFonts w:cs="Arial"/>
          <w:b/>
          <w:bCs/>
        </w:rPr>
        <w:t>chologischer Untersuchungsbefund</w:t>
      </w:r>
    </w:p>
    <w:p w14:paraId="0F8E3C45" w14:textId="77777777" w:rsidR="0041709F" w:rsidRPr="0041709F" w:rsidRDefault="0041709F" w:rsidP="0041709F">
      <w:bookmarkStart w:id="22" w:name="T_0130_Befunde_Neuropsychologische_Diagn"/>
      <w:r w:rsidRPr="0041709F">
        <w:t>Das ISR (ICD-10-Symptomrating, Tritt et al., 2008) orientiert sich an der Einteilung im ICD-10 und erfasst die wichtigsten Symptombereiche und deren Intensität (Cut-Off-Werte in Klammern). Auf den verschiedenen Skalen wurden</w:t>
      </w:r>
      <w:r w:rsidR="006E0B43">
        <w:t xml:space="preserve"> bei Aufnahme</w:t>
      </w:r>
      <w:r w:rsidRPr="0041709F">
        <w:t xml:space="preserve"> folgende Werte erreicht:</w:t>
      </w:r>
    </w:p>
    <w:p w14:paraId="5EAAD50B" w14:textId="77777777" w:rsidR="0041709F" w:rsidRPr="0041709F" w:rsidRDefault="0041709F" w:rsidP="0041709F">
      <w:r w:rsidRPr="0041709F">
        <w:t xml:space="preserve"> </w:t>
      </w:r>
    </w:p>
    <w:p w14:paraId="5ABBE6C1" w14:textId="77777777" w:rsidR="0041709F" w:rsidRPr="0041709F" w:rsidRDefault="0041709F" w:rsidP="0041709F">
      <w:r w:rsidRPr="0041709F">
        <w:t>Depression: 3</w:t>
      </w:r>
      <w:r w:rsidR="006E0B43">
        <w:t>.</w:t>
      </w:r>
      <w:r w:rsidRPr="0041709F">
        <w:t>5 (&lt;1: unauffällig; 1-2: leicht erhöht; 2-3: deutlich erhöht; &gt;3: stark erhöht)</w:t>
      </w:r>
    </w:p>
    <w:p w14:paraId="75905932" w14:textId="77777777" w:rsidR="0041709F" w:rsidRPr="0041709F" w:rsidRDefault="0041709F" w:rsidP="0041709F">
      <w:r w:rsidRPr="0041709F">
        <w:t>Angst: 2</w:t>
      </w:r>
      <w:r w:rsidR="006E0B43">
        <w:t>.</w:t>
      </w:r>
      <w:r w:rsidRPr="0041709F">
        <w:t>25 (&lt;1: unauffällig; 1-2: leicht erhöht; 2-3: deutlich erhöht; &gt;3: stark erhöht)</w:t>
      </w:r>
    </w:p>
    <w:p w14:paraId="3DBAC043" w14:textId="77777777" w:rsidR="0041709F" w:rsidRPr="0041709F" w:rsidRDefault="0041709F" w:rsidP="0041709F">
      <w:r w:rsidRPr="0041709F">
        <w:t>Zwang: 2</w:t>
      </w:r>
      <w:r w:rsidR="006E0B43">
        <w:t>.</w:t>
      </w:r>
      <w:r w:rsidRPr="0041709F">
        <w:t>33 (&lt;1: unauffällig; 1-2: leicht erhöht; 2-3: deutlich erhöht; &gt;3: stark erhöht)</w:t>
      </w:r>
    </w:p>
    <w:p w14:paraId="406E8FCC" w14:textId="77777777" w:rsidR="0041709F" w:rsidRPr="0041709F" w:rsidRDefault="0041709F" w:rsidP="0041709F">
      <w:r w:rsidRPr="0041709F">
        <w:t>Somatisierung: 1 (&lt;0,75: unauffällig; 0,75-1,25: leicht erhöht; 1,25-2,67: deutlich erhöht; &gt;2,67: stark erhöht)</w:t>
      </w:r>
    </w:p>
    <w:p w14:paraId="6C8F6D8F" w14:textId="77777777" w:rsidR="0041709F" w:rsidRPr="0041709F" w:rsidRDefault="0041709F" w:rsidP="0041709F">
      <w:r w:rsidRPr="0041709F">
        <w:t>Essstörung: 0</w:t>
      </w:r>
      <w:r w:rsidR="006E0B43">
        <w:t>.</w:t>
      </w:r>
      <w:r w:rsidRPr="0041709F">
        <w:t>33 (&lt;0,67: unauffällig; 0,67-1,5: leicht erhöht; 1,5-2,75: deutlich erhöht; &gt;3: stark erhöht)</w:t>
      </w:r>
    </w:p>
    <w:p w14:paraId="556AE8BB" w14:textId="77777777" w:rsidR="0041709F" w:rsidRPr="0041709F" w:rsidRDefault="0041709F" w:rsidP="0041709F">
      <w:r w:rsidRPr="0041709F">
        <w:t>Gesamtskala: 1</w:t>
      </w:r>
      <w:r w:rsidR="006E0B43">
        <w:t>.</w:t>
      </w:r>
      <w:r w:rsidRPr="0041709F">
        <w:t>77 (&lt;0,6: unauffällig; 0,6-0,9: leicht erhöht; 0,9-1,7: deutlich erhöht; &gt;1,7 stark erhöht)</w:t>
      </w:r>
    </w:p>
    <w:p w14:paraId="016F296D" w14:textId="77777777" w:rsidR="0041709F" w:rsidRPr="0041709F" w:rsidRDefault="0041709F" w:rsidP="0041709F">
      <w:r w:rsidRPr="0041709F">
        <w:t xml:space="preserve"> </w:t>
      </w:r>
    </w:p>
    <w:p w14:paraId="2094E5C2" w14:textId="77777777" w:rsidR="0041709F" w:rsidRPr="0041709F" w:rsidRDefault="0041709F" w:rsidP="0041709F">
      <w:r w:rsidRPr="0041709F">
        <w:t>Im DASS-21 (Depressions-Angst-Stress-Inventar, Lovibond, 1995), einem Selbstbeurteilungsinstrument zur Erfassung von Depression, Angst und Stresserleben wurden nachfolgende Werte erreicht:</w:t>
      </w:r>
    </w:p>
    <w:p w14:paraId="0B3F0EEF" w14:textId="77777777" w:rsidR="0041709F" w:rsidRPr="0041709F" w:rsidRDefault="0041709F" w:rsidP="0041709F">
      <w:r w:rsidRPr="0041709F">
        <w:t>Depression: 18 (&lt;10: unauffällig; 10-13: leicht erhöht; 14-20: deutlich erhöht; 21-27: stark erhöht; &gt;28: sehr stark erhöht)</w:t>
      </w:r>
    </w:p>
    <w:p w14:paraId="0D2CA26F" w14:textId="77777777" w:rsidR="0041709F" w:rsidRPr="0041709F" w:rsidRDefault="0041709F" w:rsidP="0041709F">
      <w:r w:rsidRPr="0041709F">
        <w:t>Angst: 14 (&lt;8: unauffällig; 8-9: leicht erhöht; 10-14: deutlich erhöht; 15-19: stark erhöht; &gt;19: sehr stark erhöht)</w:t>
      </w:r>
    </w:p>
    <w:p w14:paraId="04602F9E" w14:textId="77777777" w:rsidR="00DF74DA" w:rsidRDefault="0041709F" w:rsidP="0041709F">
      <w:pPr>
        <w:rPr>
          <w:rFonts w:cs="Arial"/>
          <w:bCs/>
        </w:rPr>
      </w:pPr>
      <w:r w:rsidRPr="0041709F">
        <w:t xml:space="preserve">Stress: 20 (&lt;15: unauffällig; 15-18: leicht erhöht; 19-25: deutlich erhöht; 26-33: stark erhöht; &gt;33: sehr stark erhöht) </w:t>
      </w:r>
      <w:bookmarkEnd w:id="22"/>
    </w:p>
    <w:p w14:paraId="790F6D77" w14:textId="77777777" w:rsidR="00711A0A" w:rsidRDefault="00711A0A" w:rsidP="00711A0A">
      <w:pPr>
        <w:spacing w:after="0"/>
        <w:rPr>
          <w:rFonts w:cs="Arial"/>
          <w:b/>
          <w:bCs/>
        </w:rPr>
      </w:pPr>
    </w:p>
    <w:p w14:paraId="5FE7651A" w14:textId="77777777" w:rsidR="007C0330" w:rsidRPr="004E41CF" w:rsidRDefault="006E0B43" w:rsidP="00711A0A">
      <w:pPr>
        <w:spacing w:after="0"/>
        <w:rPr>
          <w:rFonts w:cs="Arial"/>
          <w:b/>
          <w:bCs/>
        </w:rPr>
      </w:pPr>
      <w:r>
        <w:rPr>
          <w:rFonts w:cs="Arial"/>
          <w:b/>
          <w:bCs/>
        </w:rPr>
        <w:br w:type="page"/>
      </w:r>
      <w:r w:rsidR="007C0330" w:rsidRPr="004E41CF">
        <w:rPr>
          <w:rFonts w:cs="Arial"/>
          <w:b/>
          <w:bCs/>
        </w:rPr>
        <w:t>Körperlicher Untersuchungsbefund</w:t>
      </w:r>
    </w:p>
    <w:p w14:paraId="4B1E8A36" w14:textId="77777777" w:rsidR="0041709F" w:rsidRPr="0041709F" w:rsidRDefault="0041709F" w:rsidP="0041709F">
      <w:bookmarkStart w:id="23" w:name="T_0114_Befunde_Körperlicher_Untersuchung"/>
      <w:r w:rsidRPr="0041709F">
        <w:t>Größe: 183cm, Gewicht: 95kg, BMI 29kg/m².</w:t>
      </w:r>
    </w:p>
    <w:p w14:paraId="6DA90571" w14:textId="77777777" w:rsidR="0041709F" w:rsidRPr="0041709F" w:rsidRDefault="0041709F" w:rsidP="0041709F">
      <w:r w:rsidRPr="0041709F">
        <w:t>Integument: Vereinzelte Nävi. Reizlose Narben nach Aortendissektion (Sternum, Bauchbereich).</w:t>
      </w:r>
    </w:p>
    <w:p w14:paraId="0842B95D" w14:textId="77777777" w:rsidR="0041709F" w:rsidRPr="0041709F" w:rsidRDefault="0041709F" w:rsidP="0041709F">
      <w:r w:rsidRPr="0041709F">
        <w:t>Kopf/Hals: Augen, Gehör- und Nasengänge unauffällig. Gebiss saniert. Rachen reizlos. Zunge feucht, etwas belegt. Schilddrüse nicht vergrößert.</w:t>
      </w:r>
    </w:p>
    <w:p w14:paraId="02CDDB43" w14:textId="77777777" w:rsidR="0041709F" w:rsidRPr="0041709F" w:rsidRDefault="0041709F" w:rsidP="0041709F">
      <w:r w:rsidRPr="0041709F">
        <w:t>Atmungsorgane: Eupnoe, seitengleiche Belüftung, sonorer Klopfschall, Vesikuläratmen.</w:t>
      </w:r>
    </w:p>
    <w:p w14:paraId="2E614ED7" w14:textId="77777777" w:rsidR="0041709F" w:rsidRPr="0041709F" w:rsidRDefault="0041709F" w:rsidP="0041709F">
      <w:r w:rsidRPr="0041709F">
        <w:t>Herz-Kreislauf-System: HT rhythmisch, holsystolisches Rauschen mit p.m. über Aortenklappe; 58 bpm; keine vitiumtypischen Geräusche. RR 136/59 mmHg. Pulsstatus unauffällig, Venen unauffällig.</w:t>
      </w:r>
    </w:p>
    <w:p w14:paraId="661A5C1B" w14:textId="77777777" w:rsidR="0041709F" w:rsidRPr="0041709F" w:rsidRDefault="0041709F" w:rsidP="0041709F">
      <w:r w:rsidRPr="0041709F">
        <w:t>Abdomen: weich, kein Druckschmerz, lebhafte Darmgeräusche, keine Organomegalie. Nierenlogen klopfindolent.</w:t>
      </w:r>
    </w:p>
    <w:p w14:paraId="1C4C6C06" w14:textId="77777777" w:rsidR="0041709F" w:rsidRPr="0041709F" w:rsidRDefault="0041709F" w:rsidP="0041709F">
      <w:r w:rsidRPr="0041709F">
        <w:t>Bewegungsapparat: Gelenke frei beweglich. WS klopfindolent, Beweglichkeit frei, FBA 20cm. Lasègue negativ.</w:t>
      </w:r>
    </w:p>
    <w:p w14:paraId="3AD8F174" w14:textId="77777777" w:rsidR="0041709F" w:rsidRPr="0041709F" w:rsidRDefault="0041709F" w:rsidP="0041709F">
      <w:r w:rsidRPr="0041709F">
        <w:t xml:space="preserve">Neurostatus: orientierend unauffällig.  </w:t>
      </w:r>
    </w:p>
    <w:p w14:paraId="2FB3CFB9" w14:textId="77777777" w:rsidR="007C0330" w:rsidRDefault="0041709F" w:rsidP="0041709F">
      <w:pPr>
        <w:rPr>
          <w:rFonts w:cs="Arial"/>
          <w:bCs/>
        </w:rPr>
      </w:pPr>
      <w:r w:rsidRPr="0041709F">
        <w:t>Sonstiges: Mammae, Genitale nicht untersucht. Lymphknotenstatus bland.</w:t>
      </w:r>
      <w:bookmarkEnd w:id="23"/>
    </w:p>
    <w:p w14:paraId="2034CB38" w14:textId="77777777" w:rsidR="00711A0A" w:rsidRDefault="00711A0A" w:rsidP="00711A0A">
      <w:pPr>
        <w:spacing w:after="0"/>
        <w:rPr>
          <w:rFonts w:cs="Arial"/>
          <w:b/>
          <w:bCs/>
        </w:rPr>
      </w:pPr>
    </w:p>
    <w:p w14:paraId="2464E31C" w14:textId="77777777" w:rsidR="007C0330" w:rsidRPr="004E41CF" w:rsidRDefault="007C0330" w:rsidP="00711A0A">
      <w:pPr>
        <w:spacing w:after="0"/>
        <w:rPr>
          <w:rFonts w:cs="Arial"/>
          <w:b/>
          <w:bCs/>
        </w:rPr>
      </w:pPr>
      <w:r w:rsidRPr="004E41CF">
        <w:rPr>
          <w:rFonts w:cs="Arial"/>
          <w:b/>
          <w:bCs/>
        </w:rPr>
        <w:t>EKG</w:t>
      </w:r>
    </w:p>
    <w:p w14:paraId="4D6972C0" w14:textId="77777777" w:rsidR="007C0330" w:rsidRPr="0041709F" w:rsidRDefault="0041709F" w:rsidP="0041709F">
      <w:bookmarkStart w:id="24" w:name="T_0126_Befunde_EKG"/>
      <w:r w:rsidRPr="0041709F">
        <w:t>Bradykarder Sinusrhythmus, Frequenz 53/Min., Indifferenztyp. Schmale Kammerkomplexe, doppelgipflige P-Welle in nahezu allen Ableiteungen, Knotung in QRS-Komplex von V1, R/S-Umschlag V4/V5 mit S-Persistenz bis V5, Erregungsbildung, Überleitung und Erregungsrückbildung unauffällig. QTc 423ms (108 %).</w:t>
      </w:r>
      <w:bookmarkEnd w:id="24"/>
    </w:p>
    <w:p w14:paraId="616417D3" w14:textId="77777777" w:rsidR="007A3D34" w:rsidRPr="00AF3763" w:rsidRDefault="007A3D34" w:rsidP="00711A0A">
      <w:pPr>
        <w:spacing w:after="0"/>
        <w:rPr>
          <w:rFonts w:cs="Arial"/>
        </w:rPr>
      </w:pPr>
    </w:p>
    <w:p w14:paraId="57F2DEF4" w14:textId="77777777" w:rsidR="00D104FA" w:rsidRDefault="00D104FA" w:rsidP="00D104FA">
      <w:pPr>
        <w:spacing w:after="0"/>
        <w:jc w:val="left"/>
        <w:rPr>
          <w:rFonts w:cs="Arial"/>
          <w:b/>
          <w:bCs/>
        </w:rPr>
      </w:pPr>
      <w:r>
        <w:rPr>
          <w:rFonts w:cs="Arial"/>
          <w:b/>
          <w:bCs/>
        </w:rPr>
        <w:t>Beschreibung des therapeutischen Angebotes</w:t>
      </w:r>
    </w:p>
    <w:p w14:paraId="1B6026A9" w14:textId="77777777" w:rsidR="00D104FA" w:rsidRPr="0041709F" w:rsidRDefault="0041709F" w:rsidP="0041709F">
      <w:bookmarkStart w:id="25" w:name="T_0145_Entlassung_Beschreibung_des_thera"/>
      <w:r w:rsidRPr="0041709F">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5"/>
      <w:r w:rsidR="00D104FA" w:rsidRPr="0041709F">
        <w:t xml:space="preserve"> </w:t>
      </w:r>
    </w:p>
    <w:p w14:paraId="52B7EA13" w14:textId="77777777" w:rsidR="00984F23" w:rsidRDefault="00984F23" w:rsidP="00711A0A">
      <w:pPr>
        <w:spacing w:after="0"/>
        <w:rPr>
          <w:b/>
        </w:rPr>
      </w:pPr>
    </w:p>
    <w:p w14:paraId="749BBC15" w14:textId="77777777" w:rsidR="00D7372A" w:rsidRDefault="008631F3" w:rsidP="00711A0A">
      <w:pPr>
        <w:spacing w:after="0"/>
        <w:rPr>
          <w:b/>
        </w:rPr>
      </w:pPr>
      <w:r>
        <w:rPr>
          <w:b/>
        </w:rPr>
        <w:t>B</w:t>
      </w:r>
      <w:r w:rsidR="005B0033">
        <w:rPr>
          <w:b/>
        </w:rPr>
        <w:t xml:space="preserve">isheriger </w:t>
      </w:r>
      <w:r w:rsidR="00D7372A" w:rsidRPr="00A84C1E">
        <w:rPr>
          <w:b/>
        </w:rPr>
        <w:t>Verlauf</w:t>
      </w:r>
      <w:r>
        <w:rPr>
          <w:b/>
        </w:rPr>
        <w:t xml:space="preserve"> und Begründung der Verlängerung</w:t>
      </w:r>
    </w:p>
    <w:p w14:paraId="158B6206" w14:textId="77777777" w:rsidR="0041709F" w:rsidRPr="0041709F" w:rsidRDefault="0041709F" w:rsidP="0041709F">
      <w:bookmarkStart w:id="26" w:name="T_0135_Diagnostische_Bewertung_Therapie_"/>
      <w:r w:rsidRPr="0041709F">
        <w:t>Nach Aufnahme integrierte sich Herr A. schnell und durch prosoziale Interaktionsmuster in die Bezugsgruppe. Hierbei imponierten zunächst eher Muster sozialer Anpassung und Erwartungserfüllung. In den Einzelkontakten konnte dieses Verhalten besprochen und eingeordnet werden als biographisch erlernter Versuch Sicherheit und Zuwendung in einem eher bindungsschwachen, leistungsorientierten Umfeld zu erzeugen (vgl. Familienanamnese). Durch die zunehmende Integration in die Gruppe und gelingendem Vertrauensaufbau, konnte der Klient mittlerweile diese Grundannahmen einer Realitätsprüfung unterziehen und dabei neue Erwartungshaltungen etablieren, die ihm ermöglichen, insgesamt authentischer und vielschichtiger aufzutreten und zu kommunizieren. Er macht dabei Erfahrungen von Anerkennung und Gehalten-Sein als Mensch, jenseits fassadärer Anpassungsleistungen.</w:t>
      </w:r>
    </w:p>
    <w:p w14:paraId="1F3C4557" w14:textId="77777777" w:rsidR="0041709F" w:rsidRPr="0041709F" w:rsidRDefault="0041709F" w:rsidP="0041709F">
      <w:r w:rsidRPr="0041709F">
        <w:t xml:space="preserve">In weiteren Schritten ist ihm bereits gelungen, lange abgewehrte, weil als (selbst-)überfordernd erlebte Angst- und Trauergefühle zuzulassen. Es konnten diesbezüglich konkrete biographische Erfahrungen ermittelt werden, in denen der Klient binnen weniger Wochen seinen Vater verloren hatte und seine damalige Partnerin, die eine Affäre mit seinem damals besten Freund begonnen hatte. Gleichzeitig zog sich die Mutter als letzte verbliebene Bezugsperson von ihm zurück. Herr A. reflektiert für sich in der Therapie, dass er hierbei die Überzeugung gewonnen hatte, auf sich alleine gestellt zu sein und keine emotionale Resonanz oder Unterstützung erwarten zu können. Das alleinige Fokussieren auf Inhalte von Arbeit und monetärem Vorankommen habe hierbei einerseits ermöglicht die aufwallenden Emotionen abzuwehren und gleichzeitig Halt und Orientierung für die eigene Alltagsgestaltung gegeben. In späteren Paarbeziehungen sei ihm nicht mehr gelungen diese Muster von Affektferne und Absorption in Arbeit ausreichend abzubauen. Durch Überforderungserleben habe er über die Jahre zunehmend seine Regenerationsfähigkeiten verloren. Durch die lebensbedrohlichen Krisen hätten dann diese Kompensationsstrategien nicht mehr das motivationale Ziel erreicht, über Kontrolle das eigene Sicherheitserleben herzustellen. In der aktuellen psychotherapeutischen Arbeit gelingt Herrn A. diesbezüglich eine Neuorientierung und ein Wechsel der Bewertungsmuster. Er verfolgt das Ziel, über Zugang zu seiner lange abgewehrten Emotionalität primäre Bindungen (Partnerschaft, Tochter) zu stärken und tragfähiges Sinnerleben zu erzeugen. In der Therapie gelang bereits der Einstieg in nachholendes Trauern (unbetrauerter Tod des Vaters und eines Lieblingsonkels, zerbrochene Partnerschaften) und wir erleben den Klienten seither insgesamt emotional offener. Dies bildet sich auch in einer Reduktion der anfänglichen Anhedonie ab und einer Diversifizierung der beschriebenen Gefühlszustände, die nun neben Trauer- und Angstgefühlen auch Freude und Verbundenheit als emotionale Qualitäten wieder abbilden. </w:t>
      </w:r>
    </w:p>
    <w:p w14:paraId="663CE72E" w14:textId="77777777" w:rsidR="0041709F" w:rsidRPr="0041709F" w:rsidRDefault="0041709F" w:rsidP="0041709F">
      <w:r w:rsidRPr="0041709F">
        <w:t xml:space="preserve"> </w:t>
      </w:r>
    </w:p>
    <w:p w14:paraId="497DC1FA" w14:textId="77777777" w:rsidR="0041709F" w:rsidRPr="0041709F" w:rsidRDefault="0041709F" w:rsidP="0041709F">
      <w:r w:rsidRPr="0041709F">
        <w:t>Insgesamt kann eine positive Entwicklung durch das gute Ansprechen auf unser multimodales Therapiekonzept beschrieben werden. Die Kernsymptome erweisen sich im klinischen Eindruck als deutlich rückläufig. Die durch die Eingangsdiagnostik bestätigte, hohe Belastung durch depressive und ängstliche Symptomatik ist bereits sichtbar reduziert. Unter Berücksichtigung des obigen psychopathologischen Befundes und der multiplen Belastung durch genuin psychosomatisches Geschehen (Depressivität, Angst) und körperliche Vorerkrankungen, die einen eigenen emotionalen Belastungsfaktor darstellen (Nahtoderlebnisse) sehen wir dennoch fortbestehend Behandlungsbedarf zur weiteren Stabilisierung und prognostischen Genesung. Gegenwärtig ist die Überführung in eine rein ambulante Behandlung noch verfrüht und würde die erreichten ersten Erfolge durch das Verlassen des geschützten stationären Rahmens deutlich gefährden. Wir bitten daher um eine Verlängerung der bestehenden Kostenzusage um dreieinhalb Wochen bis zum 09.04.2025.</w:t>
      </w:r>
    </w:p>
    <w:p w14:paraId="78876DBB" w14:textId="77777777" w:rsidR="00660F65" w:rsidRDefault="0041709F" w:rsidP="0041709F">
      <w:r w:rsidRPr="0041709F">
        <w:t xml:space="preserve"> </w:t>
      </w:r>
      <w:bookmarkEnd w:id="26"/>
    </w:p>
    <w:p w14:paraId="7E899DEF" w14:textId="77777777" w:rsidR="00271237" w:rsidRPr="00727D14" w:rsidRDefault="00271237" w:rsidP="00984F23">
      <w:pPr>
        <w:rPr>
          <w:rFonts w:cs="Arial"/>
        </w:rPr>
      </w:pPr>
    </w:p>
    <w:p w14:paraId="007CD589" w14:textId="77777777" w:rsidR="00255374" w:rsidRDefault="00255374" w:rsidP="00984F23">
      <w:pPr>
        <w:rPr>
          <w:rFonts w:cs="Arial"/>
        </w:rPr>
      </w:pPr>
      <w:r>
        <w:rPr>
          <w:rFonts w:cs="Arial"/>
        </w:rPr>
        <w:t>Für Rückfragen stehen wir Ihnen gerne zur Verfügung.</w:t>
      </w:r>
    </w:p>
    <w:p w14:paraId="5018980C" w14:textId="77777777" w:rsidR="00255374" w:rsidRDefault="00255374" w:rsidP="00984F23">
      <w:pPr>
        <w:rPr>
          <w:rFonts w:cs="Arial"/>
        </w:rPr>
      </w:pPr>
    </w:p>
    <w:p w14:paraId="5A8DF5CD" w14:textId="77777777" w:rsidR="00A84C1E" w:rsidRPr="00A84C1E" w:rsidRDefault="00A84C1E" w:rsidP="00984F23">
      <w:pPr>
        <w:rPr>
          <w:rFonts w:cs="Arial"/>
        </w:rPr>
      </w:pPr>
      <w:r w:rsidRPr="00A84C1E">
        <w:rPr>
          <w:rFonts w:cs="Arial"/>
        </w:rPr>
        <w:t>Mit freundlichem Gruß</w:t>
      </w:r>
    </w:p>
    <w:p w14:paraId="131B9EEE" w14:textId="77777777" w:rsidR="00A55D06" w:rsidRDefault="00A55D06" w:rsidP="00984F23"/>
    <w:p w14:paraId="25ACC1B1" w14:textId="77777777" w:rsidR="00255374" w:rsidRDefault="00255374" w:rsidP="00984F23"/>
    <w:p w14:paraId="6F8F63BD" w14:textId="77777777" w:rsidR="00255374" w:rsidRDefault="00255374" w:rsidP="00984F23"/>
    <w:tbl>
      <w:tblPr>
        <w:tblW w:w="0" w:type="auto"/>
        <w:tblCellMar>
          <w:left w:w="0" w:type="dxa"/>
          <w:right w:w="0" w:type="dxa"/>
        </w:tblCellMar>
        <w:tblLook w:val="01E0" w:firstRow="1" w:lastRow="1" w:firstColumn="1" w:lastColumn="1" w:noHBand="0" w:noVBand="0"/>
      </w:tblPr>
      <w:tblGrid>
        <w:gridCol w:w="3982"/>
        <w:gridCol w:w="2538"/>
      </w:tblGrid>
      <w:tr w:rsidR="00555C69" w:rsidRPr="00CE2246" w14:paraId="2D9F0CC3" w14:textId="77777777" w:rsidTr="00AB4B5F">
        <w:trPr>
          <w:trHeight w:val="932"/>
        </w:trPr>
        <w:tc>
          <w:tcPr>
            <w:tcW w:w="3982" w:type="dxa"/>
          </w:tcPr>
          <w:p w14:paraId="6AF22B97" w14:textId="77777777" w:rsidR="00555C69" w:rsidRDefault="0041709F" w:rsidP="00A104E4">
            <w:pPr>
              <w:jc w:val="left"/>
              <w:rPr>
                <w:sz w:val="18"/>
                <w:szCs w:val="18"/>
              </w:rPr>
            </w:pPr>
            <w:bookmarkStart w:id="27" w:name="S_01Therapeut1VollerName"/>
            <w:r>
              <w:t>Dr. med. Barbara von Musterstein</w:t>
            </w:r>
            <w:bookmarkEnd w:id="27"/>
            <w:r w:rsidR="00555C69">
              <w:br/>
            </w:r>
            <w:bookmarkStart w:id="28" w:name="S_01Therapeut1Position1"/>
            <w:r>
              <w:rPr>
                <w:sz w:val="18"/>
                <w:szCs w:val="18"/>
              </w:rPr>
              <w:t>Fachärztin für Allgemeinmedizin</w:t>
            </w:r>
            <w:bookmarkEnd w:id="28"/>
            <w:r w:rsidR="00555C69">
              <w:br/>
            </w:r>
            <w:bookmarkStart w:id="29" w:name="S_01Therapeut1Position2"/>
            <w:bookmarkEnd w:id="29"/>
          </w:p>
          <w:p w14:paraId="677F2947" w14:textId="77777777" w:rsidR="00555C69" w:rsidRDefault="00555C69" w:rsidP="00A104E4">
            <w:pPr>
              <w:jc w:val="left"/>
            </w:pPr>
            <w:bookmarkStart w:id="30" w:name="S_01Therapeut1Position3"/>
            <w:bookmarkEnd w:id="30"/>
          </w:p>
        </w:tc>
        <w:tc>
          <w:tcPr>
            <w:tcW w:w="2538" w:type="dxa"/>
          </w:tcPr>
          <w:p w14:paraId="145F7884" w14:textId="77777777" w:rsidR="00555C69" w:rsidRDefault="0041709F" w:rsidP="00A104E4">
            <w:pPr>
              <w:jc w:val="left"/>
            </w:pPr>
            <w:bookmarkStart w:id="31" w:name="S_01Therapeut2VollerName"/>
            <w:r>
              <w:t>Heiko Musterfeld</w:t>
            </w:r>
            <w:bookmarkEnd w:id="31"/>
            <w:r w:rsidR="00555C69">
              <w:br/>
            </w:r>
            <w:bookmarkStart w:id="32" w:name="S_01Therapeut2Position1"/>
            <w:r>
              <w:rPr>
                <w:sz w:val="18"/>
                <w:szCs w:val="18"/>
              </w:rPr>
              <w:t>Kinder- und Jugendlichen-psychotherapeut (VT)</w:t>
            </w:r>
            <w:bookmarkEnd w:id="32"/>
            <w:r w:rsidR="00555C69" w:rsidRPr="00CE2246">
              <w:rPr>
                <w:sz w:val="18"/>
                <w:szCs w:val="18"/>
              </w:rPr>
              <w:br/>
            </w:r>
            <w:bookmarkStart w:id="33" w:name="S_01Therapeut2Position2"/>
            <w:bookmarkEnd w:id="33"/>
          </w:p>
        </w:tc>
      </w:tr>
    </w:tbl>
    <w:p w14:paraId="49B96024" w14:textId="77777777" w:rsidR="00555C69" w:rsidRDefault="00555C69" w:rsidP="00555C69">
      <w:pPr>
        <w:jc w:val="left"/>
      </w:pPr>
    </w:p>
    <w:p w14:paraId="67AA33F8" w14:textId="77777777" w:rsidR="00555C69" w:rsidRDefault="00555C69" w:rsidP="00555C69">
      <w:pPr>
        <w:jc w:val="left"/>
      </w:pPr>
    </w:p>
    <w:p w14:paraId="0798AAB5" w14:textId="77777777" w:rsidR="00555C69" w:rsidRPr="003F10FB" w:rsidRDefault="0041709F" w:rsidP="00555C69">
      <w:bookmarkStart w:id="34" w:name="S_01Therapeut0VollerName"/>
      <w:r>
        <w:t>Dr. med. Jenny Neuber</w:t>
      </w:r>
      <w:bookmarkEnd w:id="34"/>
    </w:p>
    <w:p w14:paraId="06D98DAA" w14:textId="77777777" w:rsidR="00555C69" w:rsidRPr="003F10FB" w:rsidRDefault="0041709F" w:rsidP="00555C69">
      <w:pPr>
        <w:jc w:val="left"/>
        <w:rPr>
          <w:sz w:val="18"/>
          <w:szCs w:val="18"/>
        </w:rPr>
      </w:pPr>
      <w:bookmarkStart w:id="35" w:name="S_01Therapeut0Position1"/>
      <w:r>
        <w:rPr>
          <w:sz w:val="18"/>
          <w:szCs w:val="18"/>
        </w:rPr>
        <w:t>FÄ für Innere und Allgemeinmedizin - Ärztl. Psychotherapeutin</w:t>
      </w:r>
      <w:bookmarkEnd w:id="35"/>
    </w:p>
    <w:p w14:paraId="631C772A" w14:textId="77777777" w:rsidR="00555C69" w:rsidRPr="003F10FB" w:rsidRDefault="00555C69" w:rsidP="00555C69">
      <w:pPr>
        <w:jc w:val="left"/>
        <w:rPr>
          <w:sz w:val="18"/>
          <w:szCs w:val="18"/>
        </w:rPr>
      </w:pPr>
      <w:r w:rsidRPr="003F10FB">
        <w:rPr>
          <w:sz w:val="18"/>
          <w:szCs w:val="18"/>
        </w:rPr>
        <w:t>Chefärztin</w:t>
      </w:r>
    </w:p>
    <w:p w14:paraId="5614803D" w14:textId="77777777" w:rsidR="006028BB" w:rsidRPr="00A818E2" w:rsidRDefault="006028BB" w:rsidP="00984F23">
      <w:pPr>
        <w:rPr>
          <w:sz w:val="20"/>
          <w:szCs w:val="20"/>
        </w:rPr>
      </w:pPr>
    </w:p>
    <w:sectPr w:rsidR="006028BB" w:rsidRPr="00A818E2" w:rsidSect="004E41CF">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134"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68D69" w14:textId="77777777" w:rsidR="00BC0113" w:rsidRDefault="00BC0113">
      <w:r>
        <w:separator/>
      </w:r>
    </w:p>
  </w:endnote>
  <w:endnote w:type="continuationSeparator" w:id="0">
    <w:p w14:paraId="69D8840C" w14:textId="77777777" w:rsidR="00BC0113" w:rsidRDefault="00BC0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7644" w14:textId="77777777" w:rsidR="00E35BC4" w:rsidRDefault="007A6A33">
    <w:pPr>
      <w:pStyle w:val="Fuzeile"/>
    </w:pPr>
    <w:r>
      <w:rPr>
        <w:noProof/>
      </w:rPr>
      <w:pict w14:anchorId="21DFF359">
        <v:shapetype id="_x0000_t202" coordsize="21600,21600" o:spt="202" path="m,l,21600r21600,l21600,xe">
          <v:stroke joinstyle="miter"/>
          <v:path gradientshapeok="t" o:connecttype="rect"/>
        </v:shapetype>
        <v:shape id="Text Box 9" o:spid="_x0000_s1031" type="#_x0000_t202" style="position:absolute;left:0;text-align:left;margin-left:434.2pt;margin-top:793.25pt;width:144.45pt;height:17.65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IYrAIAAKk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" filled="f" stroked="f">
          <v:textbox inset="0,0,0,0">
            <w:txbxContent>
              <w:p w14:paraId="05C6672C"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AA72" w14:textId="77777777" w:rsidR="00E35BC4" w:rsidRDefault="007A6A33">
    <w:pPr>
      <w:pStyle w:val="Fuzeile"/>
    </w:pPr>
    <w:r>
      <w:rPr>
        <w:noProof/>
      </w:rPr>
      <w:pict w14:anchorId="0FDF7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20" o:spid="_x0000_s1033" type="#_x0000_t75" style="position:absolute;left:0;text-align:left;margin-left:426.7pt;margin-top:486.4pt;width:135.75pt;height:309.75pt;z-index:-251655168;visibility:visible;mso-position-horizontal-relative:page;mso-position-vertical-relative:page">
          <v:imagedata r:id="rId1" o:title=""/>
          <w10:wrap anchorx="page" anchory="page"/>
        </v:shape>
      </w:pic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40B39" w14:textId="77777777" w:rsidR="00BC0113" w:rsidRDefault="00BC0113">
      <w:r>
        <w:separator/>
      </w:r>
    </w:p>
  </w:footnote>
  <w:footnote w:type="continuationSeparator" w:id="0">
    <w:p w14:paraId="5EB71AAA" w14:textId="77777777" w:rsidR="00BC0113" w:rsidRDefault="00BC0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FF98" w14:textId="77777777" w:rsidR="00E048FC" w:rsidRDefault="007A6A33">
    <w:pPr>
      <w:pStyle w:val="Kopfzeile"/>
    </w:pPr>
    <w:r>
      <w:rPr>
        <w:noProof/>
      </w:rPr>
      <w:pict w14:anchorId="33821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3" o:spid="_x0000_s1032" type="#_x0000_t75" alt="Logo neu" style="position:absolute;left:0;text-align:left;margin-left:410.8pt;margin-top:41.65pt;width:137.25pt;height:69pt;z-index:251660288;visibility:visible;mso-position-horizontal-relative:page;mso-position-vertical-relative:page">
          <v:imagedata r:id="rId1" o:title="Logo neu"/>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3AD8" w14:textId="77777777" w:rsidR="00A561AC" w:rsidRDefault="007A6A33">
    <w:pPr>
      <w:pStyle w:val="Kopfzeile"/>
    </w:pPr>
    <w:r>
      <w:rPr>
        <w:noProof/>
      </w:rPr>
      <w:pict w14:anchorId="278753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1" o:spid="_x0000_s1030" type="#_x0000_t75" alt="Logo neu" style="position:absolute;left:0;text-align:left;margin-left:410.8pt;margin-top:41.65pt;width:137.25pt;height:69pt;z-index:251659264;visibility:visible;mso-position-horizontal-relative:page;mso-position-vertical-relative:page">
          <v:imagedata r:id="rId1" o:title="Logo neu"/>
          <w10:wrap anchorx="page" anchory="page"/>
          <w10:anchorlock/>
        </v:shape>
      </w:pict>
    </w:r>
    <w:r>
      <w:rPr>
        <w:noProof/>
      </w:rPr>
      <w:pict w14:anchorId="0DA121F6">
        <v:shape id="Bild 11" o:spid="_x0000_s1029" type="#_x0000_t75" alt="u2punkt" style="position:absolute;left:0;text-align:left;margin-left:27.6pt;margin-top:418.75pt;width:3.4pt;height:3.4pt;z-index:251658240;visibility:visible;mso-position-horizontal-relative:page;mso-position-vertical-relative:page">
          <v:imagedata r:id="rId2" o:title="u2punkt"/>
          <w10:wrap anchorx="page" anchory="page"/>
          <w10:anchorlock/>
        </v:shape>
      </w:pict>
    </w:r>
    <w:r>
      <w:rPr>
        <w:noProof/>
      </w:rPr>
      <w:pict w14:anchorId="79A08A3E">
        <v:shape id="Bild 10" o:spid="_x0000_s1028" type="#_x0000_t75" alt="u2punkt" style="position:absolute;left:0;text-align:left;margin-left:26.85pt;margin-top:295.45pt;width:3.4pt;height:3.4pt;z-index:251657216;visibility:visible;mso-position-horizontal-relative:page;mso-position-vertical-relative:page">
          <v:imagedata r:id="rId2" o:title="u2punkt"/>
          <w10:wrap anchorx="page" anchory="page"/>
          <w10:anchorlock/>
        </v:shape>
      </w:pict>
    </w:r>
    <w:r>
      <w:rPr>
        <w:noProof/>
      </w:rPr>
      <w:pict w14:anchorId="1EE46F5A">
        <v:shapetype id="_x0000_t202" coordsize="21600,21600" o:spt="202" path="m,l,21600r21600,l21600,xe">
          <v:stroke joinstyle="miter"/>
          <v:path gradientshapeok="t" o:connecttype="rect"/>
        </v:shapetype>
        <v:shape id="Text Box 5" o:spid="_x0000_s1027" type="#_x0000_t202" style="position:absolute;left:0;text-align:left;margin-left:0;margin-top:0;width:324pt;height:280.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" o:allowoverlap="f" filled="f" stroked="f">
          <v:textbox inset="0,0,0,0">
            <w:txbxContent>
              <w:p w14:paraId="2C8FE1F6" w14:textId="77777777" w:rsidR="00E35BC4" w:rsidRDefault="00E35BC4"/>
            </w:txbxContent>
          </v:textbox>
          <w10:wrap type="square"/>
        </v:shape>
      </w:pict>
    </w:r>
    <w:r>
      <w:rPr>
        <w:noProof/>
      </w:rPr>
      <w:pict w14:anchorId="3C9088DE">
        <v:shape id="Text Box 2" o:spid="_x0000_s1026" type="#_x0000_t202" style="position:absolute;left:0;text-align:left;margin-left:65.2pt;margin-top:130.1pt;width:324pt;height:16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" filled="f" stroked="f">
          <v:textbox style="mso-fit-shape-to-text:t" inset="0,0,0,0">
            <w:txbxContent>
              <w:p w14:paraId="6E1038B7" w14:textId="77777777" w:rsidR="00A561AC" w:rsidRDefault="007A6A33" w:rsidP="00A561AC">
                <w:r>
                  <w:rPr>
                    <w:noProof/>
                  </w:rPr>
                  <w:pict w14:anchorId="2E4C9BFB">
                    <v:shape id="Bild 1" o:spid="_x0000_i1026" type="#_x0000_t75" alt="Adresszeile" style="width:173.25pt;height:7.5pt;visibility:visible">
                      <v:imagedata r:id="rId3" o:title="Adresszeile"/>
                    </v:shape>
                  </w:pict>
                </w:r>
                <w:r w:rsidR="00E048FC">
                  <w:t xml:space="preserve"> </w:t>
                </w:r>
                <w:r w:rsidR="006A326D">
                  <w:t xml:space="preserve">  </w:t>
                </w:r>
              </w:p>
            </w:txbxContent>
          </v:textbox>
          <w10:wrap anchorx="page" anchory="page"/>
          <w10:anchorlock/>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3CFB2826"/>
    <w:multiLevelType w:val="hybridMultilevel"/>
    <w:tmpl w:val="4E848E72"/>
    <w:lvl w:ilvl="0" w:tplc="B51EE5D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5810A4B"/>
    <w:multiLevelType w:val="hybridMultilevel"/>
    <w:tmpl w:val="3B5A6E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73414162">
    <w:abstractNumId w:val="0"/>
  </w:num>
  <w:num w:numId="2" w16cid:durableId="1357190907">
    <w:abstractNumId w:val="1"/>
  </w:num>
  <w:num w:numId="3" w16cid:durableId="792485949">
    <w:abstractNumId w:val="3"/>
  </w:num>
  <w:num w:numId="4" w16cid:durableId="1758092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de-DE" w:vendorID="64" w:dllVersion="4096" w:nlCheck="1" w:checkStyle="0"/>
  <w:activeWritingStyle w:appName="MSWord" w:lang="it-IT" w:vendorID="64" w:dllVersion="4096"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ufnahme_Ambulant" w:val="0"/>
    <w:docVar w:name="Aufnahme_StandortBereich" w:val="-"/>
    <w:docVar w:name="Aufnahme_Standortkürzel" w:val="-"/>
    <w:docVar w:name="Aufnahme_Stationär" w:val="1"/>
    <w:docVar w:name="Aufnahme_Tagesklinisch" w:val="0"/>
    <w:docVar w:name="AufnahmeNr" w:val="27289"/>
    <w:docVar w:name="Aufnahmetag" w:val="17.02.2025"/>
    <w:docVar w:name="BSO999929" w:val="42e3dd80-e728-4f74-a94e-e17458aaff87"/>
    <w:docVar w:name="Entlassungstag" w:val="-"/>
    <w:docVar w:name="EntlassungstagMinus1" w:val="-"/>
    <w:docVar w:name="GeplanterStandort_StandortBereich" w:val="-"/>
    <w:docVar w:name="GeplanterStandort_Standortkürzel" w:val="-"/>
    <w:docVar w:name="Geschlecht_Adr_abweichender_Empfänger" w:val="-"/>
    <w:docVar w:name="Geschlecht_Adr_Angehöriger" w:val="w"/>
    <w:docVar w:name="Geschlecht_Adr_Behandelnder_Therapeut" w:val="w"/>
    <w:docVar w:name="Geschlecht_Adr_Einweisender_Arzt" w:val="m"/>
    <w:docVar w:name="Geschlecht_Adr_Patient" w:val="m"/>
    <w:docVar w:name="Geschlecht_Adr_Versicherung" w:val="w"/>
    <w:docVar w:name="Geschlecht_BEZUGSTHERAPEUT" w:val="m"/>
    <w:docVar w:name="Geschlecht_THERAPEUT0" w:val="w"/>
    <w:docVar w:name="Geschlecht_THERAPEUT1" w:val="w"/>
    <w:docVar w:name="Geschlecht_THERAPEUT2" w:val="m"/>
    <w:docVar w:name="Geschlecht_THERAPEUT3" w:val="m"/>
    <w:docVar w:name="Geschlecht_THERAPEUT4" w:val="m"/>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BC0113"/>
    <w:rsid w:val="00001A00"/>
    <w:rsid w:val="00003365"/>
    <w:rsid w:val="00011CCF"/>
    <w:rsid w:val="00015335"/>
    <w:rsid w:val="00027390"/>
    <w:rsid w:val="00032BE9"/>
    <w:rsid w:val="00037E58"/>
    <w:rsid w:val="000447B9"/>
    <w:rsid w:val="00047B3D"/>
    <w:rsid w:val="0005388D"/>
    <w:rsid w:val="00055B0D"/>
    <w:rsid w:val="00060CF1"/>
    <w:rsid w:val="00061BE2"/>
    <w:rsid w:val="000712B0"/>
    <w:rsid w:val="00076487"/>
    <w:rsid w:val="000928E7"/>
    <w:rsid w:val="000C2657"/>
    <w:rsid w:val="000C7146"/>
    <w:rsid w:val="000D297E"/>
    <w:rsid w:val="00101502"/>
    <w:rsid w:val="001124F0"/>
    <w:rsid w:val="00114A94"/>
    <w:rsid w:val="00117798"/>
    <w:rsid w:val="00125415"/>
    <w:rsid w:val="0013128A"/>
    <w:rsid w:val="00154BFE"/>
    <w:rsid w:val="00167037"/>
    <w:rsid w:val="001A0AF5"/>
    <w:rsid w:val="001B7693"/>
    <w:rsid w:val="001C36CF"/>
    <w:rsid w:val="001D3BC4"/>
    <w:rsid w:val="001D4817"/>
    <w:rsid w:val="001E0B74"/>
    <w:rsid w:val="001E7609"/>
    <w:rsid w:val="002200AD"/>
    <w:rsid w:val="0023502D"/>
    <w:rsid w:val="00240557"/>
    <w:rsid w:val="002508AC"/>
    <w:rsid w:val="002515FE"/>
    <w:rsid w:val="00255374"/>
    <w:rsid w:val="00255C82"/>
    <w:rsid w:val="002571B3"/>
    <w:rsid w:val="0026191D"/>
    <w:rsid w:val="002635C6"/>
    <w:rsid w:val="00264A70"/>
    <w:rsid w:val="00271237"/>
    <w:rsid w:val="0027261E"/>
    <w:rsid w:val="00272BBA"/>
    <w:rsid w:val="00274034"/>
    <w:rsid w:val="002A056B"/>
    <w:rsid w:val="002A2C48"/>
    <w:rsid w:val="002A4961"/>
    <w:rsid w:val="002F4973"/>
    <w:rsid w:val="00335AB2"/>
    <w:rsid w:val="003374BC"/>
    <w:rsid w:val="003440EC"/>
    <w:rsid w:val="003454E5"/>
    <w:rsid w:val="00355BE1"/>
    <w:rsid w:val="00370817"/>
    <w:rsid w:val="003803B4"/>
    <w:rsid w:val="00397049"/>
    <w:rsid w:val="003A7298"/>
    <w:rsid w:val="003B63ED"/>
    <w:rsid w:val="003C1538"/>
    <w:rsid w:val="003C3745"/>
    <w:rsid w:val="003D1B05"/>
    <w:rsid w:val="003D3513"/>
    <w:rsid w:val="003D6701"/>
    <w:rsid w:val="003E09E7"/>
    <w:rsid w:val="003E4617"/>
    <w:rsid w:val="003E6765"/>
    <w:rsid w:val="003F7302"/>
    <w:rsid w:val="0041709F"/>
    <w:rsid w:val="00423E46"/>
    <w:rsid w:val="00425E8D"/>
    <w:rsid w:val="0043006E"/>
    <w:rsid w:val="004423E9"/>
    <w:rsid w:val="00445A16"/>
    <w:rsid w:val="00445DBF"/>
    <w:rsid w:val="00446E09"/>
    <w:rsid w:val="004476D8"/>
    <w:rsid w:val="00450F4C"/>
    <w:rsid w:val="00480751"/>
    <w:rsid w:val="0048099D"/>
    <w:rsid w:val="00487A12"/>
    <w:rsid w:val="004A2488"/>
    <w:rsid w:val="004A2B17"/>
    <w:rsid w:val="004A4A2C"/>
    <w:rsid w:val="004B70B7"/>
    <w:rsid w:val="004C3B85"/>
    <w:rsid w:val="004C3EE9"/>
    <w:rsid w:val="004D00F1"/>
    <w:rsid w:val="004D3C93"/>
    <w:rsid w:val="004E3B6D"/>
    <w:rsid w:val="004E41CF"/>
    <w:rsid w:val="004F0DF3"/>
    <w:rsid w:val="00500D52"/>
    <w:rsid w:val="00512D62"/>
    <w:rsid w:val="0054321B"/>
    <w:rsid w:val="0055339A"/>
    <w:rsid w:val="00555C69"/>
    <w:rsid w:val="00564489"/>
    <w:rsid w:val="00582784"/>
    <w:rsid w:val="00586848"/>
    <w:rsid w:val="005B0033"/>
    <w:rsid w:val="005C7129"/>
    <w:rsid w:val="005D4A70"/>
    <w:rsid w:val="005D795E"/>
    <w:rsid w:val="005E7891"/>
    <w:rsid w:val="005E7A31"/>
    <w:rsid w:val="005F40BF"/>
    <w:rsid w:val="006028BB"/>
    <w:rsid w:val="0060797D"/>
    <w:rsid w:val="00625103"/>
    <w:rsid w:val="00633C19"/>
    <w:rsid w:val="0064252D"/>
    <w:rsid w:val="00642783"/>
    <w:rsid w:val="00646465"/>
    <w:rsid w:val="00647689"/>
    <w:rsid w:val="00660F65"/>
    <w:rsid w:val="0067395F"/>
    <w:rsid w:val="00677942"/>
    <w:rsid w:val="006A326D"/>
    <w:rsid w:val="006B6505"/>
    <w:rsid w:val="006C2409"/>
    <w:rsid w:val="006C3642"/>
    <w:rsid w:val="006E0B43"/>
    <w:rsid w:val="006E1085"/>
    <w:rsid w:val="006E7263"/>
    <w:rsid w:val="00711A0A"/>
    <w:rsid w:val="00723E77"/>
    <w:rsid w:val="00725FC5"/>
    <w:rsid w:val="00727D14"/>
    <w:rsid w:val="00746559"/>
    <w:rsid w:val="007557CB"/>
    <w:rsid w:val="00763AAE"/>
    <w:rsid w:val="0076505E"/>
    <w:rsid w:val="00767A80"/>
    <w:rsid w:val="007849A2"/>
    <w:rsid w:val="007968C2"/>
    <w:rsid w:val="007968E9"/>
    <w:rsid w:val="007A3D34"/>
    <w:rsid w:val="007A6A33"/>
    <w:rsid w:val="007C0330"/>
    <w:rsid w:val="007D3217"/>
    <w:rsid w:val="007F363E"/>
    <w:rsid w:val="008012A5"/>
    <w:rsid w:val="0081166E"/>
    <w:rsid w:val="00812DDA"/>
    <w:rsid w:val="0082599D"/>
    <w:rsid w:val="008259F6"/>
    <w:rsid w:val="00827A48"/>
    <w:rsid w:val="00841798"/>
    <w:rsid w:val="00851D45"/>
    <w:rsid w:val="008631F3"/>
    <w:rsid w:val="00865555"/>
    <w:rsid w:val="00865FED"/>
    <w:rsid w:val="00872400"/>
    <w:rsid w:val="008817E3"/>
    <w:rsid w:val="0089268F"/>
    <w:rsid w:val="00895DF0"/>
    <w:rsid w:val="008A3601"/>
    <w:rsid w:val="008B6F46"/>
    <w:rsid w:val="008C4719"/>
    <w:rsid w:val="008C7391"/>
    <w:rsid w:val="008D7B6D"/>
    <w:rsid w:val="008E3A70"/>
    <w:rsid w:val="008E54D7"/>
    <w:rsid w:val="008F0D71"/>
    <w:rsid w:val="008F5D38"/>
    <w:rsid w:val="009013F2"/>
    <w:rsid w:val="0090287B"/>
    <w:rsid w:val="00903A9E"/>
    <w:rsid w:val="009126DF"/>
    <w:rsid w:val="0091619A"/>
    <w:rsid w:val="00952282"/>
    <w:rsid w:val="009563C7"/>
    <w:rsid w:val="00961402"/>
    <w:rsid w:val="00965565"/>
    <w:rsid w:val="00980AB0"/>
    <w:rsid w:val="00981281"/>
    <w:rsid w:val="00984F23"/>
    <w:rsid w:val="009B637F"/>
    <w:rsid w:val="009D42A7"/>
    <w:rsid w:val="009D7ABB"/>
    <w:rsid w:val="009F4DDE"/>
    <w:rsid w:val="00A104E4"/>
    <w:rsid w:val="00A155BF"/>
    <w:rsid w:val="00A25F50"/>
    <w:rsid w:val="00A32CB7"/>
    <w:rsid w:val="00A55D06"/>
    <w:rsid w:val="00A561AC"/>
    <w:rsid w:val="00A818E2"/>
    <w:rsid w:val="00A83546"/>
    <w:rsid w:val="00A84C1E"/>
    <w:rsid w:val="00A86AA7"/>
    <w:rsid w:val="00AB4B5F"/>
    <w:rsid w:val="00AB5D70"/>
    <w:rsid w:val="00AB64CE"/>
    <w:rsid w:val="00AC0FD9"/>
    <w:rsid w:val="00AC1BE3"/>
    <w:rsid w:val="00AD4E56"/>
    <w:rsid w:val="00AE17A3"/>
    <w:rsid w:val="00AE7914"/>
    <w:rsid w:val="00AF3763"/>
    <w:rsid w:val="00AF79CD"/>
    <w:rsid w:val="00B0378F"/>
    <w:rsid w:val="00B12EBF"/>
    <w:rsid w:val="00B30CE9"/>
    <w:rsid w:val="00B67B4C"/>
    <w:rsid w:val="00B9469F"/>
    <w:rsid w:val="00B97D0E"/>
    <w:rsid w:val="00BC0113"/>
    <w:rsid w:val="00BE287D"/>
    <w:rsid w:val="00C03CD1"/>
    <w:rsid w:val="00C26015"/>
    <w:rsid w:val="00C32313"/>
    <w:rsid w:val="00C32654"/>
    <w:rsid w:val="00C41A87"/>
    <w:rsid w:val="00C52CF2"/>
    <w:rsid w:val="00C54F05"/>
    <w:rsid w:val="00C566D7"/>
    <w:rsid w:val="00C57314"/>
    <w:rsid w:val="00C702CD"/>
    <w:rsid w:val="00C830FD"/>
    <w:rsid w:val="00C92500"/>
    <w:rsid w:val="00CC0EA7"/>
    <w:rsid w:val="00CC1ADC"/>
    <w:rsid w:val="00CE3642"/>
    <w:rsid w:val="00CE3CD2"/>
    <w:rsid w:val="00D104FA"/>
    <w:rsid w:val="00D1143C"/>
    <w:rsid w:val="00D120CE"/>
    <w:rsid w:val="00D12D2F"/>
    <w:rsid w:val="00D21B89"/>
    <w:rsid w:val="00D31D5C"/>
    <w:rsid w:val="00D41169"/>
    <w:rsid w:val="00D520C8"/>
    <w:rsid w:val="00D55D4C"/>
    <w:rsid w:val="00D6265D"/>
    <w:rsid w:val="00D7372A"/>
    <w:rsid w:val="00D843EB"/>
    <w:rsid w:val="00D86A67"/>
    <w:rsid w:val="00DA7266"/>
    <w:rsid w:val="00DB6B5B"/>
    <w:rsid w:val="00DD1610"/>
    <w:rsid w:val="00DD3C5C"/>
    <w:rsid w:val="00DE1E7D"/>
    <w:rsid w:val="00DF018B"/>
    <w:rsid w:val="00DF12C9"/>
    <w:rsid w:val="00DF2282"/>
    <w:rsid w:val="00DF74DA"/>
    <w:rsid w:val="00E048FC"/>
    <w:rsid w:val="00E0571F"/>
    <w:rsid w:val="00E074D0"/>
    <w:rsid w:val="00E143E5"/>
    <w:rsid w:val="00E316F6"/>
    <w:rsid w:val="00E35BC4"/>
    <w:rsid w:val="00E369EC"/>
    <w:rsid w:val="00E44E31"/>
    <w:rsid w:val="00E5094D"/>
    <w:rsid w:val="00E530C4"/>
    <w:rsid w:val="00E62855"/>
    <w:rsid w:val="00E678D4"/>
    <w:rsid w:val="00E74E9C"/>
    <w:rsid w:val="00E9017B"/>
    <w:rsid w:val="00E92FE4"/>
    <w:rsid w:val="00E95D24"/>
    <w:rsid w:val="00E96402"/>
    <w:rsid w:val="00EB3818"/>
    <w:rsid w:val="00EC39B6"/>
    <w:rsid w:val="00EF1F15"/>
    <w:rsid w:val="00EF365C"/>
    <w:rsid w:val="00EF57B9"/>
    <w:rsid w:val="00F013AF"/>
    <w:rsid w:val="00F03906"/>
    <w:rsid w:val="00F27809"/>
    <w:rsid w:val="00F64617"/>
    <w:rsid w:val="00F74BDD"/>
    <w:rsid w:val="00FA001A"/>
    <w:rsid w:val="00FA3396"/>
    <w:rsid w:val="00FB3D22"/>
    <w:rsid w:val="00FB5DB1"/>
    <w:rsid w:val="00FC67C5"/>
    <w:rsid w:val="00FD2371"/>
    <w:rsid w:val="00FE53F8"/>
    <w:rsid w:val="00FF00DE"/>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055FDFDA"/>
  <w15:chartTrackingRefBased/>
  <w15:docId w15:val="{08B48C46-1C2A-4C68-BA54-66883491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5339A"/>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5358">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1114936">
      <w:bodyDiv w:val="1"/>
      <w:marLeft w:val="0"/>
      <w:marRight w:val="0"/>
      <w:marTop w:val="0"/>
      <w:marBottom w:val="0"/>
      <w:divBdr>
        <w:top w:val="none" w:sz="0" w:space="0" w:color="auto"/>
        <w:left w:val="none" w:sz="0" w:space="0" w:color="auto"/>
        <w:bottom w:val="none" w:sz="0" w:space="0" w:color="auto"/>
        <w:right w:val="none" w:sz="0" w:space="0" w:color="auto"/>
      </w:divBdr>
    </w:div>
    <w:div w:id="491457951">
      <w:bodyDiv w:val="1"/>
      <w:marLeft w:val="0"/>
      <w:marRight w:val="0"/>
      <w:marTop w:val="0"/>
      <w:marBottom w:val="0"/>
      <w:divBdr>
        <w:top w:val="none" w:sz="0" w:space="0" w:color="auto"/>
        <w:left w:val="none" w:sz="0" w:space="0" w:color="auto"/>
        <w:bottom w:val="none" w:sz="0" w:space="0" w:color="auto"/>
        <w:right w:val="none" w:sz="0" w:space="0" w:color="auto"/>
      </w:divBdr>
    </w:div>
    <w:div w:id="523978929">
      <w:bodyDiv w:val="1"/>
      <w:marLeft w:val="0"/>
      <w:marRight w:val="0"/>
      <w:marTop w:val="0"/>
      <w:marBottom w:val="0"/>
      <w:divBdr>
        <w:top w:val="none" w:sz="0" w:space="0" w:color="auto"/>
        <w:left w:val="none" w:sz="0" w:space="0" w:color="auto"/>
        <w:bottom w:val="none" w:sz="0" w:space="0" w:color="auto"/>
        <w:right w:val="none" w:sz="0" w:space="0" w:color="auto"/>
      </w:divBdr>
    </w:div>
    <w:div w:id="568076662">
      <w:bodyDiv w:val="1"/>
      <w:marLeft w:val="0"/>
      <w:marRight w:val="0"/>
      <w:marTop w:val="0"/>
      <w:marBottom w:val="0"/>
      <w:divBdr>
        <w:top w:val="none" w:sz="0" w:space="0" w:color="auto"/>
        <w:left w:val="none" w:sz="0" w:space="0" w:color="auto"/>
        <w:bottom w:val="none" w:sz="0" w:space="0" w:color="auto"/>
        <w:right w:val="none" w:sz="0" w:space="0" w:color="auto"/>
      </w:divBdr>
    </w:div>
    <w:div w:id="673803995">
      <w:bodyDiv w:val="1"/>
      <w:marLeft w:val="0"/>
      <w:marRight w:val="0"/>
      <w:marTop w:val="0"/>
      <w:marBottom w:val="0"/>
      <w:divBdr>
        <w:top w:val="none" w:sz="0" w:space="0" w:color="auto"/>
        <w:left w:val="none" w:sz="0" w:space="0" w:color="auto"/>
        <w:bottom w:val="none" w:sz="0" w:space="0" w:color="auto"/>
        <w:right w:val="none" w:sz="0" w:space="0" w:color="auto"/>
      </w:divBdr>
    </w:div>
    <w:div w:id="1152259428">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62407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rsterVerl&#228;ngerungs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ErsterVerlängerungsantragPKV.dot</Template>
  <TotalTime>0</TotalTime>
  <Pages>8</Pages>
  <Words>2432</Words>
  <Characters>13868</Characters>
  <Application>Microsoft Office Word</Application>
  <DocSecurity>4</DocSecurity>
  <Lines>115</Lines>
  <Paragraphs>32</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Heiko Musterfeld</dc:creator>
  <cp:keywords/>
  <cp:lastModifiedBy>Carsten Musterweg</cp:lastModifiedBy>
  <cp:revision>2</cp:revision>
  <cp:lastPrinted>2025-03-06T07:40:00Z</cp:lastPrinted>
  <dcterms:created xsi:type="dcterms:W3CDTF">2026-03-31T11:40:00Z</dcterms:created>
  <dcterms:modified xsi:type="dcterms:W3CDTF">2026-03-31T11:40:00Z</dcterms:modified>
</cp:coreProperties>
</file>