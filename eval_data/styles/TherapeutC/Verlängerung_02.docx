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9BFEF" w14:textId="77777777" w:rsidR="007968E9" w:rsidRDefault="007968E9" w:rsidP="0005388D">
      <w:pPr>
        <w:framePr w:w="6840" w:hSpace="180" w:wrap="around" w:hAnchor="margin" w:x="13041" w:y="27216" w:anchorLock="1"/>
      </w:pPr>
    </w:p>
    <w:p w14:paraId="6D0511C8" w14:textId="5D7A137F" w:rsidR="00E5094D" w:rsidRDefault="00FC45BC" w:rsidP="0048099D">
      <w:pPr>
        <w:jc w:val="right"/>
      </w:pPr>
      <w:r>
        <w:rPr>
          <w:noProof/>
        </w:rPr>
        <w:pict w14:anchorId="519DBFD6">
          <v:shapetype id="_x0000_t202" coordsize="21600,21600" o:spt="202" path="m,l,21600r21600,l21600,xe">
            <v:stroke joinstyle="miter"/>
            <v:path gradientshapeok="t" o:connecttype="rect"/>
          </v:shapetype>
          <v:shape id="Text Box 12" o:spid="_x0000_s2050" type="#_x0000_t202" style="position:absolute;left:0;text-align:left;margin-left:0;margin-top:150pt;width:324pt;height:119.25pt;z-index:251657728;visibility:visible;mso-position-horizontal:left;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" filled="f" stroked="f">
            <v:textbox inset="0,0,0,0">
              <w:txbxContent>
                <w:p w14:paraId="032E1A97" w14:textId="7CA09279" w:rsidR="00895DF0" w:rsidRDefault="00F756BA" w:rsidP="00895DF0">
                  <w:pPr>
                    <w:pStyle w:val="Adressblock"/>
                  </w:pPr>
                  <w:bookmarkStart w:id="0" w:name="P_01Institution_Adr_Versicherung"/>
                  <w:r>
                    <w:t>Debeka  Krankenversicherung</w:t>
                  </w:r>
                  <w:bookmarkEnd w:id="0"/>
                </w:p>
                <w:p w14:paraId="1ABEC163" w14:textId="77777777" w:rsidR="00895DF0" w:rsidRPr="000712B0" w:rsidRDefault="00895DF0" w:rsidP="00895DF0">
                  <w:pPr>
                    <w:pStyle w:val="Adressblock"/>
                  </w:pPr>
                  <w:r>
                    <w:t>Fachgutachter für Psychotherapie</w:t>
                  </w:r>
                </w:p>
                <w:p w14:paraId="230DC517" w14:textId="014FED5D" w:rsidR="00895DF0" w:rsidRDefault="00F756BA" w:rsidP="00895DF0">
                  <w:pPr>
                    <w:pStyle w:val="Adressblock"/>
                  </w:pPr>
                  <w:bookmarkStart w:id="1" w:name="P_01Strasse_Adr_Versicherung"/>
                  <w:r>
                    <w:t>Ferdinand-Sauerbruch-Str. 18</w:t>
                  </w:r>
                  <w:bookmarkEnd w:id="1"/>
                </w:p>
                <w:p w14:paraId="624ED0D4" w14:textId="28BCBAB1" w:rsidR="00895DF0" w:rsidRDefault="00F756BA" w:rsidP="00895DF0">
                  <w:pPr>
                    <w:pStyle w:val="Adressblock"/>
                  </w:pPr>
                  <w:bookmarkStart w:id="2" w:name="P_01PLZ_Adr_Versicherung"/>
                  <w:r>
                    <w:t>56027</w:t>
                  </w:r>
                  <w:bookmarkEnd w:id="2"/>
                  <w:r w:rsidR="00895DF0">
                    <w:t xml:space="preserve"> </w:t>
                  </w:r>
                  <w:bookmarkStart w:id="3" w:name="P_01Ort_Adr_Versicherung"/>
                  <w:r>
                    <w:t>Koblenz</w:t>
                  </w:r>
                  <w:bookmarkEnd w:id="3"/>
                </w:p>
                <w:p w14:paraId="04AE4E2E" w14:textId="77777777" w:rsidR="00895DF0" w:rsidRDefault="00895DF0" w:rsidP="00895DF0">
                  <w:pPr>
                    <w:pStyle w:val="Adressblock"/>
                  </w:pPr>
                </w:p>
                <w:p w14:paraId="2DF9E32C" w14:textId="77777777" w:rsidR="00895DF0" w:rsidRDefault="00895DF0" w:rsidP="00895DF0">
                  <w:pPr>
                    <w:pStyle w:val="Adressblock"/>
                  </w:pPr>
                </w:p>
                <w:p w14:paraId="668CEC1E" w14:textId="77777777" w:rsidR="00895DF0" w:rsidRDefault="00895DF0" w:rsidP="00895DF0">
                  <w:pPr>
                    <w:pStyle w:val="Adressblock"/>
                    <w:rPr>
                      <w:sz w:val="16"/>
                      <w:szCs w:val="16"/>
                    </w:rPr>
                  </w:pPr>
                  <w:r w:rsidRPr="00723F79">
                    <w:rPr>
                      <w:sz w:val="16"/>
                      <w:szCs w:val="16"/>
                    </w:rPr>
                    <w:t>Ihre:</w:t>
                  </w:r>
                  <w:r>
                    <w:rPr>
                      <w:sz w:val="16"/>
                      <w:szCs w:val="16"/>
                    </w:rPr>
                    <w:t xml:space="preserve"> </w:t>
                  </w:r>
                </w:p>
                <w:p w14:paraId="474B32A2" w14:textId="464575C7" w:rsidR="00895DF0" w:rsidRDefault="00895DF0" w:rsidP="00895DF0">
                  <w:pPr>
                    <w:pStyle w:val="Adressblock"/>
                    <w:rPr>
                      <w:sz w:val="16"/>
                      <w:szCs w:val="16"/>
                    </w:rPr>
                  </w:pPr>
                  <w:r>
                    <w:rPr>
                      <w:sz w:val="16"/>
                      <w:szCs w:val="16"/>
                    </w:rPr>
                    <w:t>FAX</w:t>
                  </w:r>
                  <w:bookmarkStart w:id="4" w:name="P_01Telefax_Adr_Versicherung"/>
                  <w:r w:rsidR="00F756BA">
                    <w:rPr>
                      <w:sz w:val="16"/>
                      <w:szCs w:val="16"/>
                    </w:rPr>
                    <w:t>0261 498-2351</w:t>
                  </w:r>
                  <w:bookmarkEnd w:id="4"/>
                </w:p>
                <w:p w14:paraId="2AE254BC" w14:textId="0ED8F975" w:rsidR="00895DF0" w:rsidRPr="00723F79" w:rsidRDefault="00895DF0" w:rsidP="00895DF0">
                  <w:pPr>
                    <w:pStyle w:val="Adressblock"/>
                    <w:rPr>
                      <w:sz w:val="16"/>
                      <w:szCs w:val="16"/>
                    </w:rPr>
                  </w:pPr>
                  <w:r>
                    <w:rPr>
                      <w:sz w:val="16"/>
                      <w:szCs w:val="16"/>
                    </w:rPr>
                    <w:t>Tel.:.</w:t>
                  </w:r>
                  <w:bookmarkStart w:id="5" w:name="P_01Telefon_Adr_Versicherung"/>
                  <w:r w:rsidR="00F756BA">
                    <w:rPr>
                      <w:sz w:val="16"/>
                      <w:szCs w:val="16"/>
                    </w:rPr>
                    <w:t>0261-498-4517</w:t>
                  </w:r>
                  <w:bookmarkEnd w:id="5"/>
                </w:p>
                <w:p w14:paraId="47D968A5" w14:textId="77777777" w:rsidR="003454E5" w:rsidRPr="000712B0" w:rsidRDefault="003454E5" w:rsidP="003454E5">
                  <w:pPr>
                    <w:pStyle w:val="Adressblock"/>
                  </w:pPr>
                </w:p>
              </w:txbxContent>
            </v:textbox>
            <w10:wrap anchorx="margin" anchory="page"/>
            <w10:anchorlock/>
          </v:shape>
        </w:pict>
      </w:r>
      <w:r w:rsidR="00E5094D">
        <w:t xml:space="preserve">Wald-Michelbach, </w:t>
      </w:r>
      <w:bookmarkStart w:id="6" w:name="S_01DokErst_LangesDatum"/>
      <w:r w:rsidR="00F756BA">
        <w:t>9. Juli 2025</w:t>
      </w:r>
      <w:bookmarkEnd w:id="6"/>
    </w:p>
    <w:p w14:paraId="76881D50" w14:textId="77777777" w:rsidR="001D4817" w:rsidRPr="00D7372A" w:rsidRDefault="001D4817" w:rsidP="00865555">
      <w:pPr>
        <w:rPr>
          <w:rFonts w:cs="Arial"/>
        </w:rPr>
      </w:pPr>
    </w:p>
    <w:p w14:paraId="5ED98969" w14:textId="77777777" w:rsidR="001D4817" w:rsidRPr="00D7372A" w:rsidRDefault="001D4817" w:rsidP="00865555">
      <w:pPr>
        <w:rPr>
          <w:rFonts w:cs="Arial"/>
        </w:rPr>
      </w:pPr>
    </w:p>
    <w:p w14:paraId="5A796B04" w14:textId="77777777" w:rsidR="00A84C1E" w:rsidRDefault="00E62855" w:rsidP="00984F23">
      <w:pPr>
        <w:rPr>
          <w:rFonts w:cs="Arial"/>
          <w:b/>
          <w:lang w:val="it-IT"/>
        </w:rPr>
      </w:pPr>
      <w:r>
        <w:rPr>
          <w:rFonts w:cs="Arial"/>
          <w:b/>
          <w:lang w:val="it-IT"/>
        </w:rPr>
        <w:t xml:space="preserve">Antrag auf </w:t>
      </w:r>
      <w:r w:rsidR="008631F3">
        <w:rPr>
          <w:rFonts w:cs="Arial"/>
          <w:b/>
          <w:lang w:val="it-IT"/>
        </w:rPr>
        <w:t>Verlängerung der Kostenzusage</w:t>
      </w:r>
    </w:p>
    <w:p w14:paraId="7F0B6B8A" w14:textId="77777777" w:rsidR="00E62855" w:rsidRPr="00A84C1E" w:rsidRDefault="00E62855" w:rsidP="00984F23">
      <w:pPr>
        <w:rPr>
          <w:rFonts w:cs="Arial"/>
          <w:b/>
          <w:lang w:val="it-IT"/>
        </w:rPr>
      </w:pPr>
    </w:p>
    <w:p w14:paraId="2C37E919" w14:textId="77777777" w:rsidR="00F756BA" w:rsidRDefault="00F756BA" w:rsidP="00984F23">
      <w:pPr>
        <w:rPr>
          <w:rFonts w:cs="Arial"/>
        </w:rPr>
      </w:pPr>
      <w:bookmarkStart w:id="7" w:name="P_01Postadresse_Adr_Patient"/>
      <w:r>
        <w:rPr>
          <w:rFonts w:cs="Arial"/>
        </w:rPr>
        <w:t>Frau</w:t>
      </w:r>
    </w:p>
    <w:p w14:paraId="3CD1F6FC" w14:textId="77777777" w:rsidR="00F756BA" w:rsidRDefault="00F756BA" w:rsidP="00984F23">
      <w:pPr>
        <w:rPr>
          <w:rFonts w:cs="Arial"/>
        </w:rPr>
      </w:pPr>
      <w:r>
        <w:rPr>
          <w:rFonts w:cs="Arial"/>
        </w:rPr>
        <w:t>Monika Quandt</w:t>
      </w:r>
    </w:p>
    <w:p w14:paraId="4C2B234F" w14:textId="77777777" w:rsidR="00F756BA" w:rsidRDefault="00F756BA" w:rsidP="00984F23">
      <w:pPr>
        <w:rPr>
          <w:rFonts w:cs="Arial"/>
        </w:rPr>
      </w:pPr>
      <w:r>
        <w:rPr>
          <w:rFonts w:cs="Arial"/>
        </w:rPr>
        <w:t>Musterstr. 57</w:t>
      </w:r>
    </w:p>
    <w:p w14:paraId="74298D55" w14:textId="2DF67B52" w:rsidR="00A84C1E" w:rsidRDefault="00F756BA" w:rsidP="00984F23">
      <w:pPr>
        <w:rPr>
          <w:rFonts w:cs="Arial"/>
        </w:rPr>
      </w:pPr>
      <w:r>
        <w:rPr>
          <w:rFonts w:cs="Arial"/>
        </w:rPr>
        <w:t>12358 Musterstadt</w:t>
      </w:r>
      <w:bookmarkEnd w:id="7"/>
    </w:p>
    <w:p w14:paraId="791FEDFC" w14:textId="0AAD9AA6" w:rsidR="00A84C1E" w:rsidRDefault="00961402" w:rsidP="00984F23">
      <w:pPr>
        <w:rPr>
          <w:rFonts w:cs="Arial"/>
        </w:rPr>
      </w:pPr>
      <w:r>
        <w:rPr>
          <w:rFonts w:cs="Arial"/>
        </w:rPr>
        <w:t xml:space="preserve">geb. </w:t>
      </w:r>
      <w:bookmarkStart w:id="8" w:name="P_01Geburtsdatum_Adr_Patient"/>
      <w:r w:rsidR="00F756BA">
        <w:rPr>
          <w:rFonts w:cs="Arial"/>
        </w:rPr>
        <w:t>28.08.1972</w:t>
      </w:r>
      <w:bookmarkEnd w:id="8"/>
    </w:p>
    <w:p w14:paraId="58F9E357" w14:textId="1159DC46" w:rsidR="00A84C1E" w:rsidRDefault="0064252D" w:rsidP="00984F23">
      <w:pPr>
        <w:rPr>
          <w:rFonts w:cs="Arial"/>
        </w:rPr>
      </w:pPr>
      <w:r>
        <w:rPr>
          <w:rFonts w:cs="Arial"/>
        </w:rPr>
        <w:t xml:space="preserve">Versicherungsnummer: </w:t>
      </w:r>
      <w:bookmarkStart w:id="9" w:name="P_01Versicherung_Nummer_Adr_Patient"/>
      <w:r w:rsidR="00F756BA">
        <w:rPr>
          <w:rFonts w:cs="Arial"/>
        </w:rPr>
        <w:t>1000011.0</w:t>
      </w:r>
      <w:bookmarkEnd w:id="9"/>
      <w:r w:rsidR="00C41A87">
        <w:rPr>
          <w:rFonts w:cs="Arial"/>
        </w:rPr>
        <w:t xml:space="preserve"> </w:t>
      </w:r>
    </w:p>
    <w:p w14:paraId="0593781F" w14:textId="77777777" w:rsidR="00A84C1E" w:rsidRDefault="00A84C1E" w:rsidP="00984F23">
      <w:pPr>
        <w:rPr>
          <w:rFonts w:cs="Arial"/>
        </w:rPr>
      </w:pPr>
    </w:p>
    <w:p w14:paraId="0573E5E0" w14:textId="77777777" w:rsidR="00FB5DB1" w:rsidRDefault="00FB5DB1" w:rsidP="00984F23">
      <w:pPr>
        <w:rPr>
          <w:rFonts w:cs="Arial"/>
        </w:rPr>
      </w:pPr>
    </w:p>
    <w:p w14:paraId="4A468715" w14:textId="77777777" w:rsidR="00A84C1E" w:rsidRDefault="00FA001A" w:rsidP="00984F23">
      <w:pPr>
        <w:rPr>
          <w:rFonts w:cs="Arial"/>
        </w:rPr>
      </w:pPr>
      <w:r>
        <w:rPr>
          <w:rFonts w:cs="Arial"/>
        </w:rPr>
        <w:t>Sehr geehrte Damen und Herren</w:t>
      </w:r>
      <w:r w:rsidR="00A84C1E">
        <w:rPr>
          <w:rFonts w:cs="Arial"/>
        </w:rPr>
        <w:t>,</w:t>
      </w:r>
    </w:p>
    <w:p w14:paraId="0EB92020" w14:textId="77777777" w:rsidR="00A84C1E" w:rsidRDefault="00A84C1E" w:rsidP="00984F23">
      <w:pPr>
        <w:rPr>
          <w:rFonts w:cs="Arial"/>
        </w:rPr>
      </w:pPr>
    </w:p>
    <w:p w14:paraId="6F1229E3" w14:textId="585CA65F" w:rsidR="00A84C1E" w:rsidRDefault="00A84C1E" w:rsidP="00984F23">
      <w:pPr>
        <w:rPr>
          <w:rFonts w:cs="Arial"/>
        </w:rPr>
      </w:pPr>
      <w:r>
        <w:rPr>
          <w:rFonts w:cs="Arial"/>
        </w:rPr>
        <w:t>wir berichten über Frau Monika Quandt, die sich seit dem 25.05.2025 in unserer stationären Krankenhausbehandlung befindet.</w:t>
      </w:r>
      <w:r>
        <w:rPr>
          <w:rFonts w:cs="Arial"/>
        </w:rPr>
      </w:r>
      <w:r>
        <w:rPr>
          <w:rFonts w:cs="Arial"/>
        </w:rPr>
      </w:r>
      <w:r>
        <w:rPr>
          <w:rFonts w:cs="Arial"/>
        </w:rPr>
      </w:r>
      <w:r>
        <w:rPr>
          <w:rFonts w:cs="Arial"/>
        </w:rPr>
      </w:r>
      <w:r w:rsidR="00D6265D" w:rsidRPr="00D6265D">
        <w:rPr>
          <w:rFonts w:cs="Arial"/>
        </w:rPr>
      </w:r>
      <w:r>
        <w:rPr>
          <w:rFonts w:cs="Arial"/>
        </w:rPr>
      </w:r>
      <w:r>
        <w:rPr>
          <w:rFonts w:cs="Arial"/>
        </w:rPr>
      </w:r>
      <w:r w:rsidR="00F756BA">
        <w:rPr>
          <w:rFonts w:cs="Arial"/>
        </w:rPr>
      </w:r>
      <w:r>
        <w:rPr>
          <w:rFonts w:cs="Arial"/>
        </w:rPr>
      </w:r>
      <w:r>
        <w:rPr>
          <w:rFonts w:cs="Arial"/>
        </w:rPr>
      </w:r>
      <w:r>
        <w:rPr>
          <w:rFonts w:cs="Arial"/>
        </w:rPr>
      </w:r>
      <w:r w:rsidR="00F756BA">
        <w:rPr>
          <w:rFonts w:cs="Arial"/>
          <w:noProof/>
        </w:rPr>
      </w:r>
      <w:r>
        <w:rPr>
          <w:rFonts w:cs="Arial"/>
        </w:rPr>
      </w:r>
      <w:r>
        <w:rPr>
          <w:rFonts w:cs="Arial"/>
        </w:rPr>
      </w:r>
      <w:bookmarkStart w:id="10" w:name="P_02Vorname"/>
      <w:r w:rsidR="00F756BA">
        <w:rPr>
          <w:rFonts w:cs="Arial"/>
        </w:rPr>
      </w:r>
      <w:bookmarkEnd w:id="10"/>
      <w:r>
        <w:rPr>
          <w:rFonts w:cs="Arial"/>
        </w:rPr>
      </w:r>
      <w:bookmarkStart w:id="11" w:name="P_02Nachname"/>
      <w:r w:rsidR="00F756BA">
        <w:rPr>
          <w:rFonts w:cs="Arial"/>
        </w:rPr>
      </w:r>
      <w:bookmarkEnd w:id="11"/>
      <w:r>
        <w:rPr>
          <w:rFonts w:cs="Arial"/>
        </w:rPr>
      </w:r>
      <w:r>
        <w:rPr>
          <w:rFonts w:cs="Arial"/>
        </w:rPr>
      </w:r>
      <w:r>
        <w:rPr>
          <w:rFonts w:cs="Arial"/>
        </w:rPr>
      </w:r>
      <w:r>
        <w:rPr>
          <w:rFonts w:cs="Arial"/>
        </w:rPr>
      </w:r>
      <w:r>
        <w:rPr>
          <w:rFonts w:cs="Arial"/>
        </w:rPr>
      </w:r>
      <w:r w:rsidR="00D6265D" w:rsidRPr="00D6265D">
        <w:rPr>
          <w:rFonts w:cs="Arial"/>
        </w:rPr>
      </w:r>
      <w:r>
        <w:rPr>
          <w:rFonts w:cs="Arial"/>
        </w:rPr>
      </w:r>
      <w:r>
        <w:rPr>
          <w:rFonts w:cs="Arial"/>
        </w:rPr>
      </w:r>
      <w:r w:rsidR="00F756BA">
        <w:rPr>
          <w:rFonts w:cs="Arial"/>
        </w:rPr>
      </w:r>
      <w:r>
        <w:rPr>
          <w:rFonts w:cs="Arial"/>
        </w:rPr>
      </w:r>
      <w:r>
        <w:rPr>
          <w:rFonts w:cs="Arial"/>
        </w:rPr>
      </w:r>
      <w:r>
        <w:rPr>
          <w:rFonts w:cs="Arial"/>
        </w:rPr>
      </w:r>
      <w:r w:rsidR="00F756BA">
        <w:rPr>
          <w:rFonts w:cs="Arial"/>
          <w:noProof/>
        </w:rPr>
      </w:r>
      <w:r>
        <w:rPr>
          <w:rFonts w:cs="Arial"/>
        </w:rPr>
      </w:r>
      <w:r>
        <w:rPr>
          <w:rFonts w:cs="Arial"/>
        </w:rPr>
      </w:r>
      <w:r w:rsidR="00AB64CE">
        <w:rPr>
          <w:rFonts w:cs="Arial"/>
        </w:rPr>
      </w:r>
      <w:r>
        <w:rPr>
          <w:rFonts w:cs="Arial"/>
        </w:rPr>
      </w:r>
      <w:bookmarkStart w:id="12" w:name="A_01Aufnahmetag"/>
      <w:r w:rsidR="00F756BA">
        <w:rPr>
          <w:rFonts w:cs="Arial"/>
        </w:rPr>
      </w:r>
      <w:bookmarkEnd w:id="12"/>
      <w:r>
        <w:rPr>
          <w:rFonts w:cs="Arial"/>
        </w:rPr>
      </w:r>
      <w:r w:rsidR="00AB64CE">
        <w:rPr>
          <w:rFonts w:cs="Arial"/>
        </w:rPr>
      </w:r>
      <w:r>
        <w:rPr>
          <w:rFonts w:cs="Arial"/>
        </w:rPr>
      </w:r>
    </w:p>
    <w:p w14:paraId="26DDE77F" w14:textId="77777777" w:rsidR="00001A00" w:rsidRDefault="00001A00" w:rsidP="00984F23">
      <w:pPr>
        <w:rPr>
          <w:rFonts w:cs="Arial"/>
        </w:rPr>
      </w:pPr>
    </w:p>
    <w:p w14:paraId="2A06BAB2" w14:textId="77777777" w:rsidR="00001A00" w:rsidRDefault="00001A00" w:rsidP="00984F23">
      <w:pPr>
        <w:rPr>
          <w:rFonts w:cs="Arial"/>
        </w:rPr>
      </w:pPr>
    </w:p>
    <w:p w14:paraId="5F35040C" w14:textId="77777777" w:rsidR="00001A00" w:rsidRDefault="00001A00" w:rsidP="00001A00">
      <w:pPr>
        <w:rPr>
          <w:rFonts w:cs="Arial"/>
        </w:rPr>
      </w:pPr>
      <w:r>
        <w:rPr>
          <w:rFonts w:cs="Arial"/>
        </w:rPr>
        <w:t>Auf den folgenden Seiten befinden sich vertrauliche Informationen zu o.g. Klient/in. Wir bitten darum, diese Informationen ausschließlich an das dafür autorisierte Fachpersonal weiterzuleiten.</w:t>
      </w:r>
    </w:p>
    <w:p w14:paraId="0FE921D8" w14:textId="77777777" w:rsidR="005D795E" w:rsidRPr="00001A00" w:rsidRDefault="00001A00" w:rsidP="00711A0A">
      <w:pPr>
        <w:spacing w:after="0"/>
        <w:rPr>
          <w:rFonts w:cs="Arial"/>
        </w:rPr>
      </w:pPr>
      <w:r>
        <w:rPr>
          <w:rFonts w:cs="Arial"/>
        </w:rPr>
        <w:br w:type="page"/>
      </w:r>
      <w:r w:rsidR="005D795E">
        <w:rPr>
          <w:rFonts w:cs="Arial"/>
          <w:b/>
          <w:bCs/>
        </w:rPr>
        <w:t>Aktuelle Diagnose</w:t>
      </w:r>
    </w:p>
    <w:p w14:paraId="38A117FF" w14:textId="77777777" w:rsidR="00F756BA" w:rsidRPr="00F756BA" w:rsidRDefault="00F756BA" w:rsidP="00F756BA">
      <w:bookmarkStart w:id="13" w:name="T_013_Diagnosen_Aktuelle_bzw_AbschlussDi"/>
      <w:r w:rsidRPr="00F756BA">
        <w:t>Posttraumatische Belastungsstörung (F43.1), Sequentielles Trauma</w:t>
      </w:r>
    </w:p>
    <w:p w14:paraId="1FB58B28" w14:textId="77777777" w:rsidR="00F756BA" w:rsidRPr="00F756BA" w:rsidRDefault="00F756BA" w:rsidP="00F756BA">
      <w:r w:rsidRPr="00F756BA">
        <w:t>Spannungskopfschmerz (G44.2)</w:t>
      </w:r>
    </w:p>
    <w:p w14:paraId="7DC41B01" w14:textId="12A843F8" w:rsidR="005D795E" w:rsidRPr="00A84C1E" w:rsidRDefault="00F756BA" w:rsidP="00F756BA">
      <w:pPr>
        <w:rPr>
          <w:rFonts w:cs="Arial"/>
        </w:rPr>
      </w:pPr>
      <w:r w:rsidRPr="00F756BA">
        <w:t>Sonstige Glaskörpertrübungen (H43.3)</w:t>
      </w:r>
      <w:bookmarkEnd w:id="13"/>
    </w:p>
    <w:p w14:paraId="674CF6C3" w14:textId="77777777" w:rsidR="00FD2371" w:rsidRDefault="00FD2371" w:rsidP="00711A0A">
      <w:pPr>
        <w:spacing w:after="0"/>
        <w:rPr>
          <w:rFonts w:cs="Arial"/>
        </w:rPr>
      </w:pPr>
    </w:p>
    <w:p w14:paraId="0EA38B5B" w14:textId="77777777" w:rsidR="00767A80" w:rsidRDefault="00A84C1E" w:rsidP="00711A0A">
      <w:pPr>
        <w:spacing w:after="0"/>
        <w:rPr>
          <w:rFonts w:cs="Arial"/>
          <w:b/>
          <w:bCs/>
        </w:rPr>
      </w:pPr>
      <w:r w:rsidRPr="00A84C1E">
        <w:rPr>
          <w:rFonts w:cs="Arial"/>
          <w:b/>
          <w:bCs/>
        </w:rPr>
        <w:t>Aktuelle Anamnese</w:t>
      </w:r>
    </w:p>
    <w:p w14:paraId="54A9C59F" w14:textId="65C5E686" w:rsidR="00F756BA" w:rsidRPr="00F756BA" w:rsidRDefault="00F756BA" w:rsidP="00F756BA">
      <w:bookmarkStart w:id="14" w:name="T_017_Anamnese_Aktuelle_Anamnese"/>
      <w:r w:rsidRPr="00F756BA">
        <w:t>Bei Aufnahme schildert die uns bereits aus zwei vorherigen Aufenthalten bekannte Klientin das Fortbestehen von Traumasymptomatik im Alltag. Die grundlegenden, sequentiellen Traumaerfahrungen durch sexuelle Gewalt sind den Behandler*innen bekannt. Nach Verbesserungen in der Alltagsbewältigung nach den ersten beiden Aufenthalten an unserer Klinik persistieren weiter hoch belastende Intrusionen und Dissoziationen. Diese behindern die ko</w:t>
      </w:r>
      <w:r w:rsidR="004F6E75">
        <w:t>n</w:t>
      </w:r>
      <w:r w:rsidRPr="00F756BA">
        <w:t>sequente Aufrechterhaltung der Alltagsfunktionen weiterhin. Zudem beschreibt Frau Q. depressive Symptomatik mit starken Schuldgefühlen.</w:t>
      </w:r>
    </w:p>
    <w:p w14:paraId="2A424649" w14:textId="77777777" w:rsidR="00F756BA" w:rsidRPr="00F756BA" w:rsidRDefault="00F756BA" w:rsidP="00F756BA">
      <w:r w:rsidRPr="00F756BA">
        <w:t>Relevant für die akute Symptomatik ist eine Zuspitzung der Erkrankungssituation der 16-jährigen Tochter, welche seit drei Jahren an einer massiven anorektischen Symptomatik leidet. Zuletzt sei die Tochter wiederholt in lebensbedrohliches Untergewicht gefallen. Eine von ihr offenbar traumatisch erlebte Zwangsernährung habe in der Vergangenheit bereits einmal stattgefunden. Die Klientin erlebt in der Beziehung zu ihrer Tochter Schuldgefühle.</w:t>
      </w:r>
    </w:p>
    <w:p w14:paraId="3325E6D8" w14:textId="50B6EFFD" w:rsidR="00767A80" w:rsidRDefault="00F756BA" w:rsidP="00F756BA">
      <w:pPr>
        <w:rPr>
          <w:rFonts w:cs="Arial"/>
        </w:rPr>
      </w:pPr>
      <w:r w:rsidRPr="00F756BA">
        <w:t>2022, 2023 und 2024 haben bereits stationäre Behandlungen stattgefunden, die beiden Letztgenannten an unserem Haus. Darüberhinaus befindet sich Frau Q. seit Jahren in ambulanter psychotherapeutischer Behandlung.</w:t>
      </w:r>
      <w:bookmarkEnd w:id="14"/>
    </w:p>
    <w:p w14:paraId="5015BC91" w14:textId="77777777" w:rsidR="00271237" w:rsidRPr="00767A80" w:rsidRDefault="00271237" w:rsidP="00711A0A">
      <w:pPr>
        <w:spacing w:after="0"/>
        <w:rPr>
          <w:rFonts w:cs="Arial"/>
        </w:rPr>
      </w:pPr>
    </w:p>
    <w:p w14:paraId="6CEFE72E" w14:textId="77777777" w:rsidR="00AC1BE3" w:rsidRDefault="00AC1BE3" w:rsidP="00AC1BE3">
      <w:pPr>
        <w:spacing w:after="0"/>
        <w:rPr>
          <w:rFonts w:cs="Arial"/>
          <w:b/>
          <w:bCs/>
        </w:rPr>
      </w:pPr>
      <w:r>
        <w:rPr>
          <w:rFonts w:cs="Arial"/>
          <w:b/>
          <w:bCs/>
        </w:rPr>
        <w:t>Problemrelevante Vorgeschichte</w:t>
      </w:r>
      <w:r>
        <w:rPr>
          <w:rFonts w:cs="Arial"/>
        </w:rPr>
        <w:t xml:space="preserve"> </w:t>
      </w:r>
    </w:p>
    <w:p w14:paraId="409A8018" w14:textId="73C43384" w:rsidR="00AC1BE3" w:rsidRPr="000D1E40" w:rsidRDefault="000D1E40" w:rsidP="00AC1BE3">
      <w:pPr>
        <w:spacing w:after="0"/>
        <w:rPr>
          <w:rFonts w:cs="Arial"/>
        </w:rPr>
      </w:pPr>
      <w:bookmarkStart w:id="15" w:name="T_018_Anamnese_Vorgeschichte"/>
      <w:bookmarkEnd w:id="15"/>
      <w:r>
        <w:rPr>
          <w:rFonts w:cs="Arial"/>
        </w:rPr>
        <w:t>Wir setzen die Inkenntnisnahme vorheriger Berichterstattung voraus.</w:t>
      </w:r>
      <w:bookmarkStart w:id="16" w:name="T_0112_Anamnese_Familienanamnese"/>
      <w:r w:rsidR="00AC1BE3" w:rsidRPr="00F756BA">
        <w:rPr>
          <w:rFonts w:cs="Arial"/>
          <w:b/>
          <w:vanish/>
        </w:rPr>
        <w:t>#TEXTANF#Biographische Anamnese</w:t>
      </w:r>
    </w:p>
    <w:p w14:paraId="2CE15216" w14:textId="48F938C0" w:rsidR="00032BE9" w:rsidRPr="000D1E40" w:rsidRDefault="00AC1BE3" w:rsidP="00711A0A">
      <w:pPr>
        <w:spacing w:after="0"/>
        <w:rPr>
          <w:rFonts w:cs="Arial"/>
        </w:rPr>
      </w:pPr>
      <w:r w:rsidRPr="00F756BA">
        <w:rPr>
          <w:rFonts w:cs="Arial"/>
          <w:vanish/>
        </w:rPr>
        <w:t>Familienanamnese</w:t>
      </w:r>
      <w:bookmarkEnd w:id="16"/>
    </w:p>
    <w:p w14:paraId="5B16DA41" w14:textId="77777777" w:rsidR="009B637F" w:rsidRPr="004E41CF" w:rsidRDefault="009B637F" w:rsidP="00711A0A">
      <w:pPr>
        <w:spacing w:after="0"/>
        <w:rPr>
          <w:rFonts w:cs="Arial"/>
          <w:b/>
          <w:bCs/>
        </w:rPr>
      </w:pPr>
      <w:r w:rsidRPr="004E41CF">
        <w:rPr>
          <w:rFonts w:cs="Arial"/>
          <w:b/>
          <w:bCs/>
        </w:rPr>
        <w:t>Psychischer Befund</w:t>
      </w:r>
    </w:p>
    <w:p w14:paraId="16BFCC4D" w14:textId="661CC0D5" w:rsidR="007A3D34" w:rsidRPr="00F756BA" w:rsidRDefault="00F756BA" w:rsidP="00F756BA">
      <w:bookmarkStart w:id="17" w:name="T_0129_Befunde_Psychischer_Befund"/>
      <w:r w:rsidRPr="00F756BA">
        <w:t xml:space="preserve">Im Gespräch offen, wach, bewusstseinsklar, zu allen Qualitäten orientiert. Konzentration subjektiv deutlich gemindert, die Klientin wirkt ablenkbar, mitunter dissoziationsnah. Auffassung, Merkfähigkeit und Gedächtnis entsprechend, bei klarer Ansprache intakt. Formalgedanklich grübelnd, keine Denkverlangsamung, eingeengtes Denken mit Fokus auf Sorgen und Probleme. Keine konkreten Phobien, Ängste bzgl. eines möglichen Todes der Tochter. Es werden Zwangshandlungen angegeben, welche als irrational erkannt werden. Vermeidungsverhalten. Kein Anhalt für Wahn oder Sinnestäuschungen, situativ Ich-Störungen i.S. von Dissozationen, bzw. Depersonalisierung/Derealisationserleben. Stimmungslage deutlich gedrückt, affektive Schwingungsfähigkeit erheblich bei insgesamt ängstlich-angespannter bis verzweifelter Affektlage. Tägliche Intrusionen mit Inhalten einer sexuellen Übergriffserfahrung vor etwa 30 Jahren. Freud- </w:t>
      </w:r>
      <w:r w:rsidR="004F6E75">
        <w:t xml:space="preserve">und </w:t>
      </w:r>
      <w:r w:rsidRPr="00F756BA">
        <w:t>Interesseverarmung. Er</w:t>
      </w:r>
      <w:r w:rsidRPr="00F756BA">
        <w:t>schöpfung, eingeschränkte Belastbarkeit. Antrieb reduziert bei allgemein erhöhtem Arousal, Schreckhaftigkeit und Vigilanz. Hoffnungslosigkeit, Insuffizienzgefühle. Schuldgefühle, Selbstwertgefühl ist deutlich beeinträchtigt. Gefühlsregulation ist beeiträchtigt, bzw. durch Affektdissoziation. Impulskontrolle ist erhalten. Ambivalenz. Innere Unruhe und Anspannung. Keine ausgeprägte Zirkadianik. Leichte Einschlafstörungen und deutlich ausgeprägte Durchschlafstörungen, zeitweilig bis zu fünf Mal nächtliches Erwachen. Meist guter Wiedereinschlaf, in etwa 20% langes Wachliegen. Kein aktiv aggressives oder selbstverletzendes Verhalten. Sozialer Rückzug. Kein Suchtverhalten. Somatoforme Muskelschmerzen. In der Vergangenheit keinerlei suizidale Handlungen. Aktuelle Verneinung von lebensüberdrüssigen und suizidalen Gedanken, keine suizidale Handlungsplanung oder Handlungsvorbereitung. Lebensüberdruss aus der Vorgeschichte bekannt, zu keinem Zeitpunkt konkrete Suizidalität. Zum Zeitpunkt der Aufnahme von akuter Suizidalität klar distanziert.</w:t>
      </w:r>
      <w:bookmarkEnd w:id="17"/>
    </w:p>
    <w:p w14:paraId="570D73E6" w14:textId="77777777" w:rsidR="009B637F" w:rsidRDefault="009B637F" w:rsidP="00711A0A">
      <w:pPr>
        <w:spacing w:after="0"/>
        <w:rPr>
          <w:rFonts w:cs="Arial"/>
          <w:bCs/>
        </w:rPr>
      </w:pPr>
    </w:p>
    <w:p w14:paraId="00AF9A8F" w14:textId="77777777" w:rsidR="007A3D34" w:rsidRPr="00AF3763" w:rsidRDefault="007A3D34" w:rsidP="00711A0A">
      <w:pPr>
        <w:spacing w:after="0"/>
        <w:rPr>
          <w:rFonts w:cs="Arial"/>
        </w:rPr>
      </w:pPr>
    </w:p>
    <w:p w14:paraId="6BC9057C" w14:textId="77777777" w:rsidR="00D104FA" w:rsidRDefault="00D104FA" w:rsidP="00D104FA">
      <w:pPr>
        <w:spacing w:after="0"/>
        <w:jc w:val="left"/>
        <w:rPr>
          <w:rFonts w:cs="Arial"/>
          <w:b/>
          <w:bCs/>
        </w:rPr>
      </w:pPr>
      <w:r>
        <w:rPr>
          <w:rFonts w:cs="Arial"/>
          <w:b/>
          <w:bCs/>
        </w:rPr>
        <w:t>Beschreibung des therapeutischen Angebotes</w:t>
      </w:r>
    </w:p>
    <w:p w14:paraId="19E46654" w14:textId="4FFF753C" w:rsidR="00D104FA" w:rsidRPr="00F756BA" w:rsidRDefault="00F756BA" w:rsidP="00F756BA">
      <w:bookmarkStart w:id="18" w:name="T_0145_Entlassung_Beschreibung_des_thera"/>
      <w:r w:rsidRPr="00F756BA">
        <w:t>Unser Therapiekonzept ist tiefenpsychologisch fundiert, verhaltenstherapeutisch ergänzt und hypnosystemisch optimiert. Alle therapeutischen Prozesse werden stets ärztlich geplant und validiert. Das therapeutische Angebot umfasst intensive Einzelgespräche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bookmarkEnd w:id="18"/>
      <w:r w:rsidR="00D104FA" w:rsidRPr="00F756BA">
        <w:t xml:space="preserve"> </w:t>
      </w:r>
    </w:p>
    <w:p w14:paraId="6A366254" w14:textId="77777777" w:rsidR="00984F23" w:rsidRDefault="00984F23" w:rsidP="00711A0A">
      <w:pPr>
        <w:spacing w:after="0"/>
        <w:rPr>
          <w:b/>
        </w:rPr>
      </w:pPr>
    </w:p>
    <w:p w14:paraId="43672B19" w14:textId="77777777" w:rsidR="00D7372A" w:rsidRDefault="008631F3" w:rsidP="00711A0A">
      <w:pPr>
        <w:spacing w:after="0"/>
        <w:rPr>
          <w:b/>
        </w:rPr>
      </w:pPr>
      <w:r>
        <w:rPr>
          <w:b/>
        </w:rPr>
        <w:t>B</w:t>
      </w:r>
      <w:r w:rsidR="005B0033">
        <w:rPr>
          <w:b/>
        </w:rPr>
        <w:t xml:space="preserve">isheriger </w:t>
      </w:r>
      <w:r w:rsidR="00D7372A" w:rsidRPr="00A84C1E">
        <w:rPr>
          <w:b/>
        </w:rPr>
        <w:t>Verlauf</w:t>
      </w:r>
      <w:r>
        <w:rPr>
          <w:b/>
        </w:rPr>
        <w:t xml:space="preserve"> und Begründung der Verlängerung</w:t>
      </w:r>
    </w:p>
    <w:p w14:paraId="55706856" w14:textId="781143A0" w:rsidR="009B03A1" w:rsidRDefault="00CE7EAE" w:rsidP="00A27496">
      <w:bookmarkStart w:id="19" w:name="T_0135_Diagnostische_Bewertung_Therapie_"/>
      <w:bookmarkEnd w:id="19"/>
      <w:r w:rsidRPr="00CE7EAE">
        <w:t xml:space="preserve">Aufgrund der </w:t>
      </w:r>
      <w:r>
        <w:t>vorliegen</w:t>
      </w:r>
      <w:r w:rsidR="00D17EED">
        <w:t>den</w:t>
      </w:r>
      <w:r>
        <w:t xml:space="preserve"> posttraumatischen Symptomatik </w:t>
      </w:r>
      <w:r w:rsidRPr="00CE7EAE">
        <w:t xml:space="preserve">stand zunächst der Aufbau vertrauensvoller therapeutischer Beziehungen im Vordergrund. Wir arbeiteten mit Frau </w:t>
      </w:r>
      <w:r>
        <w:t>Q</w:t>
      </w:r>
      <w:r w:rsidRPr="00CE7EAE">
        <w:t>. stabilisierend und ressourcenaktivierend</w:t>
      </w:r>
      <w:r w:rsidR="009B03A1">
        <w:t>, um</w:t>
      </w:r>
      <w:r w:rsidRPr="00CE7EAE">
        <w:t xml:space="preserve"> das haltgebende Erleben von Sicherheit und autonomer Grenzziehungsmöglichkeit zu etablieren. </w:t>
      </w:r>
      <w:r w:rsidR="00AA027E">
        <w:t>Dabei erlebten wir</w:t>
      </w:r>
      <w:r w:rsidR="00A27496" w:rsidRPr="000D1E40">
        <w:t xml:space="preserve"> die Klientin </w:t>
      </w:r>
      <w:r w:rsidR="00D17EED">
        <w:t xml:space="preserve">zu Behandlungsbeginn </w:t>
      </w:r>
      <w:r w:rsidR="00A27496" w:rsidRPr="000D1E40">
        <w:t xml:space="preserve">stark belastet durch äußere Faktoren. Während des Aufenthalts entwickelte eine der Töchter spontan eine wahnhafte Symptomatik, aufgrund derer </w:t>
      </w:r>
      <w:r w:rsidR="00A27496" w:rsidRPr="000D1E40">
        <w:t>sie einige Zeit geschlossen psychiatrisch behandelt wurde. Dies war eine zusätzliche Belastung für das Familiensystem</w:t>
      </w:r>
      <w:r w:rsidR="00E4786B">
        <w:t>, nachdem sich im Vorfeld bereits ihre andere Tochter mit einer schweren Anorexie in eine stationäre Behandlung begeben musste</w:t>
      </w:r>
      <w:r w:rsidR="00A27496" w:rsidRPr="000D1E40">
        <w:t xml:space="preserve">. </w:t>
      </w:r>
      <w:r w:rsidR="00E4786B">
        <w:t xml:space="preserve"> </w:t>
      </w:r>
    </w:p>
    <w:p w14:paraId="12040F93" w14:textId="6DA2F6E6" w:rsidR="00D17EED" w:rsidRPr="00D17EED" w:rsidRDefault="009B03A1" w:rsidP="00AA027E">
      <w:r>
        <w:t xml:space="preserve">Im bisherigen Verlauf konnten </w:t>
      </w:r>
      <w:r w:rsidR="006C35BD">
        <w:t xml:space="preserve">erste </w:t>
      </w:r>
      <w:r>
        <w:t>Fortschritte in der Stabilisierung</w:t>
      </w:r>
      <w:r w:rsidR="007E3D7B">
        <w:t xml:space="preserve">, </w:t>
      </w:r>
      <w:r w:rsidR="007E3D7B" w:rsidRPr="00D17EED">
        <w:t xml:space="preserve">der Entwicklung von </w:t>
      </w:r>
      <w:r w:rsidR="007E3D7B">
        <w:t>Regulationstechniken</w:t>
      </w:r>
      <w:r w:rsidR="007E3D7B" w:rsidRPr="00D17EED">
        <w:t xml:space="preserve"> und der Integration traumatischer Erfahrungen</w:t>
      </w:r>
      <w:r w:rsidR="007E3D7B">
        <w:t xml:space="preserve"> </w:t>
      </w:r>
      <w:r>
        <w:t xml:space="preserve">sowie beim Aufbau innerer und äußerer Strukturen erzielt werden. Frau Q. zeigt eine hohe Motivation zur Mitarbeit, benötigt jedoch weiterhin </w:t>
      </w:r>
      <w:r w:rsidR="00E4786B">
        <w:t xml:space="preserve">eine </w:t>
      </w:r>
      <w:r>
        <w:t>intensive</w:t>
      </w:r>
      <w:r w:rsidR="00E4786B">
        <w:t xml:space="preserve"> engmaschige</w:t>
      </w:r>
      <w:r>
        <w:t xml:space="preserve"> therapeutische </w:t>
      </w:r>
      <w:r w:rsidR="006C35BD">
        <w:t>Kontaktmöglichkeit</w:t>
      </w:r>
      <w:r>
        <w:t xml:space="preserve">, </w:t>
      </w:r>
      <w:r w:rsidR="006C35BD">
        <w:t xml:space="preserve">um bei hochfrequentierten Krisenerleben in eine Handlungsfähigkeit und Anwendung ihrer Regulationsskills zu kommen. </w:t>
      </w:r>
      <w:r w:rsidR="004F6E75">
        <w:t xml:space="preserve">So persistieren </w:t>
      </w:r>
      <w:r w:rsidR="007E3D7B">
        <w:t>e</w:t>
      </w:r>
      <w:r w:rsidR="00D17EED" w:rsidRPr="00D17EED">
        <w:t>rhebliche Belastungen</w:t>
      </w:r>
      <w:r w:rsidR="00E4786B">
        <w:t xml:space="preserve"> im familiären Umfeld</w:t>
      </w:r>
      <w:r w:rsidR="00D17EED" w:rsidRPr="00D17EED">
        <w:t xml:space="preserve">, </w:t>
      </w:r>
      <w:r w:rsidR="00E4786B">
        <w:t>weswegen</w:t>
      </w:r>
      <w:r w:rsidR="00D17EED" w:rsidRPr="00D17EED">
        <w:t xml:space="preserve"> eine </w:t>
      </w:r>
      <w:r w:rsidR="00E4786B">
        <w:t xml:space="preserve">Rückkehr </w:t>
      </w:r>
      <w:r>
        <w:t xml:space="preserve">aufgrund der o.g. </w:t>
      </w:r>
      <w:r w:rsidR="00AA027E">
        <w:t>Kontextbedingungen</w:t>
      </w:r>
      <w:r>
        <w:t xml:space="preserve"> </w:t>
      </w:r>
      <w:r w:rsidR="00E4786B">
        <w:t xml:space="preserve">ohne eine ausführliche Vorbereitung </w:t>
      </w:r>
      <w:r w:rsidR="00D17EED" w:rsidRPr="00D17EED">
        <w:t xml:space="preserve">zum jetzigen Zeitpunkt </w:t>
      </w:r>
      <w:r w:rsidR="00E4786B">
        <w:t xml:space="preserve">klar </w:t>
      </w:r>
      <w:r w:rsidR="00D17EED" w:rsidRPr="00D17EED">
        <w:t xml:space="preserve">kontraindiziert </w:t>
      </w:r>
      <w:r w:rsidR="00E4786B">
        <w:t>ist</w:t>
      </w:r>
      <w:r w:rsidR="00D17EED" w:rsidRPr="00D17EED">
        <w:t>. Insbesondere zeigen sich</w:t>
      </w:r>
      <w:r w:rsidR="00AA027E">
        <w:t xml:space="preserve"> </w:t>
      </w:r>
      <w:r w:rsidR="00D17EED" w:rsidRPr="00D17EED">
        <w:t>weiterhin stark ausgeprägte Flashbacks und intrusive Erinnerungen,</w:t>
      </w:r>
      <w:r w:rsidR="00AA027E">
        <w:t xml:space="preserve"> </w:t>
      </w:r>
      <w:r w:rsidR="00D17EED" w:rsidRPr="00D17EED">
        <w:t xml:space="preserve">emotionale Instabilität </w:t>
      </w:r>
      <w:r w:rsidR="00E4786B">
        <w:t xml:space="preserve">und Entgleitungen </w:t>
      </w:r>
      <w:r w:rsidR="00D17EED" w:rsidRPr="00D17EED">
        <w:t>bei minimalen Auslösern,</w:t>
      </w:r>
      <w:r w:rsidR="00AA027E">
        <w:t xml:space="preserve"> </w:t>
      </w:r>
      <w:r w:rsidR="00D17EED" w:rsidRPr="00D17EED">
        <w:t xml:space="preserve">Vermeidungstendenzen </w:t>
      </w:r>
      <w:r w:rsidR="004F6E75">
        <w:t xml:space="preserve">mit </w:t>
      </w:r>
      <w:r w:rsidR="00D17EED" w:rsidRPr="00D17EED">
        <w:t>soziale</w:t>
      </w:r>
      <w:r w:rsidR="004F6E75">
        <w:t>m</w:t>
      </w:r>
      <w:r w:rsidR="00D17EED" w:rsidRPr="00D17EED">
        <w:t xml:space="preserve"> Rückzug</w:t>
      </w:r>
      <w:r w:rsidR="00AA027E">
        <w:t xml:space="preserve"> sowie </w:t>
      </w:r>
      <w:r w:rsidR="00D17EED" w:rsidRPr="00D17EED">
        <w:t>noch nicht ausreichende Fähigkeit zur Affektregulation in Belastungssituationen</w:t>
      </w:r>
      <w:r w:rsidR="006C35BD">
        <w:t xml:space="preserve"> mit häufigen Kontaktaufnahmen zum Außen.</w:t>
      </w:r>
    </w:p>
    <w:p w14:paraId="7B3BCEFF" w14:textId="67350049" w:rsidR="00D17EED" w:rsidRPr="00D17EED" w:rsidRDefault="00D17EED" w:rsidP="007E3D7B">
      <w:r w:rsidRPr="00D17EED">
        <w:t>Eine Verlängerung des stationären Aufenthalts ist aus fachlicher Sicht medizinisch dringend indiziert, um die begonnene Therapie zielführend und nachhaltig fortzusetzen</w:t>
      </w:r>
      <w:r w:rsidR="006C35BD">
        <w:t xml:space="preserve"> sowie eine Chronifizierung des Symptommuster zu verhindern</w:t>
      </w:r>
      <w:r w:rsidRPr="00D17EED">
        <w:t>. Ziel der Verlängerung ist u. a.:</w:t>
      </w:r>
      <w:r w:rsidR="007E3D7B">
        <w:t xml:space="preserve"> </w:t>
      </w:r>
      <w:r w:rsidRPr="00D17EED">
        <w:t>weitere Stabilisierung und Stärkung der Selbstregulationsfähigkeit</w:t>
      </w:r>
      <w:r w:rsidR="006C35BD">
        <w:t xml:space="preserve"> in wiederkehrenden Krisenmodi sowie die</w:t>
      </w:r>
      <w:r w:rsidR="007E3D7B">
        <w:t xml:space="preserve"> </w:t>
      </w:r>
      <w:r>
        <w:t xml:space="preserve">Fortführung der </w:t>
      </w:r>
      <w:r w:rsidRPr="000D1E40">
        <w:t>konkret konfrontativ traumatherapeutischen Arbeit mit EMDR-verwandten Techniken</w:t>
      </w:r>
      <w:r w:rsidR="007E3D7B">
        <w:t xml:space="preserve">, </w:t>
      </w:r>
      <w:r w:rsidR="007E3D7B" w:rsidRPr="000D1E40">
        <w:t>um den Umgang mit intrusivem Wiedererleben sowohl auf Bild- als auch auf Körperwahrnehmungsebene zu veränder</w:t>
      </w:r>
      <w:r w:rsidR="007E3D7B">
        <w:t>n</w:t>
      </w:r>
      <w:r w:rsidR="006C35BD">
        <w:t>. Weiter soll eine</w:t>
      </w:r>
      <w:r w:rsidR="007E3D7B">
        <w:t xml:space="preserve"> Modifikation der</w:t>
      </w:r>
      <w:r w:rsidRPr="000D1E40">
        <w:t xml:space="preserve"> eigene</w:t>
      </w:r>
      <w:r w:rsidR="006C35BD">
        <w:t>n</w:t>
      </w:r>
      <w:r w:rsidRPr="000D1E40">
        <w:t xml:space="preserve"> Beziehungsgestaltung zu sich selbst</w:t>
      </w:r>
      <w:r w:rsidR="006C35BD">
        <w:t xml:space="preserve"> unterstützt werden</w:t>
      </w:r>
      <w:r w:rsidRPr="000D1E40">
        <w:t>, um mehr Akzeptanz und Wertschätzung insbesondere für die Teilaspekte der eigenen Persönlichkeit zu entwickeln, die durch den ursprünglichen Übergriff als belastet, traumatisiert und hilflos wahrgenommen worden waren</w:t>
      </w:r>
      <w:r w:rsidR="006C35BD">
        <w:t xml:space="preserve">. Parallel dazu soll </w:t>
      </w:r>
      <w:r w:rsidR="004F6E75">
        <w:t>die</w:t>
      </w:r>
      <w:r w:rsidR="007E3D7B">
        <w:t xml:space="preserve"> </w:t>
      </w:r>
      <w:r w:rsidRPr="00D17EED">
        <w:t>Vorbereitung einer schrittweisen Reintegration in d</w:t>
      </w:r>
      <w:r>
        <w:t>as häusliche Umfeld</w:t>
      </w:r>
      <w:r w:rsidR="006C35BD">
        <w:t xml:space="preserve"> </w:t>
      </w:r>
      <w:r w:rsidR="007E3D7B">
        <w:t>unter Einbindung des sozialen Umfelds</w:t>
      </w:r>
      <w:r w:rsidR="006C35BD">
        <w:t xml:space="preserve"> gebahnt werden</w:t>
      </w:r>
      <w:r w:rsidR="007E3D7B">
        <w:t xml:space="preserve">, insbesondere durch ein geplantes therapeutisch begleitetes Paargespräch mit dem Ehemann der Klientin. </w:t>
      </w:r>
    </w:p>
    <w:p w14:paraId="40810EA3" w14:textId="77777777" w:rsidR="00D17EED" w:rsidRPr="00D17EED" w:rsidRDefault="00D17EED" w:rsidP="00D17EED"/>
    <w:p w14:paraId="321B62C0" w14:textId="19C10349" w:rsidR="00D17EED" w:rsidRPr="00D17EED" w:rsidRDefault="00D17EED" w:rsidP="00D17EED">
      <w:r w:rsidRPr="00D17EED">
        <w:t>Wir bitten Sie daher um die Bewilligung einer Verlängerung de</w:t>
      </w:r>
      <w:r w:rsidR="00AA027E">
        <w:t xml:space="preserve">r Kostenzusage </w:t>
      </w:r>
      <w:r w:rsidRPr="00D17EED">
        <w:t xml:space="preserve">um weitere </w:t>
      </w:r>
      <w:r w:rsidR="00AA027E">
        <w:t>drei Wochen bis zum 02.08.2025</w:t>
      </w:r>
      <w:r w:rsidRPr="00D17EED">
        <w:t xml:space="preserve">, um </w:t>
      </w:r>
      <w:r w:rsidR="006C35BD">
        <w:t xml:space="preserve">einen Transfer in das ambulante Setting sowie </w:t>
      </w:r>
      <w:r w:rsidRPr="00D17EED">
        <w:t xml:space="preserve">eine nachhaltige Verbesserung der psychischen Gesundheit von Frau </w:t>
      </w:r>
      <w:r w:rsidR="00AA027E">
        <w:t>Q.</w:t>
      </w:r>
      <w:r w:rsidRPr="00D17EED">
        <w:t xml:space="preserve"> zu ermöglichen.</w:t>
      </w:r>
    </w:p>
    <w:p w14:paraId="158D6FFD" w14:textId="77777777" w:rsidR="00271237" w:rsidRPr="00727D14" w:rsidRDefault="00271237" w:rsidP="00984F23">
      <w:pPr>
        <w:rPr>
          <w:rFonts w:cs="Arial"/>
        </w:rPr>
      </w:pPr>
    </w:p>
    <w:p w14:paraId="6E0E043D" w14:textId="77777777" w:rsidR="00255374" w:rsidRDefault="00255374" w:rsidP="00984F23">
      <w:pPr>
        <w:rPr>
          <w:rFonts w:cs="Arial"/>
        </w:rPr>
      </w:pPr>
      <w:r>
        <w:rPr>
          <w:rFonts w:cs="Arial"/>
        </w:rPr>
        <w:t>Für Rückfragen stehen wir Ihnen gerne zur Verfügung.</w:t>
      </w:r>
    </w:p>
    <w:p w14:paraId="2AC5955E" w14:textId="77777777" w:rsidR="00255374" w:rsidRDefault="00255374" w:rsidP="00984F23">
      <w:pPr>
        <w:rPr>
          <w:rFonts w:cs="Arial"/>
        </w:rPr>
      </w:pPr>
    </w:p>
    <w:p w14:paraId="6C52BC90" w14:textId="77777777" w:rsidR="006C35BD" w:rsidRDefault="006C35BD" w:rsidP="00984F23">
      <w:pPr>
        <w:rPr>
          <w:rFonts w:cs="Arial"/>
        </w:rPr>
      </w:pPr>
    </w:p>
    <w:p w14:paraId="7A48294A" w14:textId="77777777" w:rsidR="006C35BD" w:rsidRDefault="006C35BD" w:rsidP="00984F23">
      <w:pPr>
        <w:rPr>
          <w:rFonts w:cs="Arial"/>
        </w:rPr>
      </w:pPr>
    </w:p>
    <w:p w14:paraId="78FFFEB4" w14:textId="77777777" w:rsidR="00A84C1E" w:rsidRPr="00A84C1E" w:rsidRDefault="00A84C1E" w:rsidP="00984F23">
      <w:pPr>
        <w:rPr>
          <w:rFonts w:cs="Arial"/>
        </w:rPr>
      </w:pPr>
      <w:r w:rsidRPr="00A84C1E">
        <w:rPr>
          <w:rFonts w:cs="Arial"/>
        </w:rPr>
        <w:t>Mit freundlichem Gruß</w:t>
      </w:r>
    </w:p>
    <w:p w14:paraId="0FDB2B24" w14:textId="77777777" w:rsidR="00A55D06" w:rsidRDefault="00A55D06" w:rsidP="00984F23"/>
    <w:p w14:paraId="6612BF58" w14:textId="77777777" w:rsidR="00255374" w:rsidRDefault="00255374" w:rsidP="00984F23"/>
    <w:p w14:paraId="784386CE" w14:textId="77777777" w:rsidR="00255374" w:rsidRDefault="00255374" w:rsidP="00984F23"/>
    <w:tbl>
      <w:tblPr>
        <w:tblW w:w="0" w:type="auto"/>
        <w:tblCellMar>
          <w:left w:w="0" w:type="dxa"/>
          <w:right w:w="0" w:type="dxa"/>
        </w:tblCellMar>
        <w:tblLook w:val="01E0" w:firstRow="1" w:lastRow="1" w:firstColumn="1" w:lastColumn="1" w:noHBand="0" w:noVBand="0"/>
      </w:tblPr>
      <w:tblGrid>
        <w:gridCol w:w="3982"/>
        <w:gridCol w:w="2538"/>
      </w:tblGrid>
      <w:tr w:rsidR="00555C69" w:rsidRPr="00CE2246" w14:paraId="43D1C3A0" w14:textId="77777777" w:rsidTr="00AB4B5F">
        <w:trPr>
          <w:trHeight w:val="932"/>
        </w:trPr>
        <w:tc>
          <w:tcPr>
            <w:tcW w:w="3982" w:type="dxa"/>
          </w:tcPr>
          <w:p w14:paraId="519785FF" w14:textId="592FF149" w:rsidR="00555C69" w:rsidRDefault="00F756BA" w:rsidP="00A104E4">
            <w:pPr>
              <w:jc w:val="left"/>
              <w:rPr>
                <w:sz w:val="18"/>
                <w:szCs w:val="18"/>
              </w:rPr>
            </w:pPr>
            <w:bookmarkStart w:id="20" w:name="S_01Therapeut1VollerName"/>
            <w:r>
              <w:t>Dr. med. Barbara von Musterstein</w:t>
            </w:r>
            <w:bookmarkEnd w:id="20"/>
            <w:r w:rsidR="00555C69">
              <w:br/>
            </w:r>
            <w:bookmarkStart w:id="21" w:name="S_01Therapeut1Position1"/>
            <w:r>
              <w:rPr>
                <w:sz w:val="18"/>
                <w:szCs w:val="18"/>
              </w:rPr>
              <w:t>FÄ für Allgemeinmedizin</w:t>
            </w:r>
            <w:bookmarkEnd w:id="21"/>
            <w:r w:rsidR="00555C69">
              <w:br/>
            </w:r>
            <w:bookmarkStart w:id="22" w:name="S_01Therapeut1Position2"/>
            <w:bookmarkEnd w:id="22"/>
          </w:p>
          <w:p w14:paraId="3CFC5689" w14:textId="506BF927" w:rsidR="00555C69" w:rsidRDefault="00555C69" w:rsidP="00A104E4">
            <w:pPr>
              <w:jc w:val="left"/>
            </w:pPr>
            <w:bookmarkStart w:id="23" w:name="S_01Therapeut1Position3"/>
            <w:bookmarkEnd w:id="23"/>
          </w:p>
        </w:tc>
        <w:tc>
          <w:tcPr>
            <w:tcW w:w="2538" w:type="dxa"/>
          </w:tcPr>
          <w:p w14:paraId="3790A9E0" w14:textId="7A32803B" w:rsidR="00555C69" w:rsidRDefault="006C35BD" w:rsidP="00A104E4">
            <w:pPr>
              <w:jc w:val="left"/>
            </w:pPr>
            <w:r>
              <w:t>Niklas Musterthal</w:t>
            </w:r>
            <w:r w:rsidR="00555C69">
              <w:br/>
            </w:r>
            <w:r w:rsidR="00DD1219">
              <w:rPr>
                <w:sz w:val="18"/>
                <w:szCs w:val="18"/>
              </w:rPr>
              <w:t>M.Sc. Psychologe</w:t>
            </w:r>
            <w:r w:rsidR="00555C69" w:rsidRPr="00CE2246">
              <w:rPr>
                <w:sz w:val="18"/>
                <w:szCs w:val="18"/>
              </w:rPr>
              <w:br/>
            </w:r>
            <w:bookmarkStart w:id="24" w:name="S_01Therapeut2Position2"/>
            <w:bookmarkEnd w:id="24"/>
          </w:p>
        </w:tc>
      </w:tr>
    </w:tbl>
    <w:p w14:paraId="614AB561" w14:textId="77777777" w:rsidR="00555C69" w:rsidRDefault="00555C69" w:rsidP="00555C69">
      <w:pPr>
        <w:jc w:val="left"/>
      </w:pPr>
    </w:p>
    <w:p w14:paraId="0A1D256E" w14:textId="77777777" w:rsidR="00555C69" w:rsidRDefault="00555C69" w:rsidP="00555C69">
      <w:pPr>
        <w:jc w:val="left"/>
      </w:pPr>
    </w:p>
    <w:p w14:paraId="1B31A29D" w14:textId="331121DE" w:rsidR="00555C69" w:rsidRPr="003F10FB" w:rsidRDefault="00F756BA" w:rsidP="00555C69">
      <w:bookmarkStart w:id="25" w:name="S_01Therapeut0VollerName"/>
      <w:r>
        <w:t>Dr. med. Jenny Neuber</w:t>
      </w:r>
      <w:bookmarkEnd w:id="25"/>
    </w:p>
    <w:p w14:paraId="5A38169C" w14:textId="663A6BE4" w:rsidR="00555C69" w:rsidRPr="003F10FB" w:rsidRDefault="00F756BA" w:rsidP="00555C69">
      <w:pPr>
        <w:jc w:val="left"/>
        <w:rPr>
          <w:sz w:val="18"/>
          <w:szCs w:val="18"/>
        </w:rPr>
      </w:pPr>
      <w:bookmarkStart w:id="26" w:name="S_01Therapeut0Position1"/>
      <w:r>
        <w:rPr>
          <w:sz w:val="18"/>
          <w:szCs w:val="18"/>
        </w:rPr>
        <w:t>FÄ für Innere und Allgemeinmedizin - Ärztl. Psychotherapeutin</w:t>
      </w:r>
      <w:bookmarkEnd w:id="26"/>
    </w:p>
    <w:p w14:paraId="34C833A4" w14:textId="77777777" w:rsidR="00555C69" w:rsidRPr="003F10FB" w:rsidRDefault="00555C69" w:rsidP="00555C69">
      <w:pPr>
        <w:jc w:val="left"/>
        <w:rPr>
          <w:sz w:val="18"/>
          <w:szCs w:val="18"/>
        </w:rPr>
      </w:pPr>
      <w:r w:rsidRPr="003F10FB">
        <w:rPr>
          <w:sz w:val="18"/>
          <w:szCs w:val="18"/>
        </w:rPr>
        <w:t>Chefärztin</w:t>
      </w:r>
    </w:p>
    <w:p w14:paraId="7F71F3AA" w14:textId="77777777" w:rsidR="006028BB" w:rsidRPr="00A818E2" w:rsidRDefault="006028BB" w:rsidP="00984F23">
      <w:pPr>
        <w:rPr>
          <w:sz w:val="20"/>
          <w:szCs w:val="20"/>
        </w:rPr>
      </w:pPr>
    </w:p>
    <w:sectPr w:rsidR="006028BB" w:rsidRPr="00A818E2" w:rsidSect="004E41CF">
      <w:headerReference w:type="default" r:id="rId7"/>
      <w:footerReference w:type="default" r:id="rId8"/>
      <w:headerReference w:type="first" r:id="rId9"/>
      <w:footerReference w:type="first" r:id="rId10"/>
      <w:headerReference w:type="even" r:id="rId13"/>
      <w:footerReference w:type="even" r:id="rId14"/>
      <w:type w:val="continuous"/>
      <w:pgSz w:w="11906" w:h="16838" w:code="9"/>
      <w:pgMar w:top="2410" w:right="4082" w:bottom="1134"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97DF4" w14:textId="77777777" w:rsidR="00415692" w:rsidRDefault="00415692">
      <w:r>
        <w:separator/>
      </w:r>
    </w:p>
  </w:endnote>
  <w:endnote w:type="continuationSeparator" w:id="0">
    <w:p w14:paraId="50DE745A" w14:textId="77777777" w:rsidR="00415692" w:rsidRDefault="00415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AD5D" w14:textId="77777777" w:rsidR="00E35BC4" w:rsidRDefault="00FC45BC">
    <w:pPr>
      <w:pStyle w:val="Fuzeile"/>
    </w:pPr>
    <w:r>
      <w:rPr>
        <w:noProof/>
      </w:rPr>
      <w:pict w14:anchorId="39338460">
        <v:shapetype id="_x0000_t202" coordsize="21600,21600" o:spt="202" path="m,l,21600r21600,l21600,xe">
          <v:stroke joinstyle="miter"/>
          <v:path gradientshapeok="t" o:connecttype="rect"/>
        </v:shapetype>
        <v:shape id="Text Box 9" o:spid="_x0000_s1031" type="#_x0000_t202" style="position:absolute;left:0;text-align:left;margin-left:434.2pt;margin-top:793.25pt;width:144.45pt;height:17.65pt;z-index:-25166028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XIYrAIAAKk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" filled="f" stroked="f">
          <v:textbox inset="0,0,0,0">
            <w:txbxContent>
              <w:p w14:paraId="6DF13BCB"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Seiten</w:t>
                </w:r>
              </w:p>
            </w:txbxContent>
          </v:textbox>
          <w10:wrap anchorx="page" anchory="page"/>
          <w10:anchorlock/>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AFE4" w14:textId="77777777" w:rsidR="00E35BC4" w:rsidRDefault="00FC45BC">
    <w:pPr>
      <w:pStyle w:val="Fuzeile"/>
    </w:pPr>
    <w:r>
      <w:rPr>
        <w:noProof/>
      </w:rPr>
      <w:pict w14:anchorId="767860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20" o:spid="_x0000_s1033" type="#_x0000_t75" style="position:absolute;left:0;text-align:left;margin-left:426.7pt;margin-top:486.4pt;width:135.75pt;height:309.75pt;z-index:-251655168;visibility:visible;mso-position-horizontal-relative:page;mso-position-vertical-relative:page">
          <v:imagedata r:id="rId1" o:title=""/>
          <w10:wrap anchorx="page" anchory="page"/>
        </v:shape>
      </w:pic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077AA" w14:textId="77777777" w:rsidR="00415692" w:rsidRDefault="00415692">
      <w:r>
        <w:separator/>
      </w:r>
    </w:p>
  </w:footnote>
  <w:footnote w:type="continuationSeparator" w:id="0">
    <w:p w14:paraId="01153301" w14:textId="77777777" w:rsidR="00415692" w:rsidRDefault="004156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406B7" w14:textId="77777777" w:rsidR="00E048FC" w:rsidRDefault="00FC45BC">
    <w:pPr>
      <w:pStyle w:val="Kopfzeile"/>
    </w:pPr>
    <w:r>
      <w:rPr>
        <w:noProof/>
      </w:rPr>
      <w:pict w14:anchorId="217FA6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43" o:spid="_x0000_s1032" type="#_x0000_t75" alt="Logo neu" style="position:absolute;left:0;text-align:left;margin-left:410.8pt;margin-top:41.65pt;width:137.25pt;height:69pt;z-index:251660288;visibility:visible;mso-position-horizontal-relative:page;mso-position-vertical-relative:page">
          <v:imagedata r:id="rId1" o:title="Logo neu"/>
          <w10:wrap anchorx="page" anchory="page"/>
          <w10:anchorloc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CB985" w14:textId="77777777" w:rsidR="00A561AC" w:rsidRDefault="00FC45BC">
    <w:pPr>
      <w:pStyle w:val="Kopfzeile"/>
    </w:pPr>
    <w:r>
      <w:rPr>
        <w:noProof/>
      </w:rPr>
      <w:pict w14:anchorId="086A2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41" o:spid="_x0000_s1030" type="#_x0000_t75" alt="Logo neu" style="position:absolute;left:0;text-align:left;margin-left:410.8pt;margin-top:41.65pt;width:137.25pt;height:69pt;z-index:251659264;visibility:visible;mso-position-horizontal-relative:page;mso-position-vertical-relative:page">
          <v:imagedata r:id="rId1" o:title="Logo neu"/>
          <w10:wrap anchorx="page" anchory="page"/>
          <w10:anchorlock/>
        </v:shape>
      </w:pict>
    </w:r>
    <w:r>
      <w:rPr>
        <w:noProof/>
      </w:rPr>
      <w:pict w14:anchorId="6C2C560A">
        <v:shape id="Bild 11" o:spid="_x0000_s1029" type="#_x0000_t75" alt="u2punkt" style="position:absolute;left:0;text-align:left;margin-left:27.6pt;margin-top:418.75pt;width:3.4pt;height:3.4pt;z-index:251658240;visibility:visible;mso-position-horizontal-relative:page;mso-position-vertical-relative:page">
          <v:imagedata r:id="rId2" o:title="u2punkt"/>
          <w10:wrap anchorx="page" anchory="page"/>
          <w10:anchorlock/>
        </v:shape>
      </w:pict>
    </w:r>
    <w:r>
      <w:rPr>
        <w:noProof/>
      </w:rPr>
      <w:pict w14:anchorId="7BEDAC39">
        <v:shape id="Bild 10" o:spid="_x0000_s1028" type="#_x0000_t75" alt="u2punkt" style="position:absolute;left:0;text-align:left;margin-left:26.85pt;margin-top:295.45pt;width:3.4pt;height:3.4pt;z-index:251657216;visibility:visible;mso-position-horizontal-relative:page;mso-position-vertical-relative:page">
          <v:imagedata r:id="rId2" o:title="u2punkt"/>
          <w10:wrap anchorx="page" anchory="page"/>
          <w10:anchorlock/>
        </v:shape>
      </w:pict>
    </w:r>
    <w:r>
      <w:rPr>
        <w:noProof/>
      </w:rPr>
      <w:pict w14:anchorId="67F50ACE">
        <v:shapetype id="_x0000_t202" coordsize="21600,21600" o:spt="202" path="m,l,21600r21600,l21600,xe">
          <v:stroke joinstyle="miter"/>
          <v:path gradientshapeok="t" o:connecttype="rect"/>
        </v:shapetype>
        <v:shape id="Text Box 5" o:spid="_x0000_s1027" type="#_x0000_t202" style="position:absolute;left:0;text-align:left;margin-left:0;margin-top:0;width:324pt;height:280.6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" o:allowoverlap="f" filled="f" stroked="f">
          <v:textbox inset="0,0,0,0">
            <w:txbxContent>
              <w:p w14:paraId="5BFA8C28" w14:textId="77777777" w:rsidR="00E35BC4" w:rsidRDefault="00E35BC4"/>
            </w:txbxContent>
          </v:textbox>
          <w10:wrap type="square"/>
        </v:shape>
      </w:pict>
    </w:r>
    <w:r>
      <w:rPr>
        <w:noProof/>
      </w:rPr>
      <w:pict w14:anchorId="3EAC63AB">
        <v:shape id="Text Box 2" o:spid="_x0000_s1026" type="#_x0000_t202" style="position:absolute;left:0;text-align:left;margin-left:65.2pt;margin-top:130.1pt;width:324pt;height:16pt;z-index:2516551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" filled="f" stroked="f">
          <v:textbox style="mso-fit-shape-to-text:t" inset="0,0,0,0">
            <w:txbxContent>
              <w:p w14:paraId="6658E12B" w14:textId="77777777" w:rsidR="00A561AC" w:rsidRDefault="00FC45BC" w:rsidP="00A561AC">
                <w:r>
                  <w:rPr>
                    <w:noProof/>
                  </w:rPr>
                  <w:pict w14:anchorId="2FC4F3CE">
                    <v:shape id="Bild 1" o:spid="_x0000_i1026" type="#_x0000_t75" alt="Adresszeile" style="width:170.25pt;height:6.75pt;visibility:visible">
                      <v:imagedata r:id="rId3" o:title="Adresszeile"/>
                    </v:shape>
                  </w:pict>
                </w:r>
                <w:r w:rsidR="00E048FC">
                  <w:t xml:space="preserve"> </w:t>
                </w:r>
                <w:r w:rsidR="006A326D">
                  <w:t xml:space="preserve">  </w:t>
                </w:r>
              </w:p>
            </w:txbxContent>
          </v:textbox>
          <w10:wrap anchorx="page" anchory="page"/>
          <w10:anchorlock/>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74B"/>
    <w:multiLevelType w:val="hybridMultilevel"/>
    <w:tmpl w:val="7FF438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0C4329AF"/>
    <w:multiLevelType w:val="multilevel"/>
    <w:tmpl w:val="7B829272"/>
    <w:numStyleLink w:val="FormatvorlageNummerierteListe"/>
  </w:abstractNum>
  <w:abstractNum w:abstractNumId="3" w15:restartNumberingAfterBreak="0">
    <w:nsid w:val="21032F3C"/>
    <w:multiLevelType w:val="hybridMultilevel"/>
    <w:tmpl w:val="A31CD652"/>
    <w:lvl w:ilvl="0" w:tplc="798A48D0">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7EA126E"/>
    <w:multiLevelType w:val="multilevel"/>
    <w:tmpl w:val="73168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14A9F"/>
    <w:multiLevelType w:val="multilevel"/>
    <w:tmpl w:val="CF06C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35910942">
    <w:abstractNumId w:val="1"/>
  </w:num>
  <w:num w:numId="2" w16cid:durableId="1945192559">
    <w:abstractNumId w:val="2"/>
  </w:num>
  <w:num w:numId="3" w16cid:durableId="2020892464">
    <w:abstractNumId w:val="0"/>
  </w:num>
  <w:num w:numId="4" w16cid:durableId="346179149">
    <w:abstractNumId w:val="3"/>
  </w:num>
  <w:num w:numId="5" w16cid:durableId="2092845103">
    <w:abstractNumId w:val="4"/>
  </w:num>
  <w:num w:numId="6" w16cid:durableId="8148795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activeWritingStyle w:appName="MSWord" w:lang="de-DE" w:vendorID="64" w:dllVersion="4096" w:nlCheck="1" w:checkStyle="0"/>
  <w:activeWritingStyle w:appName="MSWord" w:lang="it-IT" w:vendorID="64" w:dllVersion="4096"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09"/>
  <w:autoHyphenation/>
  <w:hyphenationZone w:val="425"/>
  <w:drawingGridHorizontalSpacing w:val="181"/>
  <w:drawingGridVerticalSpacing w:val="181"/>
  <w:characterSpacingControl w:val="doNotCompress"/>
  <w:hdrShapeDefaults>
    <o:shapedefaults v:ext="edit" spidmax="2052" style="mso-position-horizontal-relative:page;mso-position-vertical-relative:page" fill="f" fillcolor="white" stroke="f">
      <v:fill color="white" on="f"/>
      <v:stroke on="f"/>
      <v:textbox inset="0,0,0,0"/>
    </o:shapedefaults>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ufnahme_Ambulant" w:val="0"/>
    <w:docVar w:name="Aufnahme_StandortBereich" w:val="-"/>
    <w:docVar w:name="Aufnahme_Standortkürzel" w:val="stationär"/>
    <w:docVar w:name="Aufnahme_Stationär" w:val="1"/>
    <w:docVar w:name="Aufnahme_Tagesklinisch" w:val="0"/>
    <w:docVar w:name="AufnahmeNr" w:val="27453"/>
    <w:docVar w:name="Aufnahmetag" w:val="25.05.2025"/>
    <w:docVar w:name="BSO999929" w:val="42e3dd80-e728-4f74-a94e-e17458aaff87"/>
    <w:docVar w:name="Entlassungstag" w:val="-"/>
    <w:docVar w:name="EntlassungstagMinus1" w:val="-"/>
    <w:docVar w:name="GeplanterStandort_StandortBereich" w:val="-"/>
    <w:docVar w:name="GeplanterStandort_Standortkürzel" w:val="stationär"/>
    <w:docVar w:name="Geschlecht_Adr_abweichender_Empfänger" w:val="-"/>
    <w:docVar w:name="Geschlecht_Adr_Angehöriger" w:val="m"/>
    <w:docVar w:name="Geschlecht_Adr_Einweisender_Arzt" w:val="w"/>
    <w:docVar w:name="Geschlecht_Adr_Einweisender_Arzt_alt" w:val="w"/>
    <w:docVar w:name="Geschlecht_Adr_Facharzt" w:val="w"/>
    <w:docVar w:name="Geschlecht_Adr_Patient" w:val="w"/>
    <w:docVar w:name="Geschlecht_Adr_Versicherung" w:val="w"/>
    <w:docVar w:name="Geschlecht_BEZUGSTHERAPEUT" w:val="m"/>
    <w:docVar w:name="Geschlecht_THERAPEUT0" w:val="w"/>
    <w:docVar w:name="Geschlecht_THERAPEUT1" w:val="w"/>
    <w:docVar w:name="Geschlecht_THERAPEUT2" w:val="m"/>
    <w:docVar w:name="Geschlecht_THERAPEUT3" w:val="m"/>
    <w:docVar w:name="Geschlecht_THERAPEUT4" w:val="m"/>
    <w:docVar w:name="Geschlecht_THERAPEUT5" w:val="w"/>
    <w:docVar w:name="Geschlecht_THERAPEUT6" w:val="w"/>
    <w:docVar w:name="Geschlecht_THERAPEUT7" w:val="w"/>
    <w:docVar w:name="IstGutschrift" w:val="0"/>
    <w:docVar w:name="IstRechnung" w:val="0"/>
    <w:docVar w:name="PKV_GKV_SZ" w:val="PKV"/>
    <w:docVar w:name="Vertragstyp" w:val="Standard"/>
  </w:docVars>
  <w:rsids>
    <w:rsidRoot w:val="00415692"/>
    <w:rsid w:val="00001A00"/>
    <w:rsid w:val="00003365"/>
    <w:rsid w:val="00011CCF"/>
    <w:rsid w:val="00015335"/>
    <w:rsid w:val="00027390"/>
    <w:rsid w:val="00032BE9"/>
    <w:rsid w:val="00037E58"/>
    <w:rsid w:val="000447B9"/>
    <w:rsid w:val="00047B3D"/>
    <w:rsid w:val="0005388D"/>
    <w:rsid w:val="00055B0D"/>
    <w:rsid w:val="00060CF1"/>
    <w:rsid w:val="00061BE2"/>
    <w:rsid w:val="000712B0"/>
    <w:rsid w:val="00076487"/>
    <w:rsid w:val="000928E7"/>
    <w:rsid w:val="000C2657"/>
    <w:rsid w:val="000C7146"/>
    <w:rsid w:val="000D1E40"/>
    <w:rsid w:val="000D297E"/>
    <w:rsid w:val="00101502"/>
    <w:rsid w:val="001124F0"/>
    <w:rsid w:val="00114A94"/>
    <w:rsid w:val="00117798"/>
    <w:rsid w:val="00125415"/>
    <w:rsid w:val="0013128A"/>
    <w:rsid w:val="00154BFE"/>
    <w:rsid w:val="00167037"/>
    <w:rsid w:val="001A0AF5"/>
    <w:rsid w:val="001B7693"/>
    <w:rsid w:val="001C36CF"/>
    <w:rsid w:val="001D3BC4"/>
    <w:rsid w:val="001D4817"/>
    <w:rsid w:val="001E0B74"/>
    <w:rsid w:val="001E1C50"/>
    <w:rsid w:val="001E7609"/>
    <w:rsid w:val="002200AD"/>
    <w:rsid w:val="0023502D"/>
    <w:rsid w:val="00240557"/>
    <w:rsid w:val="002508AC"/>
    <w:rsid w:val="002515FE"/>
    <w:rsid w:val="00255374"/>
    <w:rsid w:val="00255C82"/>
    <w:rsid w:val="002571B3"/>
    <w:rsid w:val="0026191D"/>
    <w:rsid w:val="002635C6"/>
    <w:rsid w:val="00264A70"/>
    <w:rsid w:val="00271237"/>
    <w:rsid w:val="0027261E"/>
    <w:rsid w:val="00272BBA"/>
    <w:rsid w:val="00274034"/>
    <w:rsid w:val="002A056B"/>
    <w:rsid w:val="002A2C48"/>
    <w:rsid w:val="002A4961"/>
    <w:rsid w:val="002F4973"/>
    <w:rsid w:val="00335AB2"/>
    <w:rsid w:val="003374BC"/>
    <w:rsid w:val="003440EC"/>
    <w:rsid w:val="003454E5"/>
    <w:rsid w:val="00355BE1"/>
    <w:rsid w:val="00370817"/>
    <w:rsid w:val="003803B4"/>
    <w:rsid w:val="00397049"/>
    <w:rsid w:val="003A7298"/>
    <w:rsid w:val="003B63ED"/>
    <w:rsid w:val="003C1538"/>
    <w:rsid w:val="003C3745"/>
    <w:rsid w:val="003D1B05"/>
    <w:rsid w:val="003D3513"/>
    <w:rsid w:val="003D6701"/>
    <w:rsid w:val="003E09E7"/>
    <w:rsid w:val="003E6765"/>
    <w:rsid w:val="003F7302"/>
    <w:rsid w:val="00415692"/>
    <w:rsid w:val="00423E46"/>
    <w:rsid w:val="00425E8D"/>
    <w:rsid w:val="004277E8"/>
    <w:rsid w:val="0043006E"/>
    <w:rsid w:val="004423E9"/>
    <w:rsid w:val="00445A16"/>
    <w:rsid w:val="00445DBF"/>
    <w:rsid w:val="00446E09"/>
    <w:rsid w:val="004476D8"/>
    <w:rsid w:val="00450F4C"/>
    <w:rsid w:val="00480751"/>
    <w:rsid w:val="0048099D"/>
    <w:rsid w:val="00487A12"/>
    <w:rsid w:val="004A2488"/>
    <w:rsid w:val="004A2B17"/>
    <w:rsid w:val="004A4A2C"/>
    <w:rsid w:val="004B70B7"/>
    <w:rsid w:val="004C3B85"/>
    <w:rsid w:val="004C3EE9"/>
    <w:rsid w:val="004D00F1"/>
    <w:rsid w:val="004D3C93"/>
    <w:rsid w:val="004E3B6D"/>
    <w:rsid w:val="004E41CF"/>
    <w:rsid w:val="004F0DF3"/>
    <w:rsid w:val="004F6E75"/>
    <w:rsid w:val="00500D52"/>
    <w:rsid w:val="00512D62"/>
    <w:rsid w:val="0054321B"/>
    <w:rsid w:val="0055339A"/>
    <w:rsid w:val="00555C69"/>
    <w:rsid w:val="00564489"/>
    <w:rsid w:val="00582784"/>
    <w:rsid w:val="00586848"/>
    <w:rsid w:val="005B0033"/>
    <w:rsid w:val="005C7129"/>
    <w:rsid w:val="005D4A70"/>
    <w:rsid w:val="005D795E"/>
    <w:rsid w:val="005E7891"/>
    <w:rsid w:val="005E7A31"/>
    <w:rsid w:val="005F40BF"/>
    <w:rsid w:val="006028BB"/>
    <w:rsid w:val="0060797D"/>
    <w:rsid w:val="00625103"/>
    <w:rsid w:val="00633C19"/>
    <w:rsid w:val="0064252D"/>
    <w:rsid w:val="00642783"/>
    <w:rsid w:val="00646465"/>
    <w:rsid w:val="00647689"/>
    <w:rsid w:val="00660F65"/>
    <w:rsid w:val="0067395F"/>
    <w:rsid w:val="00677942"/>
    <w:rsid w:val="006A326D"/>
    <w:rsid w:val="006B6505"/>
    <w:rsid w:val="006C2409"/>
    <w:rsid w:val="006C35BD"/>
    <w:rsid w:val="006C3642"/>
    <w:rsid w:val="006E1085"/>
    <w:rsid w:val="006E7263"/>
    <w:rsid w:val="00711A0A"/>
    <w:rsid w:val="00723E77"/>
    <w:rsid w:val="00725FC5"/>
    <w:rsid w:val="00727D14"/>
    <w:rsid w:val="007445D2"/>
    <w:rsid w:val="00746559"/>
    <w:rsid w:val="007557CB"/>
    <w:rsid w:val="00763AAE"/>
    <w:rsid w:val="0076505E"/>
    <w:rsid w:val="00767A80"/>
    <w:rsid w:val="007849A2"/>
    <w:rsid w:val="007968C2"/>
    <w:rsid w:val="007968E9"/>
    <w:rsid w:val="007A3D34"/>
    <w:rsid w:val="007C0330"/>
    <w:rsid w:val="007D3217"/>
    <w:rsid w:val="007E3D7B"/>
    <w:rsid w:val="007F363E"/>
    <w:rsid w:val="008012A5"/>
    <w:rsid w:val="0081166E"/>
    <w:rsid w:val="00812DDA"/>
    <w:rsid w:val="0082599D"/>
    <w:rsid w:val="008259F6"/>
    <w:rsid w:val="00827A48"/>
    <w:rsid w:val="00841798"/>
    <w:rsid w:val="00851D45"/>
    <w:rsid w:val="008631F3"/>
    <w:rsid w:val="00865555"/>
    <w:rsid w:val="00865FED"/>
    <w:rsid w:val="00872400"/>
    <w:rsid w:val="008817E3"/>
    <w:rsid w:val="0089268F"/>
    <w:rsid w:val="00895DF0"/>
    <w:rsid w:val="008A3601"/>
    <w:rsid w:val="008B6F46"/>
    <w:rsid w:val="008C4719"/>
    <w:rsid w:val="008C7391"/>
    <w:rsid w:val="008D7B6D"/>
    <w:rsid w:val="008E3A70"/>
    <w:rsid w:val="008E54D7"/>
    <w:rsid w:val="008E7A5C"/>
    <w:rsid w:val="008F0D71"/>
    <w:rsid w:val="008F5D38"/>
    <w:rsid w:val="009013F2"/>
    <w:rsid w:val="0090287B"/>
    <w:rsid w:val="00903A9E"/>
    <w:rsid w:val="009126DF"/>
    <w:rsid w:val="0091619A"/>
    <w:rsid w:val="00952282"/>
    <w:rsid w:val="009563C7"/>
    <w:rsid w:val="00961402"/>
    <w:rsid w:val="00965565"/>
    <w:rsid w:val="00980AB0"/>
    <w:rsid w:val="00981281"/>
    <w:rsid w:val="00984F23"/>
    <w:rsid w:val="009B03A1"/>
    <w:rsid w:val="009B637F"/>
    <w:rsid w:val="009D42A7"/>
    <w:rsid w:val="009D7ABB"/>
    <w:rsid w:val="009F4DDE"/>
    <w:rsid w:val="00A104E4"/>
    <w:rsid w:val="00A155BF"/>
    <w:rsid w:val="00A25F50"/>
    <w:rsid w:val="00A27496"/>
    <w:rsid w:val="00A32CB7"/>
    <w:rsid w:val="00A55D06"/>
    <w:rsid w:val="00A561AC"/>
    <w:rsid w:val="00A818E2"/>
    <w:rsid w:val="00A83546"/>
    <w:rsid w:val="00A84C1E"/>
    <w:rsid w:val="00A86AA7"/>
    <w:rsid w:val="00AA027E"/>
    <w:rsid w:val="00AB4B5F"/>
    <w:rsid w:val="00AB5D70"/>
    <w:rsid w:val="00AB64CE"/>
    <w:rsid w:val="00AC0FD9"/>
    <w:rsid w:val="00AC1BE3"/>
    <w:rsid w:val="00AD4E56"/>
    <w:rsid w:val="00AE17A3"/>
    <w:rsid w:val="00AE7914"/>
    <w:rsid w:val="00AF3763"/>
    <w:rsid w:val="00AF79CD"/>
    <w:rsid w:val="00B0378F"/>
    <w:rsid w:val="00B12EBF"/>
    <w:rsid w:val="00B30CE9"/>
    <w:rsid w:val="00B67B4C"/>
    <w:rsid w:val="00B77AA8"/>
    <w:rsid w:val="00B9469F"/>
    <w:rsid w:val="00B97D0E"/>
    <w:rsid w:val="00BE287D"/>
    <w:rsid w:val="00C03CD1"/>
    <w:rsid w:val="00C26015"/>
    <w:rsid w:val="00C32313"/>
    <w:rsid w:val="00C32654"/>
    <w:rsid w:val="00C41A87"/>
    <w:rsid w:val="00C54F05"/>
    <w:rsid w:val="00C5547B"/>
    <w:rsid w:val="00C566D7"/>
    <w:rsid w:val="00C57314"/>
    <w:rsid w:val="00C702CD"/>
    <w:rsid w:val="00C830FD"/>
    <w:rsid w:val="00C92500"/>
    <w:rsid w:val="00CA77FF"/>
    <w:rsid w:val="00CC0EA7"/>
    <w:rsid w:val="00CC1ADC"/>
    <w:rsid w:val="00CE3642"/>
    <w:rsid w:val="00CE3CD2"/>
    <w:rsid w:val="00CE7EAE"/>
    <w:rsid w:val="00D104FA"/>
    <w:rsid w:val="00D1143C"/>
    <w:rsid w:val="00D120CE"/>
    <w:rsid w:val="00D12D2F"/>
    <w:rsid w:val="00D17EED"/>
    <w:rsid w:val="00D21B89"/>
    <w:rsid w:val="00D31D5C"/>
    <w:rsid w:val="00D41169"/>
    <w:rsid w:val="00D520C8"/>
    <w:rsid w:val="00D55D4C"/>
    <w:rsid w:val="00D6265D"/>
    <w:rsid w:val="00D7372A"/>
    <w:rsid w:val="00D843EB"/>
    <w:rsid w:val="00D86A67"/>
    <w:rsid w:val="00DA7266"/>
    <w:rsid w:val="00DB6B5B"/>
    <w:rsid w:val="00DD1219"/>
    <w:rsid w:val="00DD1610"/>
    <w:rsid w:val="00DD3C5C"/>
    <w:rsid w:val="00DE1E7D"/>
    <w:rsid w:val="00DF018B"/>
    <w:rsid w:val="00DF12C9"/>
    <w:rsid w:val="00DF2282"/>
    <w:rsid w:val="00DF74DA"/>
    <w:rsid w:val="00E048FC"/>
    <w:rsid w:val="00E0571F"/>
    <w:rsid w:val="00E074D0"/>
    <w:rsid w:val="00E143E5"/>
    <w:rsid w:val="00E15C3B"/>
    <w:rsid w:val="00E316F6"/>
    <w:rsid w:val="00E35BC4"/>
    <w:rsid w:val="00E369EC"/>
    <w:rsid w:val="00E44E31"/>
    <w:rsid w:val="00E4786B"/>
    <w:rsid w:val="00E5094D"/>
    <w:rsid w:val="00E530C4"/>
    <w:rsid w:val="00E62855"/>
    <w:rsid w:val="00E678D4"/>
    <w:rsid w:val="00E74E9C"/>
    <w:rsid w:val="00E9017B"/>
    <w:rsid w:val="00E92FE4"/>
    <w:rsid w:val="00E95D24"/>
    <w:rsid w:val="00E96402"/>
    <w:rsid w:val="00EB3818"/>
    <w:rsid w:val="00EC39B6"/>
    <w:rsid w:val="00EF1F15"/>
    <w:rsid w:val="00EF365C"/>
    <w:rsid w:val="00EF57B9"/>
    <w:rsid w:val="00F013AF"/>
    <w:rsid w:val="00F03906"/>
    <w:rsid w:val="00F27809"/>
    <w:rsid w:val="00F64617"/>
    <w:rsid w:val="00F74BDD"/>
    <w:rsid w:val="00F756BA"/>
    <w:rsid w:val="00FA001A"/>
    <w:rsid w:val="00FA3396"/>
    <w:rsid w:val="00FB3D22"/>
    <w:rsid w:val="00FB5DB1"/>
    <w:rsid w:val="00FC45BC"/>
    <w:rsid w:val="00FC67C5"/>
    <w:rsid w:val="00FD2371"/>
    <w:rsid w:val="00FE44E4"/>
    <w:rsid w:val="00FE53F8"/>
    <w:rsid w:val="00FF00DE"/>
    <w:rsid w:val="00FF17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style="mso-position-horizontal-relative:page;mso-position-vertical-relative:page" fill="f" fillcolor="white" stroke="f">
      <v:fill color="white" on="f"/>
      <v:stroke on="f"/>
      <v:textbox inset="0,0,0,0"/>
    </o:shapedefaults>
    <o:shapelayout v:ext="edit">
      <o:idmap v:ext="edit" data="2"/>
    </o:shapelayout>
  </w:shapeDefaults>
  <w:decimalSymbol w:val=","/>
  <w:listSeparator w:val=";"/>
  <w14:docId w14:val="6CE5A25D"/>
  <w15:chartTrackingRefBased/>
  <w15:docId w15:val="{BE184EFD-B846-4EDD-B60A-B9BB03B5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5339A"/>
    <w:pPr>
      <w:spacing w:after="60" w:line="260" w:lineRule="exact"/>
      <w:jc w:val="both"/>
    </w:pPr>
    <w:rPr>
      <w:rFonts w:ascii="Arial" w:hAnsi="Arial"/>
      <w:sz w:val="22"/>
      <w:szCs w:val="24"/>
    </w:rPr>
  </w:style>
  <w:style w:type="paragraph" w:styleId="berschrift1">
    <w:name w:val="heading 1"/>
    <w:basedOn w:val="Standard"/>
    <w:next w:val="Standard"/>
    <w:qFormat/>
    <w:rsid w:val="00865555"/>
    <w:pPr>
      <w:keepNext/>
      <w:spacing w:before="500"/>
      <w:outlineLvl w:val="0"/>
    </w:pPr>
    <w:rPr>
      <w:b/>
      <w:bCs/>
      <w:kern w:val="32"/>
      <w:szCs w:val="32"/>
    </w:rPr>
  </w:style>
  <w:style w:type="paragraph" w:styleId="berschrift2">
    <w:name w:val="heading 2"/>
    <w:basedOn w:val="Standard"/>
    <w:next w:val="Standard"/>
    <w:qFormat/>
    <w:rsid w:val="009D42A7"/>
    <w:pPr>
      <w:keepNext/>
      <w:spacing w:before="240"/>
      <w:outlineLvl w:val="1"/>
    </w:pPr>
    <w:rPr>
      <w:rFonts w:cs="Arial"/>
      <w:b/>
      <w:bCs/>
      <w:iCs/>
      <w:szCs w:val="28"/>
    </w:rPr>
  </w:style>
  <w:style w:type="paragraph" w:styleId="berschrift3">
    <w:name w:val="heading 3"/>
    <w:basedOn w:val="Standard"/>
    <w:next w:val="Standard"/>
    <w:qFormat/>
    <w:rsid w:val="009D42A7"/>
    <w:pPr>
      <w:keepNext/>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5358">
      <w:bodyDiv w:val="1"/>
      <w:marLeft w:val="0"/>
      <w:marRight w:val="0"/>
      <w:marTop w:val="0"/>
      <w:marBottom w:val="0"/>
      <w:divBdr>
        <w:top w:val="none" w:sz="0" w:space="0" w:color="auto"/>
        <w:left w:val="none" w:sz="0" w:space="0" w:color="auto"/>
        <w:bottom w:val="none" w:sz="0" w:space="0" w:color="auto"/>
        <w:right w:val="none" w:sz="0" w:space="0" w:color="auto"/>
      </w:divBdr>
    </w:div>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171114936">
      <w:bodyDiv w:val="1"/>
      <w:marLeft w:val="0"/>
      <w:marRight w:val="0"/>
      <w:marTop w:val="0"/>
      <w:marBottom w:val="0"/>
      <w:divBdr>
        <w:top w:val="none" w:sz="0" w:space="0" w:color="auto"/>
        <w:left w:val="none" w:sz="0" w:space="0" w:color="auto"/>
        <w:bottom w:val="none" w:sz="0" w:space="0" w:color="auto"/>
        <w:right w:val="none" w:sz="0" w:space="0" w:color="auto"/>
      </w:divBdr>
    </w:div>
    <w:div w:id="456488004">
      <w:bodyDiv w:val="1"/>
      <w:marLeft w:val="0"/>
      <w:marRight w:val="0"/>
      <w:marTop w:val="0"/>
      <w:marBottom w:val="0"/>
      <w:divBdr>
        <w:top w:val="none" w:sz="0" w:space="0" w:color="auto"/>
        <w:left w:val="none" w:sz="0" w:space="0" w:color="auto"/>
        <w:bottom w:val="none" w:sz="0" w:space="0" w:color="auto"/>
        <w:right w:val="none" w:sz="0" w:space="0" w:color="auto"/>
      </w:divBdr>
    </w:div>
    <w:div w:id="491457951">
      <w:bodyDiv w:val="1"/>
      <w:marLeft w:val="0"/>
      <w:marRight w:val="0"/>
      <w:marTop w:val="0"/>
      <w:marBottom w:val="0"/>
      <w:divBdr>
        <w:top w:val="none" w:sz="0" w:space="0" w:color="auto"/>
        <w:left w:val="none" w:sz="0" w:space="0" w:color="auto"/>
        <w:bottom w:val="none" w:sz="0" w:space="0" w:color="auto"/>
        <w:right w:val="none" w:sz="0" w:space="0" w:color="auto"/>
      </w:divBdr>
    </w:div>
    <w:div w:id="523978929">
      <w:bodyDiv w:val="1"/>
      <w:marLeft w:val="0"/>
      <w:marRight w:val="0"/>
      <w:marTop w:val="0"/>
      <w:marBottom w:val="0"/>
      <w:divBdr>
        <w:top w:val="none" w:sz="0" w:space="0" w:color="auto"/>
        <w:left w:val="none" w:sz="0" w:space="0" w:color="auto"/>
        <w:bottom w:val="none" w:sz="0" w:space="0" w:color="auto"/>
        <w:right w:val="none" w:sz="0" w:space="0" w:color="auto"/>
      </w:divBdr>
    </w:div>
    <w:div w:id="568076662">
      <w:bodyDiv w:val="1"/>
      <w:marLeft w:val="0"/>
      <w:marRight w:val="0"/>
      <w:marTop w:val="0"/>
      <w:marBottom w:val="0"/>
      <w:divBdr>
        <w:top w:val="none" w:sz="0" w:space="0" w:color="auto"/>
        <w:left w:val="none" w:sz="0" w:space="0" w:color="auto"/>
        <w:bottom w:val="none" w:sz="0" w:space="0" w:color="auto"/>
        <w:right w:val="none" w:sz="0" w:space="0" w:color="auto"/>
      </w:divBdr>
    </w:div>
    <w:div w:id="673803995">
      <w:bodyDiv w:val="1"/>
      <w:marLeft w:val="0"/>
      <w:marRight w:val="0"/>
      <w:marTop w:val="0"/>
      <w:marBottom w:val="0"/>
      <w:divBdr>
        <w:top w:val="none" w:sz="0" w:space="0" w:color="auto"/>
        <w:left w:val="none" w:sz="0" w:space="0" w:color="auto"/>
        <w:bottom w:val="none" w:sz="0" w:space="0" w:color="auto"/>
        <w:right w:val="none" w:sz="0" w:space="0" w:color="auto"/>
      </w:divBdr>
    </w:div>
    <w:div w:id="928730129">
      <w:bodyDiv w:val="1"/>
      <w:marLeft w:val="0"/>
      <w:marRight w:val="0"/>
      <w:marTop w:val="0"/>
      <w:marBottom w:val="0"/>
      <w:divBdr>
        <w:top w:val="none" w:sz="0" w:space="0" w:color="auto"/>
        <w:left w:val="none" w:sz="0" w:space="0" w:color="auto"/>
        <w:bottom w:val="none" w:sz="0" w:space="0" w:color="auto"/>
        <w:right w:val="none" w:sz="0" w:space="0" w:color="auto"/>
      </w:divBdr>
    </w:div>
    <w:div w:id="1152259428">
      <w:bodyDiv w:val="1"/>
      <w:marLeft w:val="0"/>
      <w:marRight w:val="0"/>
      <w:marTop w:val="0"/>
      <w:marBottom w:val="0"/>
      <w:divBdr>
        <w:top w:val="none" w:sz="0" w:space="0" w:color="auto"/>
        <w:left w:val="none" w:sz="0" w:space="0" w:color="auto"/>
        <w:bottom w:val="none" w:sz="0" w:space="0" w:color="auto"/>
        <w:right w:val="none" w:sz="0" w:space="0" w:color="auto"/>
      </w:divBdr>
    </w:div>
    <w:div w:id="1490712324">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624074724">
      <w:bodyDiv w:val="1"/>
      <w:marLeft w:val="0"/>
      <w:marRight w:val="0"/>
      <w:marTop w:val="0"/>
      <w:marBottom w:val="0"/>
      <w:divBdr>
        <w:top w:val="none" w:sz="0" w:space="0" w:color="auto"/>
        <w:left w:val="none" w:sz="0" w:space="0" w:color="auto"/>
        <w:bottom w:val="none" w:sz="0" w:space="0" w:color="auto"/>
        <w:right w:val="none" w:sz="0" w:space="0" w:color="auto"/>
      </w:divBdr>
    </w:div>
    <w:div w:id="2126924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ErsterVerl&#228;ngerungsantragPKV.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ErsterVerlängerungsantragPKV.dot</Template>
  <TotalTime>0</TotalTime>
  <Pages>5</Pages>
  <Words>1330</Words>
  <Characters>7586</Characters>
  <Application>Microsoft Office Word</Application>
  <DocSecurity>4</DocSecurity>
  <Lines>63</Lines>
  <Paragraphs>17</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Niklas Musterthal</dc:creator>
  <cp:keywords/>
  <cp:lastModifiedBy>Carsten Musterweg</cp:lastModifiedBy>
  <cp:revision>2</cp:revision>
  <cp:lastPrinted>2007-07-30T16:18:00Z</cp:lastPrinted>
  <dcterms:created xsi:type="dcterms:W3CDTF">2026-03-31T11:42:00Z</dcterms:created>
  <dcterms:modified xsi:type="dcterms:W3CDTF">2026-03-31T11:42:00Z</dcterms:modified>
</cp:coreProperties>
</file>