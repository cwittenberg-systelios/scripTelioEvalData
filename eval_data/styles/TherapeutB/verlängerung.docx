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9FE51" w14:textId="77777777" w:rsidR="007968E9" w:rsidRDefault="007968E9" w:rsidP="0005388D">
      <w:pPr>
        <w:framePr w:w="6840" w:hSpace="180" w:wrap="around" w:hAnchor="margin" w:x="13041" w:y="27216" w:anchorLock="1"/>
      </w:pPr>
    </w:p>
    <w:p w14:paraId="32CE36FA" w14:textId="0A594CE4" w:rsidR="00E5094D" w:rsidRDefault="003D1701" w:rsidP="0048099D">
      <w:pPr>
        <w:jc w:val="right"/>
      </w:pPr>
      <w:r>
        <w:rPr>
          <w:noProof/>
        </w:rPr>
        <w:pict w14:anchorId="42AE996B">
          <v:shapetype id="_x0000_t202" coordsize="21600,21600" o:spt="202" path="m,l,21600r21600,l21600,xe">
            <v:stroke joinstyle="miter"/>
            <v:path gradientshapeok="t" o:connecttype="rect"/>
          </v:shapetype>
          <v:shape id="Text Box 12" o:spid="_x0000_s2050" type="#_x0000_t202" style="position:absolute;left:0;text-align:left;margin-left:0;margin-top:150pt;width:324pt;height:119.25pt;z-index:251657728;visibility:visible;mso-position-horizontal:left;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" filled="f" stroked="f">
            <v:textbox inset="0,0,0,0">
              <w:txbxContent>
                <w:p w14:paraId="5D40B554" w14:textId="345F1F46" w:rsidR="00895DF0" w:rsidRDefault="005F038F" w:rsidP="00895DF0">
                  <w:pPr>
                    <w:pStyle w:val="Adressblock"/>
                  </w:pPr>
                  <w:bookmarkStart w:id="0" w:name="P_01Institution_Adr_Versicherung"/>
                  <w:proofErr w:type="gramStart"/>
                  <w:r>
                    <w:t>Debeka  Krankenversicherung</w:t>
                  </w:r>
                  <w:bookmarkEnd w:id="0"/>
                  <w:proofErr w:type="gramEnd"/>
                </w:p>
                <w:p w14:paraId="16793D32" w14:textId="77777777" w:rsidR="00895DF0" w:rsidRPr="000712B0" w:rsidRDefault="00895DF0" w:rsidP="00895DF0">
                  <w:pPr>
                    <w:pStyle w:val="Adressblock"/>
                  </w:pPr>
                  <w:r>
                    <w:t>Fachgutachter für Psychotherapie</w:t>
                  </w:r>
                </w:p>
                <w:p w14:paraId="442D6D4C" w14:textId="4ACFC5C2" w:rsidR="00895DF0" w:rsidRDefault="005F038F" w:rsidP="00895DF0">
                  <w:pPr>
                    <w:pStyle w:val="Adressblock"/>
                  </w:pPr>
                  <w:bookmarkStart w:id="1" w:name="P_01Strasse_Adr_Versicherung"/>
                  <w:r>
                    <w:t>Ferdinand-Sauerbruch-Str. 18</w:t>
                  </w:r>
                  <w:bookmarkEnd w:id="1"/>
                </w:p>
                <w:p w14:paraId="1DC6D70D" w14:textId="396D103D" w:rsidR="00895DF0" w:rsidRDefault="005F038F" w:rsidP="00895DF0">
                  <w:pPr>
                    <w:pStyle w:val="Adressblock"/>
                  </w:pPr>
                  <w:bookmarkStart w:id="2" w:name="P_01PLZ_Adr_Versicherung"/>
                  <w:r>
                    <w:t>56027</w:t>
                  </w:r>
                  <w:bookmarkEnd w:id="2"/>
                  <w:r w:rsidR="00895DF0">
                    <w:t xml:space="preserve"> </w:t>
                  </w:r>
                  <w:bookmarkStart w:id="3" w:name="P_01Ort_Adr_Versicherung"/>
                  <w:r>
                    <w:t>Koblenz</w:t>
                  </w:r>
                  <w:bookmarkEnd w:id="3"/>
                </w:p>
                <w:p w14:paraId="7034CA69" w14:textId="77777777" w:rsidR="00895DF0" w:rsidRDefault="00895DF0" w:rsidP="00895DF0">
                  <w:pPr>
                    <w:pStyle w:val="Adressblock"/>
                  </w:pPr>
                </w:p>
                <w:p w14:paraId="3446234B" w14:textId="77777777" w:rsidR="00895DF0" w:rsidRDefault="00895DF0" w:rsidP="00895DF0">
                  <w:pPr>
                    <w:pStyle w:val="Adressblock"/>
                  </w:pPr>
                </w:p>
                <w:p w14:paraId="01C4C58C" w14:textId="77777777" w:rsidR="00895DF0" w:rsidRDefault="00895DF0" w:rsidP="00895DF0">
                  <w:pPr>
                    <w:pStyle w:val="Adressblock"/>
                    <w:rPr>
                      <w:sz w:val="16"/>
                      <w:szCs w:val="16"/>
                    </w:rPr>
                  </w:pPr>
                  <w:r w:rsidRPr="00723F79">
                    <w:rPr>
                      <w:sz w:val="16"/>
                      <w:szCs w:val="16"/>
                    </w:rPr>
                    <w:t>Ihre:</w:t>
                  </w:r>
                  <w:r>
                    <w:rPr>
                      <w:sz w:val="16"/>
                      <w:szCs w:val="16"/>
                    </w:rPr>
                    <w:t xml:space="preserve"> </w:t>
                  </w:r>
                </w:p>
                <w:p w14:paraId="74DB4267" w14:textId="4ED19F64" w:rsidR="00895DF0" w:rsidRDefault="00895DF0" w:rsidP="00895DF0">
                  <w:pPr>
                    <w:pStyle w:val="Adressblock"/>
                    <w:rPr>
                      <w:sz w:val="16"/>
                      <w:szCs w:val="16"/>
                    </w:rPr>
                  </w:pPr>
                  <w:r>
                    <w:rPr>
                      <w:sz w:val="16"/>
                      <w:szCs w:val="16"/>
                    </w:rPr>
                    <w:t>FAX</w:t>
                  </w:r>
                  <w:bookmarkStart w:id="4" w:name="P_01Telefax_Adr_Versicherung"/>
                  <w:r w:rsidR="005F038F">
                    <w:rPr>
                      <w:sz w:val="16"/>
                      <w:szCs w:val="16"/>
                    </w:rPr>
                    <w:t>0261 498-2351</w:t>
                  </w:r>
                  <w:bookmarkEnd w:id="4"/>
                </w:p>
                <w:p w14:paraId="1A8F729E" w14:textId="5C48D427" w:rsidR="00895DF0" w:rsidRPr="00723F79" w:rsidRDefault="00895DF0" w:rsidP="00895DF0">
                  <w:pPr>
                    <w:pStyle w:val="Adressblock"/>
                    <w:rPr>
                      <w:sz w:val="16"/>
                      <w:szCs w:val="16"/>
                    </w:rPr>
                  </w:pPr>
                  <w:r>
                    <w:rPr>
                      <w:sz w:val="16"/>
                      <w:szCs w:val="16"/>
                    </w:rPr>
                    <w:t>Tel.:.</w:t>
                  </w:r>
                  <w:bookmarkStart w:id="5" w:name="P_01Telefon_Adr_Versicherung"/>
                  <w:r w:rsidR="005F038F">
                    <w:rPr>
                      <w:sz w:val="16"/>
                      <w:szCs w:val="16"/>
                    </w:rPr>
                    <w:t>0261-498-4517</w:t>
                  </w:r>
                  <w:bookmarkEnd w:id="5"/>
                </w:p>
                <w:p w14:paraId="0C2CD1EC" w14:textId="77777777" w:rsidR="003454E5" w:rsidRPr="000712B0" w:rsidRDefault="003454E5" w:rsidP="003454E5">
                  <w:pPr>
                    <w:pStyle w:val="Adressblock"/>
                  </w:pPr>
                </w:p>
              </w:txbxContent>
            </v:textbox>
            <w10:wrap anchorx="margin" anchory="page"/>
            <w10:anchorlock/>
          </v:shape>
        </w:pict>
      </w:r>
      <w:r w:rsidR="00E5094D">
        <w:t xml:space="preserve">Wald-Michelbach, </w:t>
      </w:r>
      <w:bookmarkStart w:id="6" w:name="S_01DokErst_LangesDatum"/>
      <w:r w:rsidR="005F038F">
        <w:t>27. Februar 2025</w:t>
      </w:r>
      <w:bookmarkEnd w:id="6"/>
    </w:p>
    <w:p w14:paraId="2C1FEE96" w14:textId="77777777" w:rsidR="001D4817" w:rsidRPr="00D7372A" w:rsidRDefault="001D4817" w:rsidP="00865555">
      <w:pPr>
        <w:rPr>
          <w:rFonts w:cs="Arial"/>
        </w:rPr>
      </w:pPr>
    </w:p>
    <w:p w14:paraId="6010BB32" w14:textId="77777777" w:rsidR="001D4817" w:rsidRPr="00D7372A" w:rsidRDefault="001D4817" w:rsidP="00865555">
      <w:pPr>
        <w:rPr>
          <w:rFonts w:cs="Arial"/>
        </w:rPr>
      </w:pPr>
    </w:p>
    <w:p w14:paraId="7CEA4AAC" w14:textId="77777777" w:rsidR="00A84C1E" w:rsidRDefault="00E62855" w:rsidP="00984F23">
      <w:pPr>
        <w:rPr>
          <w:rFonts w:cs="Arial"/>
          <w:b/>
          <w:lang w:val="it-IT"/>
        </w:rPr>
      </w:pPr>
      <w:r>
        <w:rPr>
          <w:rFonts w:cs="Arial"/>
          <w:b/>
          <w:lang w:val="it-IT"/>
        </w:rPr>
        <w:t xml:space="preserve">Antrag auf </w:t>
      </w:r>
      <w:r w:rsidR="008631F3">
        <w:rPr>
          <w:rFonts w:cs="Arial"/>
          <w:b/>
          <w:lang w:val="it-IT"/>
        </w:rPr>
        <w:t>Verlängerung der Kostenzusage</w:t>
      </w:r>
    </w:p>
    <w:p w14:paraId="433F9CB3" w14:textId="77777777" w:rsidR="00E62855" w:rsidRPr="00A84C1E" w:rsidRDefault="00E62855" w:rsidP="00984F23">
      <w:pPr>
        <w:rPr>
          <w:rFonts w:cs="Arial"/>
          <w:b/>
          <w:lang w:val="it-IT"/>
        </w:rPr>
      </w:pPr>
    </w:p>
    <w:p w14:paraId="682617AF" w14:textId="77777777" w:rsidR="005F038F" w:rsidRDefault="005F038F" w:rsidP="00984F23">
      <w:pPr>
        <w:rPr>
          <w:rFonts w:cs="Arial"/>
        </w:rPr>
      </w:pPr>
      <w:bookmarkStart w:id="7" w:name="P_01Postadresse_Adr_Patient"/>
      <w:r>
        <w:rPr>
          <w:rFonts w:cs="Arial"/>
        </w:rPr>
        <w:t>Frau</w:t>
      </w:r>
    </w:p>
    <w:p w14:paraId="548D7876" w14:textId="77777777" w:rsidR="005F038F" w:rsidRDefault="005F038F" w:rsidP="00984F23">
      <w:pPr>
        <w:rPr>
          <w:rFonts w:cs="Arial"/>
        </w:rPr>
      </w:pPr>
      <w:r>
        <w:rPr>
          <w:rFonts w:cs="Arial"/>
        </w:rPr>
        <w:t>Irma Friedrich</w:t>
      </w:r>
    </w:p>
    <w:p w14:paraId="5BAA1F73" w14:textId="77777777" w:rsidR="005F038F" w:rsidRDefault="005F038F" w:rsidP="00984F23">
      <w:pPr>
        <w:rPr>
          <w:rFonts w:cs="Arial"/>
        </w:rPr>
      </w:pPr>
      <w:r>
        <w:rPr>
          <w:rFonts w:cs="Arial"/>
        </w:rPr>
        <w:t>Musterstr. 11</w:t>
      </w:r>
    </w:p>
    <w:p w14:paraId="7A6B4E60" w14:textId="28855ACB" w:rsidR="00A84C1E" w:rsidRDefault="005F038F" w:rsidP="00984F23">
      <w:pPr>
        <w:rPr>
          <w:rFonts w:cs="Arial"/>
        </w:rPr>
      </w:pPr>
      <w:r>
        <w:rPr>
          <w:rFonts w:cs="Arial"/>
        </w:rPr>
        <w:t>12354 Musterstadt</w:t>
      </w:r>
      <w:bookmarkEnd w:id="7"/>
    </w:p>
    <w:p w14:paraId="01AAA06E" w14:textId="2F89FD12" w:rsidR="00A84C1E" w:rsidRDefault="00961402" w:rsidP="00984F23">
      <w:pPr>
        <w:rPr>
          <w:rFonts w:cs="Arial"/>
        </w:rPr>
      </w:pPr>
      <w:r>
        <w:rPr>
          <w:rFonts w:cs="Arial"/>
        </w:rPr>
        <w:t xml:space="preserve">geb. </w:t>
      </w:r>
      <w:bookmarkStart w:id="8" w:name="P_01Geburtsdatum_Adr_Patient"/>
      <w:r w:rsidR="005F038F">
        <w:rPr>
          <w:rFonts w:cs="Arial"/>
        </w:rPr>
        <w:t>28.05.1960</w:t>
      </w:r>
      <w:bookmarkEnd w:id="8"/>
    </w:p>
    <w:p w14:paraId="09D950A4" w14:textId="2020D7EE" w:rsidR="00A84C1E" w:rsidRDefault="0064252D" w:rsidP="00984F23">
      <w:pPr>
        <w:rPr>
          <w:rFonts w:cs="Arial"/>
        </w:rPr>
      </w:pPr>
      <w:r>
        <w:rPr>
          <w:rFonts w:cs="Arial"/>
        </w:rPr>
        <w:t xml:space="preserve">Versicherungsnummer: </w:t>
      </w:r>
      <w:bookmarkStart w:id="9" w:name="P_01Versicherung_Nummer_Adr_Patient"/>
      <w:r w:rsidR="005F038F">
        <w:rPr>
          <w:rFonts w:cs="Arial"/>
        </w:rPr>
        <w:t>10000008.7</w:t>
      </w:r>
      <w:bookmarkEnd w:id="9"/>
      <w:r w:rsidR="00C41A87">
        <w:rPr>
          <w:rFonts w:cs="Arial"/>
        </w:rPr>
        <w:t xml:space="preserve"> </w:t>
      </w:r>
    </w:p>
    <w:p w14:paraId="70F74B4A" w14:textId="77777777" w:rsidR="00A84C1E" w:rsidRDefault="00A84C1E" w:rsidP="00984F23">
      <w:pPr>
        <w:rPr>
          <w:rFonts w:cs="Arial"/>
        </w:rPr>
      </w:pPr>
    </w:p>
    <w:p w14:paraId="5A10510E" w14:textId="77777777" w:rsidR="00FB5DB1" w:rsidRDefault="00FB5DB1" w:rsidP="00984F23">
      <w:pPr>
        <w:rPr>
          <w:rFonts w:cs="Arial"/>
        </w:rPr>
      </w:pPr>
    </w:p>
    <w:p w14:paraId="3F026878" w14:textId="77777777" w:rsidR="00A84C1E" w:rsidRDefault="00FA001A" w:rsidP="00984F23">
      <w:pPr>
        <w:rPr>
          <w:rFonts w:cs="Arial"/>
        </w:rPr>
      </w:pPr>
      <w:r>
        <w:rPr>
          <w:rFonts w:cs="Arial"/>
        </w:rPr>
        <w:t>Sehr geehrte Damen und Herren</w:t>
      </w:r>
      <w:r w:rsidR="00A84C1E">
        <w:rPr>
          <w:rFonts w:cs="Arial"/>
        </w:rPr>
        <w:t>,</w:t>
      </w:r>
    </w:p>
    <w:p w14:paraId="5A6E8A06" w14:textId="77777777" w:rsidR="00A84C1E" w:rsidRDefault="00A84C1E" w:rsidP="00984F23">
      <w:pPr>
        <w:rPr>
          <w:rFonts w:cs="Arial"/>
        </w:rPr>
      </w:pPr>
    </w:p>
    <w:p w14:paraId="5DB1FE7D" w14:textId="68BD3E59" w:rsidR="00A84C1E" w:rsidRDefault="00A84C1E" w:rsidP="00984F23">
      <w:pPr>
        <w:rPr>
          <w:rFonts w:cs="Arial"/>
        </w:rPr>
      </w:pPr>
      <w:r>
        <w:rPr>
          <w:rFonts w:cs="Arial"/>
        </w:rPr>
        <w:t xml:space="preserve">wir berichten über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5F038F">
        <w:rPr>
          <w:rFonts w:cs="Arial"/>
        </w:rPr>
        <w:instrText>w</w:instrText>
      </w:r>
      <w:r>
        <w:rPr>
          <w:rFonts w:cs="Arial"/>
        </w:rPr>
        <w:fldChar w:fldCharType="end"/>
      </w:r>
      <w:r>
        <w:rPr>
          <w:rFonts w:cs="Arial"/>
        </w:rPr>
        <w:instrText xml:space="preserve">"="m" "Herrn" "Frau" </w:instrText>
      </w:r>
      <w:r>
        <w:rPr>
          <w:rFonts w:cs="Arial"/>
        </w:rPr>
        <w:fldChar w:fldCharType="separate"/>
      </w:r>
      <w:r w:rsidR="005F038F">
        <w:rPr>
          <w:rFonts w:cs="Arial"/>
          <w:noProof/>
        </w:rPr>
        <w:t>Frau</w:t>
      </w:r>
      <w:r>
        <w:rPr>
          <w:rFonts w:cs="Arial"/>
        </w:rPr>
        <w:fldChar w:fldCharType="end"/>
      </w:r>
      <w:r>
        <w:rPr>
          <w:rFonts w:cs="Arial"/>
        </w:rPr>
        <w:t xml:space="preserve"> </w:t>
      </w:r>
      <w:bookmarkStart w:id="10" w:name="P_02Vorname"/>
      <w:r w:rsidR="005F038F">
        <w:rPr>
          <w:rFonts w:cs="Arial"/>
        </w:rPr>
        <w:t>Irma</w:t>
      </w:r>
      <w:bookmarkEnd w:id="10"/>
      <w:r>
        <w:rPr>
          <w:rFonts w:cs="Arial"/>
        </w:rPr>
        <w:t xml:space="preserve"> </w:t>
      </w:r>
      <w:bookmarkStart w:id="11" w:name="P_02Nachname"/>
      <w:r w:rsidR="005F038F">
        <w:rPr>
          <w:rFonts w:cs="Arial"/>
        </w:rPr>
        <w:t>Friedrich</w:t>
      </w:r>
      <w:bookmarkEnd w:id="11"/>
      <w:r>
        <w:rPr>
          <w:rFonts w:cs="Arial"/>
        </w:rPr>
        <w:t xml:space="preserve">,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5F038F">
        <w:rPr>
          <w:rFonts w:cs="Arial"/>
        </w:rPr>
        <w:instrText>w</w:instrText>
      </w:r>
      <w:r>
        <w:rPr>
          <w:rFonts w:cs="Arial"/>
        </w:rPr>
        <w:fldChar w:fldCharType="end"/>
      </w:r>
      <w:r>
        <w:rPr>
          <w:rFonts w:cs="Arial"/>
        </w:rPr>
        <w:instrText xml:space="preserve">"="m" "der" "die" </w:instrText>
      </w:r>
      <w:r>
        <w:rPr>
          <w:rFonts w:cs="Arial"/>
        </w:rPr>
        <w:fldChar w:fldCharType="separate"/>
      </w:r>
      <w:r w:rsidR="005F038F">
        <w:rPr>
          <w:rFonts w:cs="Arial"/>
          <w:noProof/>
        </w:rPr>
        <w:t>die</w:t>
      </w:r>
      <w:r>
        <w:rPr>
          <w:rFonts w:cs="Arial"/>
        </w:rPr>
        <w:fldChar w:fldCharType="end"/>
      </w:r>
      <w:r>
        <w:rPr>
          <w:rFonts w:cs="Arial"/>
        </w:rPr>
        <w:t xml:space="preserve"> sich </w:t>
      </w:r>
      <w:r w:rsidR="00AB64CE">
        <w:rPr>
          <w:rFonts w:cs="Arial"/>
        </w:rPr>
        <w:t>seit dem</w:t>
      </w:r>
      <w:r>
        <w:rPr>
          <w:rFonts w:cs="Arial"/>
        </w:rPr>
        <w:t xml:space="preserve"> </w:t>
      </w:r>
      <w:bookmarkStart w:id="12" w:name="A_01Aufnahmetag"/>
      <w:r w:rsidR="005F038F">
        <w:rPr>
          <w:rFonts w:cs="Arial"/>
        </w:rPr>
        <w:t>10.02.2025</w:t>
      </w:r>
      <w:bookmarkEnd w:id="12"/>
      <w:r>
        <w:rPr>
          <w:rFonts w:cs="Arial"/>
        </w:rPr>
        <w:t xml:space="preserve"> in unserer stationären Krankenhausbehandlung </w:t>
      </w:r>
      <w:r w:rsidR="00AB64CE">
        <w:rPr>
          <w:rFonts w:cs="Arial"/>
        </w:rPr>
        <w:t>befindet</w:t>
      </w:r>
      <w:r>
        <w:rPr>
          <w:rFonts w:cs="Arial"/>
        </w:rPr>
        <w:t>.</w:t>
      </w:r>
    </w:p>
    <w:p w14:paraId="107CFA59" w14:textId="77777777" w:rsidR="00001A00" w:rsidRDefault="00001A00" w:rsidP="00984F23">
      <w:pPr>
        <w:rPr>
          <w:rFonts w:cs="Arial"/>
        </w:rPr>
      </w:pPr>
    </w:p>
    <w:p w14:paraId="259CE241" w14:textId="77777777" w:rsidR="00001A00" w:rsidRDefault="00001A00" w:rsidP="00984F23">
      <w:pPr>
        <w:rPr>
          <w:rFonts w:cs="Arial"/>
        </w:rPr>
      </w:pPr>
    </w:p>
    <w:p w14:paraId="0EA09AC1" w14:textId="77777777" w:rsidR="00001A00" w:rsidRDefault="00001A00" w:rsidP="00001A00">
      <w:pPr>
        <w:rPr>
          <w:rFonts w:cs="Arial"/>
        </w:rPr>
      </w:pPr>
      <w:r>
        <w:rPr>
          <w:rFonts w:cs="Arial"/>
        </w:rPr>
        <w:t>Auf den folgenden Seiten befinden sich vertrauliche Informationen zu o.g. Klient/in. Wir bitten darum, diese Informationen ausschließlich an das dafür autorisierte Fachpersonal weiterzuleiten.</w:t>
      </w:r>
    </w:p>
    <w:p w14:paraId="425D8800" w14:textId="4A23B837" w:rsidR="005D795E" w:rsidRPr="00001A00" w:rsidRDefault="00001A00" w:rsidP="00E126EF">
      <w:pPr>
        <w:spacing w:after="0"/>
        <w:ind w:right="-2836"/>
        <w:rPr>
          <w:rFonts w:cs="Arial"/>
        </w:rPr>
      </w:pPr>
      <w:r>
        <w:rPr>
          <w:rFonts w:cs="Arial"/>
        </w:rPr>
        <w:br w:type="page"/>
      </w:r>
      <w:r w:rsidR="005D795E">
        <w:rPr>
          <w:rFonts w:cs="Arial"/>
          <w:b/>
          <w:bCs/>
        </w:rPr>
        <w:t>Aktuelle Diagnose</w:t>
      </w:r>
    </w:p>
    <w:p w14:paraId="19373015" w14:textId="590C2A96" w:rsidR="005D795E" w:rsidRPr="005F038F" w:rsidRDefault="005F038F" w:rsidP="00E126EF">
      <w:pPr>
        <w:ind w:right="-2836"/>
      </w:pPr>
      <w:bookmarkStart w:id="13" w:name="T_013_Diagnosen_Aktuelle_bzw_AbschlussDi"/>
      <w:r w:rsidRPr="005F038F">
        <w:t>Mittelgradige depressive Episode (F32.1)</w:t>
      </w:r>
      <w:bookmarkEnd w:id="13"/>
    </w:p>
    <w:p w14:paraId="753C656D" w14:textId="77777777" w:rsidR="00FD2371" w:rsidRDefault="00FD2371" w:rsidP="00E126EF">
      <w:pPr>
        <w:spacing w:after="0"/>
        <w:ind w:right="-2836"/>
        <w:rPr>
          <w:rFonts w:cs="Arial"/>
        </w:rPr>
      </w:pPr>
    </w:p>
    <w:p w14:paraId="290BF199" w14:textId="77777777" w:rsidR="00767A80" w:rsidRDefault="00A84C1E" w:rsidP="00E126EF">
      <w:pPr>
        <w:spacing w:after="0"/>
        <w:ind w:right="-2836"/>
        <w:rPr>
          <w:rFonts w:cs="Arial"/>
          <w:b/>
          <w:bCs/>
        </w:rPr>
      </w:pPr>
      <w:r w:rsidRPr="00A84C1E">
        <w:rPr>
          <w:rFonts w:cs="Arial"/>
          <w:b/>
          <w:bCs/>
        </w:rPr>
        <w:t>Aktuelle Anamnese</w:t>
      </w:r>
    </w:p>
    <w:p w14:paraId="2E5AAFBA" w14:textId="41ADFED4" w:rsidR="005F038F" w:rsidRPr="005F038F" w:rsidRDefault="005F038F" w:rsidP="00E126EF">
      <w:pPr>
        <w:ind w:right="-2836"/>
      </w:pPr>
      <w:bookmarkStart w:id="14" w:name="T_017_Anamnese_Aktuelle_Anamnese"/>
      <w:r w:rsidRPr="005F038F">
        <w:t>Frau F.</w:t>
      </w:r>
      <w:r w:rsidR="00616F4E">
        <w:t xml:space="preserve"> </w:t>
      </w:r>
      <w:r w:rsidRPr="005F038F">
        <w:t xml:space="preserve">beschreibt im Aufnahmegespräch, dass sie in einer "Lebenskrise" sei. Auslöser sei die Trennung ihres Mannes gewesen. Sie fühle sich "ausgetauscht, weggeworfen und fallen gelassen", nachdem ihr Ehemann sie betrogen und im Mai vergangenen Jahres verlassen habe. Es sei für sie schambehaftet, eine verlassene Frau zu sein. In Bezug auf andere habe sie die Sorge, dass diese denken könnten, dass sie es nicht geschafft habe, ihren Mann glücklich zu machen. </w:t>
      </w:r>
      <w:r w:rsidR="00616F4E" w:rsidRPr="005F038F">
        <w:t xml:space="preserve">Trotz Hobbys (Tanzen, Chor und weitere) komme sie sich verlassen und </w:t>
      </w:r>
      <w:proofErr w:type="gramStart"/>
      <w:r w:rsidR="00616F4E" w:rsidRPr="005F038F">
        <w:t>alleine</w:t>
      </w:r>
      <w:proofErr w:type="gramEnd"/>
      <w:r w:rsidR="00616F4E" w:rsidRPr="005F038F">
        <w:t xml:space="preserve"> vor.</w:t>
      </w:r>
      <w:r w:rsidR="00616F4E">
        <w:t xml:space="preserve"> </w:t>
      </w:r>
      <w:r w:rsidRPr="005F038F">
        <w:t xml:space="preserve">In Bezug auf sich selbst frage sie sich, was sie falsch gemacht habe. Sie sei wütend und fühle sich traurig und z.T. von diesen Gefühlen überwältigt und wünsche sich manchmal, nicht mehr dazu sein. Aktive suizidale Gedanken habe sie nicht. Es falle ihr jedoch schwer, </w:t>
      </w:r>
      <w:proofErr w:type="gramStart"/>
      <w:r w:rsidRPr="005F038F">
        <w:t>eine Zukunftsperspektive</w:t>
      </w:r>
      <w:proofErr w:type="gramEnd"/>
      <w:r w:rsidRPr="005F038F">
        <w:t xml:space="preserve"> zu entwickeln. Sie könne nicht von dem Erlebten loslassen</w:t>
      </w:r>
      <w:r w:rsidR="00616F4E">
        <w:t xml:space="preserve"> und grüble immer wieder darüber nach. Ihre Stimmung sei durchgängig gedrückt. </w:t>
      </w:r>
      <w:r w:rsidRPr="005F038F">
        <w:t>Sie leide unter Schlafstörungen</w:t>
      </w:r>
      <w:r w:rsidR="00616F4E">
        <w:t xml:space="preserve">, </w:t>
      </w:r>
      <w:r w:rsidRPr="005F038F">
        <w:t>könne zweitweise nicht essen</w:t>
      </w:r>
      <w:r w:rsidR="00616F4E">
        <w:t>, sei erschöpft</w:t>
      </w:r>
      <w:r w:rsidRPr="005F038F">
        <w:t xml:space="preserve">. </w:t>
      </w:r>
    </w:p>
    <w:p w14:paraId="1F696418" w14:textId="2F7CE713" w:rsidR="005F038F" w:rsidRPr="005F038F" w:rsidRDefault="005F038F" w:rsidP="00E126EF">
      <w:pPr>
        <w:ind w:right="-2836"/>
      </w:pPr>
      <w:r w:rsidRPr="005F038F">
        <w:t xml:space="preserve">Ihr Selbstwert habe bereits vor der Trennung in den letzten Jahren der Beziehung gelitten. Ihr Ehemann habe sie für vieles verantwortlich und </w:t>
      </w:r>
      <w:proofErr w:type="gramStart"/>
      <w:r w:rsidR="00616F4E">
        <w:t xml:space="preserve">ihr </w:t>
      </w:r>
      <w:r w:rsidRPr="005F038F">
        <w:t>Vorwürfe</w:t>
      </w:r>
      <w:proofErr w:type="gramEnd"/>
      <w:r w:rsidRPr="005F038F">
        <w:t xml:space="preserve"> gemacht. Sie habe in der Zeit immer mehr von sich aufgegeben und keine Grenzen gesetzt. Sie fühle sich wertlos.</w:t>
      </w:r>
    </w:p>
    <w:p w14:paraId="4A403CBE" w14:textId="71346050" w:rsidR="00767A80" w:rsidRDefault="005F038F" w:rsidP="00E126EF">
      <w:pPr>
        <w:ind w:right="-2836"/>
        <w:rPr>
          <w:rFonts w:cs="Arial"/>
        </w:rPr>
      </w:pPr>
      <w:r w:rsidRPr="005F038F">
        <w:t xml:space="preserve">Für ihren Aufenthalt wolle sie ihr Selbstwertgefühl wieder stärken, um das Gefühl zu haben, sie brauche "niemanden" und komme gut </w:t>
      </w:r>
      <w:proofErr w:type="gramStart"/>
      <w:r w:rsidRPr="005F038F">
        <w:t>alleine</w:t>
      </w:r>
      <w:proofErr w:type="gramEnd"/>
      <w:r w:rsidRPr="005F038F">
        <w:t xml:space="preserve"> zurecht. Sie wünsche sich außerdem eine andere Perspektive auf ihr "Verlassen werden".</w:t>
      </w:r>
      <w:bookmarkEnd w:id="14"/>
    </w:p>
    <w:p w14:paraId="1D672DC7" w14:textId="77777777" w:rsidR="00271237" w:rsidRPr="00767A80" w:rsidRDefault="00271237" w:rsidP="00E126EF">
      <w:pPr>
        <w:spacing w:after="0"/>
        <w:ind w:right="-2836"/>
        <w:rPr>
          <w:rFonts w:cs="Arial"/>
        </w:rPr>
      </w:pPr>
    </w:p>
    <w:p w14:paraId="1A53DC39" w14:textId="77777777" w:rsidR="00AC1BE3" w:rsidRDefault="00AC1BE3" w:rsidP="00E126EF">
      <w:pPr>
        <w:spacing w:after="0"/>
        <w:ind w:right="-2836"/>
        <w:rPr>
          <w:rFonts w:cs="Arial"/>
          <w:b/>
          <w:bCs/>
        </w:rPr>
      </w:pPr>
      <w:r>
        <w:rPr>
          <w:rFonts w:cs="Arial"/>
          <w:b/>
          <w:bCs/>
        </w:rPr>
        <w:t>Problemrelevante Vorgeschichte</w:t>
      </w:r>
      <w:r>
        <w:rPr>
          <w:rFonts w:cs="Arial"/>
        </w:rPr>
        <w:t xml:space="preserve"> </w:t>
      </w:r>
    </w:p>
    <w:p w14:paraId="029D28B5" w14:textId="77777777" w:rsidR="005F038F" w:rsidRPr="005F038F" w:rsidRDefault="005F038F" w:rsidP="00E126EF">
      <w:pPr>
        <w:ind w:right="-2836"/>
      </w:pPr>
      <w:bookmarkStart w:id="15" w:name="T_018_Anamnese_Vorgeschichte"/>
      <w:r w:rsidRPr="005F038F">
        <w:t xml:space="preserve">seit 06/24 in psychotherapeutischer Behandlung bei Herrn Thiesen </w:t>
      </w:r>
    </w:p>
    <w:p w14:paraId="1E3441A3" w14:textId="622F49D8" w:rsidR="00AC1BE3" w:rsidRDefault="005F038F" w:rsidP="00E126EF">
      <w:pPr>
        <w:ind w:right="-2836"/>
        <w:rPr>
          <w:rFonts w:cs="Arial"/>
        </w:rPr>
      </w:pPr>
      <w:r w:rsidRPr="005F038F">
        <w:t>seit 07/24 in psychiatrischer Behandlung bei Dr. Metten.</w:t>
      </w:r>
      <w:bookmarkEnd w:id="15"/>
    </w:p>
    <w:p w14:paraId="55C6D644" w14:textId="77777777" w:rsidR="00AC1BE3" w:rsidRDefault="00AC1BE3" w:rsidP="00E126EF">
      <w:pPr>
        <w:spacing w:after="0"/>
        <w:ind w:right="-2836"/>
        <w:rPr>
          <w:rFonts w:cs="Arial"/>
        </w:rPr>
      </w:pPr>
    </w:p>
    <w:p w14:paraId="3AAD47A4" w14:textId="77777777" w:rsidR="005F038F" w:rsidRDefault="005F038F" w:rsidP="00E126EF">
      <w:pPr>
        <w:spacing w:after="0"/>
        <w:ind w:right="-2836"/>
        <w:rPr>
          <w:rFonts w:cs="Arial"/>
          <w:b/>
        </w:rPr>
      </w:pPr>
      <w:bookmarkStart w:id="16" w:name="T_0112_Anamnese_Familienanamnese"/>
      <w:r w:rsidRPr="005F038F">
        <w:rPr>
          <w:rFonts w:cs="Arial"/>
          <w:b/>
          <w:vanish/>
        </w:rPr>
        <w:t>#TEXTANF#</w:t>
      </w:r>
      <w:r>
        <w:rPr>
          <w:rFonts w:cs="Arial"/>
          <w:b/>
        </w:rPr>
        <w:t>Biographische Anamnese</w:t>
      </w:r>
    </w:p>
    <w:p w14:paraId="7E4CD330" w14:textId="34C8DB96" w:rsidR="005F038F" w:rsidRPr="005F038F" w:rsidRDefault="00616F4E" w:rsidP="00E126EF">
      <w:pPr>
        <w:ind w:right="-2836"/>
      </w:pPr>
      <w:r>
        <w:t>Frau F. sei per Kaiserschnitt auf die Welt gekommen. Ihre Eltern hätten keine Zwillinge erwartet. Sie sei die Zweitgeborene gewesen. Ihre Schwester sei extrovertierter und besser in der Schule gewesen, sie sei häufig von Anderen mit ihr verglichen worden und habe dabei das Gefühl bekommen, nicht so gut wie ihre Schwester zu sein. Ihre Eltern hätten sie „</w:t>
      </w:r>
      <w:proofErr w:type="gramStart"/>
      <w:r>
        <w:t>gleich behandelt</w:t>
      </w:r>
      <w:proofErr w:type="gramEnd"/>
      <w:r>
        <w:t xml:space="preserve">“, teils hätten ihre Eltern Frau F. aber auch scherzhaft als „kleine Beilage“ bezeichnet. Auch wenn ihre Eltern das bestimmt nicht böse gemeint hätten, sei der Satz bei ihr hängen geblieben. </w:t>
      </w:r>
      <w:r w:rsidR="005F038F" w:rsidRPr="005F038F">
        <w:t xml:space="preserve">Die Familienatmosphäre in ihrer Herkunftsfamilie sei </w:t>
      </w:r>
      <w:r>
        <w:t>ansonsten „</w:t>
      </w:r>
      <w:r w:rsidR="005F038F" w:rsidRPr="005F038F">
        <w:t>liebevoll und harmonisch</w:t>
      </w:r>
      <w:r>
        <w:t>“</w:t>
      </w:r>
      <w:r w:rsidR="005F038F" w:rsidRPr="005F038F">
        <w:t xml:space="preserve"> gewesen. Ihre Geschwister (Bruder und Schwester) sowie Mutter sei</w:t>
      </w:r>
      <w:r>
        <w:t>e</w:t>
      </w:r>
      <w:r w:rsidR="005F038F" w:rsidRPr="005F038F">
        <w:t>n bis heute wichtige Bezugspersonen für sie.</w:t>
      </w:r>
      <w:r w:rsidRPr="00616F4E">
        <w:t xml:space="preserve"> </w:t>
      </w:r>
      <w:r>
        <w:t>I</w:t>
      </w:r>
      <w:r w:rsidRPr="005F038F">
        <w:t>hr Vater sei 2006 verstorben.</w:t>
      </w:r>
    </w:p>
    <w:p w14:paraId="2F31D5FC" w14:textId="026170FC" w:rsidR="00AC1BE3" w:rsidRDefault="00616F4E" w:rsidP="00E126EF">
      <w:pPr>
        <w:ind w:right="-2836"/>
        <w:rPr>
          <w:rFonts w:cs="Arial"/>
        </w:rPr>
      </w:pPr>
      <w:r>
        <w:t>Sie s</w:t>
      </w:r>
      <w:r w:rsidR="005F038F" w:rsidRPr="005F038F">
        <w:t>ei mit ihrem Ex-Mann 33 Jahre zusammen gewesen</w:t>
      </w:r>
      <w:r>
        <w:t>. Sie hätten</w:t>
      </w:r>
      <w:r w:rsidR="005F038F" w:rsidRPr="005F038F">
        <w:t xml:space="preserve"> einen gemeinsamen Sohn</w:t>
      </w:r>
      <w:r>
        <w:t xml:space="preserve">, </w:t>
      </w:r>
      <w:r w:rsidR="005F038F" w:rsidRPr="005F038F">
        <w:t xml:space="preserve">der 26 Jahre sei. Die Beziehung zwischen Sohn und Vater sei durch die Trennung </w:t>
      </w:r>
      <w:r>
        <w:t>ebenfalls</w:t>
      </w:r>
      <w:r w:rsidR="005F038F" w:rsidRPr="005F038F">
        <w:t xml:space="preserve"> belastet</w:t>
      </w:r>
      <w:bookmarkEnd w:id="16"/>
      <w:r>
        <w:t>.</w:t>
      </w:r>
    </w:p>
    <w:p w14:paraId="25EAFA91" w14:textId="77777777" w:rsidR="00032BE9" w:rsidRPr="00032BE9" w:rsidRDefault="00032BE9" w:rsidP="00E126EF">
      <w:pPr>
        <w:spacing w:after="0"/>
        <w:ind w:right="-2836"/>
        <w:rPr>
          <w:rFonts w:cs="Arial"/>
          <w:bCs/>
        </w:rPr>
      </w:pPr>
    </w:p>
    <w:p w14:paraId="429B543C" w14:textId="77777777" w:rsidR="009B637F" w:rsidRPr="004E41CF" w:rsidRDefault="009B637F" w:rsidP="00E126EF">
      <w:pPr>
        <w:spacing w:after="0"/>
        <w:ind w:right="-2836"/>
        <w:rPr>
          <w:rFonts w:cs="Arial"/>
          <w:b/>
          <w:bCs/>
        </w:rPr>
      </w:pPr>
      <w:r w:rsidRPr="004E41CF">
        <w:rPr>
          <w:rFonts w:cs="Arial"/>
          <w:b/>
          <w:bCs/>
        </w:rPr>
        <w:t>Psychischer Befund</w:t>
      </w:r>
    </w:p>
    <w:p w14:paraId="5BFB472E" w14:textId="2A8B496F" w:rsidR="007A3D34" w:rsidRPr="005F038F" w:rsidRDefault="005F038F" w:rsidP="00E126EF">
      <w:pPr>
        <w:ind w:right="-2836"/>
      </w:pPr>
      <w:bookmarkStart w:id="17" w:name="T_0129_Befunde_Psychischer_Befund"/>
      <w:r w:rsidRPr="005F038F">
        <w:t xml:space="preserve">Im Gespräch offen, wach, bewusstseinsklar, zu allen Qualitäten orientiert. Konzentration gemindert. Auffassung, Merkfähigkeit und Gedächtnis intakt. Formalgedanklich grübelnd, keine Denkverlangsamung, eingeengtes Denken mit Fokus auf </w:t>
      </w:r>
      <w:r w:rsidR="00616F4E">
        <w:t>Ungerechtigkeitserleben</w:t>
      </w:r>
      <w:r w:rsidRPr="005F038F">
        <w:t xml:space="preserve">. Keine konkreten Phobien, Ängste bzgl. </w:t>
      </w:r>
      <w:r w:rsidR="00616F4E">
        <w:t xml:space="preserve">der Zukunft </w:t>
      </w:r>
      <w:proofErr w:type="gramStart"/>
      <w:r w:rsidR="00616F4E">
        <w:t>alleine</w:t>
      </w:r>
      <w:proofErr w:type="gramEnd"/>
      <w:r w:rsidR="00616F4E">
        <w:t xml:space="preserve">. </w:t>
      </w:r>
      <w:r w:rsidRPr="005F038F">
        <w:t xml:space="preserve">Keine Zwänge. Kein Vermeidungsverhalten. Kein Anhalt für Wahn oder Sinnestäuschungen, keine Ich-Störungen. Stimmungslage gedrückt, affektive Schwingungsfähigkeit </w:t>
      </w:r>
      <w:r w:rsidR="00616F4E">
        <w:t>deutlich</w:t>
      </w:r>
      <w:r w:rsidRPr="005F038F">
        <w:t xml:space="preserve"> </w:t>
      </w:r>
      <w:r w:rsidR="00616F4E" w:rsidRPr="005F038F">
        <w:t>reduziert bei</w:t>
      </w:r>
      <w:r w:rsidRPr="005F038F">
        <w:t xml:space="preserve"> insgesamt angespannter</w:t>
      </w:r>
      <w:r w:rsidR="00616F4E">
        <w:t xml:space="preserve"> </w:t>
      </w:r>
      <w:r w:rsidRPr="005F038F">
        <w:t>und ärgerlicher Affektlage. Freud- Interesselosigkeit. Erschöpfung, eingeschränkte Belastbarkeit. Antrieb redu</w:t>
      </w:r>
      <w:r w:rsidRPr="005F038F">
        <w:t xml:space="preserve">ziert. Hoffnungslosigkeit, Insuffizienzgefühle. Schuldgefühle, Selbstwertgefühl ist gemindert. Innere Unruhe. Keine zirkadianen Besonderheiten. Leichte Einschlafstörungen und leichte Durchschlafstörungen. Appetenz eher reduziert. Kein aktiv aggressives oder selbstverletzendes Verhalten. Sozialer Rückzug. Verminderter </w:t>
      </w:r>
      <w:r w:rsidR="00372017" w:rsidRPr="005F038F">
        <w:t>Appetit</w:t>
      </w:r>
      <w:r w:rsidRPr="005F038F">
        <w:t>. Kein aktiv aggressives oder selbstverletzendes Verhalten. In der Vergangenheit keinerlei suizidale Handlungen. Aktuell gelegentlich lebensüberdrüssige Gedanken oder Sinnlosigkeitserleben passiver Natur. Zum Zeitpunkt der Aufnahme von akuter Suizidalität klar distanziert, absprachefähig.</w:t>
      </w:r>
      <w:bookmarkEnd w:id="17"/>
    </w:p>
    <w:p w14:paraId="51E69131" w14:textId="77777777" w:rsidR="009B637F" w:rsidRDefault="009B637F" w:rsidP="00E126EF">
      <w:pPr>
        <w:spacing w:after="0"/>
        <w:ind w:right="-2836"/>
        <w:rPr>
          <w:rFonts w:cs="Arial"/>
          <w:bCs/>
        </w:rPr>
      </w:pPr>
    </w:p>
    <w:p w14:paraId="155CEAB5" w14:textId="77777777" w:rsidR="009B637F" w:rsidRPr="004E41CF" w:rsidRDefault="009B637F" w:rsidP="00E126EF">
      <w:pPr>
        <w:spacing w:after="0"/>
        <w:ind w:right="-2836"/>
        <w:rPr>
          <w:rFonts w:cs="Arial"/>
          <w:b/>
          <w:bCs/>
        </w:rPr>
      </w:pPr>
      <w:r w:rsidRPr="004E41CF">
        <w:rPr>
          <w:rFonts w:cs="Arial"/>
          <w:b/>
          <w:bCs/>
        </w:rPr>
        <w:t>Somatische Eigenanamnese</w:t>
      </w:r>
    </w:p>
    <w:p w14:paraId="62ACE457" w14:textId="2D3F5CA6" w:rsidR="005F038F" w:rsidRPr="005F038F" w:rsidRDefault="005F038F" w:rsidP="00E126EF">
      <w:pPr>
        <w:numPr>
          <w:ilvl w:val="0"/>
          <w:numId w:val="6"/>
        </w:numPr>
        <w:ind w:left="360" w:right="-2836"/>
      </w:pPr>
      <w:bookmarkStart w:id="18" w:name="T_0141_Somatische_Anamnese_Somatische_Ei"/>
      <w:r w:rsidRPr="005F038F">
        <w:t xml:space="preserve">Vordiagnosen: </w:t>
      </w:r>
      <w:proofErr w:type="spellStart"/>
      <w:r w:rsidRPr="005F038F">
        <w:t>Z.n</w:t>
      </w:r>
      <w:proofErr w:type="spellEnd"/>
      <w:r w:rsidRPr="005F038F">
        <w:t xml:space="preserve">. </w:t>
      </w:r>
      <w:proofErr w:type="spellStart"/>
      <w:r w:rsidRPr="005F038F">
        <w:t>Appenektomie</w:t>
      </w:r>
      <w:proofErr w:type="spellEnd"/>
      <w:r w:rsidRPr="005F038F">
        <w:t xml:space="preserve"> 199</w:t>
      </w:r>
      <w:r w:rsidR="00785FA4">
        <w:t xml:space="preserve">0, </w:t>
      </w:r>
      <w:proofErr w:type="spellStart"/>
      <w:r w:rsidRPr="005F038F">
        <w:t>Z.n</w:t>
      </w:r>
      <w:proofErr w:type="spellEnd"/>
      <w:r w:rsidRPr="005F038F">
        <w:t>. Sectio 1998</w:t>
      </w:r>
    </w:p>
    <w:p w14:paraId="08949C32" w14:textId="01579F7C" w:rsidR="005F038F" w:rsidRPr="005F038F" w:rsidRDefault="005F038F" w:rsidP="00E126EF">
      <w:pPr>
        <w:numPr>
          <w:ilvl w:val="0"/>
          <w:numId w:val="4"/>
        </w:numPr>
        <w:ind w:left="360" w:right="-2836"/>
      </w:pPr>
      <w:r w:rsidRPr="005F038F">
        <w:t>Allergien/Unverträglichkeiten: keine</w:t>
      </w:r>
    </w:p>
    <w:p w14:paraId="4B8FAC3D" w14:textId="4977C365" w:rsidR="005F038F" w:rsidRPr="005F038F" w:rsidRDefault="005F038F" w:rsidP="00E126EF">
      <w:pPr>
        <w:numPr>
          <w:ilvl w:val="0"/>
          <w:numId w:val="4"/>
        </w:numPr>
        <w:ind w:left="360" w:right="-2836"/>
      </w:pPr>
      <w:r w:rsidRPr="005F038F">
        <w:t>Impfstatus aktuell</w:t>
      </w:r>
    </w:p>
    <w:p w14:paraId="6E041521" w14:textId="0D48EA41" w:rsidR="005F038F" w:rsidRPr="005F038F" w:rsidRDefault="005F038F" w:rsidP="00E126EF">
      <w:pPr>
        <w:numPr>
          <w:ilvl w:val="0"/>
          <w:numId w:val="4"/>
        </w:numPr>
        <w:ind w:left="360" w:right="-2836"/>
      </w:pPr>
      <w:r w:rsidRPr="005F038F">
        <w:t>Vorsorgeuntersuchungen: gynäkologisch 05/2024, Koloskopie 05/2018</w:t>
      </w:r>
    </w:p>
    <w:p w14:paraId="360115A0" w14:textId="22041EE5" w:rsidR="005F038F" w:rsidRPr="005F038F" w:rsidRDefault="005F038F" w:rsidP="00E126EF">
      <w:pPr>
        <w:numPr>
          <w:ilvl w:val="0"/>
          <w:numId w:val="4"/>
        </w:numPr>
        <w:ind w:left="360" w:right="-2836"/>
      </w:pPr>
      <w:r w:rsidRPr="005F038F">
        <w:t>aktuelle, zeitweilige Beschwerden: Schwindel, Globusgefühl, Engegefühl in der Brust, Einschlaf-/Durchschlafstörungen</w:t>
      </w:r>
    </w:p>
    <w:p w14:paraId="28A4D66E" w14:textId="62142A48" w:rsidR="00076487" w:rsidRDefault="005F038F" w:rsidP="00E126EF">
      <w:pPr>
        <w:numPr>
          <w:ilvl w:val="0"/>
          <w:numId w:val="4"/>
        </w:numPr>
        <w:ind w:left="360" w:right="-2836"/>
        <w:rPr>
          <w:rFonts w:cs="Arial"/>
          <w:bCs/>
        </w:rPr>
      </w:pPr>
      <w:r w:rsidRPr="005F038F">
        <w:t xml:space="preserve">körperliche Aktivitäten: Joggen, Yoga, Folkdance. </w:t>
      </w:r>
      <w:bookmarkEnd w:id="18"/>
    </w:p>
    <w:p w14:paraId="56C30809" w14:textId="77777777" w:rsidR="004C3EE9" w:rsidRDefault="004C3EE9" w:rsidP="00E126EF">
      <w:pPr>
        <w:spacing w:after="0"/>
        <w:ind w:right="-2836"/>
        <w:rPr>
          <w:rFonts w:cs="Arial"/>
          <w:bCs/>
        </w:rPr>
      </w:pPr>
    </w:p>
    <w:p w14:paraId="13182574" w14:textId="77777777" w:rsidR="004C3EE9" w:rsidRPr="004E41CF" w:rsidRDefault="004C3EE9" w:rsidP="00E126EF">
      <w:pPr>
        <w:spacing w:after="0"/>
        <w:ind w:right="-2836"/>
        <w:rPr>
          <w:rFonts w:cs="Arial"/>
          <w:b/>
          <w:bCs/>
        </w:rPr>
      </w:pPr>
      <w:r w:rsidRPr="004E41CF">
        <w:rPr>
          <w:rFonts w:cs="Arial"/>
          <w:b/>
          <w:bCs/>
        </w:rPr>
        <w:t>Substanzanamnese</w:t>
      </w:r>
    </w:p>
    <w:p w14:paraId="0AED5E25" w14:textId="77777777" w:rsidR="005F038F" w:rsidRPr="005F038F" w:rsidRDefault="005F038F" w:rsidP="00E126EF">
      <w:pPr>
        <w:ind w:right="-2836"/>
      </w:pPr>
      <w:bookmarkStart w:id="19" w:name="T_0138_Anamnese_Substanzanamnese"/>
      <w:r w:rsidRPr="005F038F">
        <w:t xml:space="preserve">Kein Nikotinkonsum. Moderater Alkoholkonsum. </w:t>
      </w:r>
    </w:p>
    <w:p w14:paraId="20618100" w14:textId="4F416D62" w:rsidR="00B67B4C" w:rsidRDefault="005F038F" w:rsidP="00E126EF">
      <w:pPr>
        <w:ind w:right="-2836"/>
        <w:rPr>
          <w:rFonts w:cs="Arial"/>
          <w:bCs/>
        </w:rPr>
      </w:pPr>
      <w:r w:rsidRPr="005F038F">
        <w:t>Kein Hinweis auf aktuellen missbräuchlichen Drogenkonsum oder Abhängigkeitserkrankung.</w:t>
      </w:r>
      <w:bookmarkEnd w:id="19"/>
    </w:p>
    <w:p w14:paraId="579E96C5" w14:textId="77777777" w:rsidR="00711A0A" w:rsidRDefault="00711A0A" w:rsidP="00E126EF">
      <w:pPr>
        <w:spacing w:after="0"/>
        <w:ind w:right="-2836"/>
        <w:rPr>
          <w:rFonts w:cs="Arial"/>
          <w:b/>
          <w:bCs/>
        </w:rPr>
      </w:pPr>
    </w:p>
    <w:p w14:paraId="7A0ADF20" w14:textId="20E3F437" w:rsidR="00895DF0" w:rsidRPr="001A313F" w:rsidRDefault="00895DF0" w:rsidP="00E126EF">
      <w:pPr>
        <w:spacing w:after="0"/>
        <w:ind w:right="-2836"/>
        <w:rPr>
          <w:rFonts w:cs="Arial"/>
          <w:b/>
          <w:bCs/>
        </w:rPr>
      </w:pPr>
      <w:r>
        <w:rPr>
          <w:rFonts w:cs="Arial"/>
          <w:b/>
          <w:bCs/>
        </w:rPr>
        <w:fldChar w:fldCharType="begin"/>
      </w:r>
      <w:r>
        <w:rPr>
          <w:rFonts w:cs="Arial"/>
          <w:b/>
          <w:bCs/>
        </w:rPr>
        <w:instrText xml:space="preserve"> IF "" ="m" "" "Gynäkologische Anamnese" \* MERGEFORMAT </w:instrText>
      </w:r>
      <w:r>
        <w:rPr>
          <w:rFonts w:cs="Arial"/>
          <w:b/>
          <w:bCs/>
        </w:rPr>
        <w:fldChar w:fldCharType="separate"/>
      </w:r>
      <w:r w:rsidR="005F038F">
        <w:rPr>
          <w:rFonts w:cs="Arial"/>
          <w:b/>
          <w:bCs/>
          <w:noProof/>
        </w:rPr>
        <w:t>Gynäkologische Anamnese</w:t>
      </w:r>
      <w:r>
        <w:rPr>
          <w:rFonts w:cs="Arial"/>
          <w:b/>
          <w:bCs/>
        </w:rPr>
        <w:fldChar w:fldCharType="end"/>
      </w:r>
    </w:p>
    <w:p w14:paraId="0E1ECD7B" w14:textId="338D7703" w:rsidR="00895DF0" w:rsidRPr="005F038F" w:rsidRDefault="005F038F" w:rsidP="00E126EF">
      <w:pPr>
        <w:ind w:right="-2836"/>
      </w:pPr>
      <w:bookmarkStart w:id="20" w:name="T_0139_Somatische_Anamnese_Gynäkologisch"/>
      <w:r w:rsidRPr="005F038F">
        <w:t xml:space="preserve">1 Schwangerschaft u. 1 Geburt mittels Sectio, Postmenopause seit 2011. Letzte gynäkologische Vorsorge einschließl. Mammografie 05/2024. </w:t>
      </w:r>
      <w:bookmarkEnd w:id="20"/>
    </w:p>
    <w:p w14:paraId="4EBDAF17" w14:textId="77777777" w:rsidR="00B67B4C" w:rsidRDefault="00B67B4C" w:rsidP="00E126EF">
      <w:pPr>
        <w:spacing w:after="0"/>
        <w:ind w:right="-2836"/>
        <w:rPr>
          <w:rFonts w:cs="Arial"/>
          <w:bCs/>
        </w:rPr>
      </w:pPr>
    </w:p>
    <w:p w14:paraId="14F80CB7" w14:textId="77777777" w:rsidR="00785FA4" w:rsidRDefault="00785FA4" w:rsidP="00E126EF">
      <w:pPr>
        <w:spacing w:after="0"/>
        <w:ind w:right="-2836"/>
        <w:rPr>
          <w:rFonts w:cs="Arial"/>
          <w:b/>
          <w:bCs/>
        </w:rPr>
      </w:pPr>
    </w:p>
    <w:p w14:paraId="5DF2E32A" w14:textId="143A205B" w:rsidR="009B637F" w:rsidRPr="004E41CF" w:rsidRDefault="009B637F" w:rsidP="00E126EF">
      <w:pPr>
        <w:spacing w:after="0"/>
        <w:ind w:right="-2836"/>
        <w:rPr>
          <w:rFonts w:cs="Arial"/>
          <w:b/>
          <w:bCs/>
        </w:rPr>
      </w:pPr>
      <w:r w:rsidRPr="004E41CF">
        <w:rPr>
          <w:rFonts w:cs="Arial"/>
          <w:b/>
          <w:bCs/>
        </w:rPr>
        <w:t>Somatische Familienanamnese</w:t>
      </w:r>
    </w:p>
    <w:p w14:paraId="79140146" w14:textId="77777777" w:rsidR="005F038F" w:rsidRPr="005F038F" w:rsidRDefault="005F038F" w:rsidP="00E126EF">
      <w:pPr>
        <w:ind w:right="-2836"/>
      </w:pPr>
      <w:bookmarkStart w:id="21" w:name="T_0140_Somatische_Anamnese_Somatische_Fa"/>
      <w:r w:rsidRPr="005F038F">
        <w:t xml:space="preserve">Vater (*1932): Prostatakrebs  </w:t>
      </w:r>
    </w:p>
    <w:p w14:paraId="038DABF3" w14:textId="77777777" w:rsidR="005F038F" w:rsidRPr="005F038F" w:rsidRDefault="005F038F" w:rsidP="00E126EF">
      <w:pPr>
        <w:ind w:right="-2836"/>
      </w:pPr>
      <w:r w:rsidRPr="005F038F">
        <w:t xml:space="preserve">Bruder (*1964): Leukämie </w:t>
      </w:r>
    </w:p>
    <w:p w14:paraId="3DC39E89" w14:textId="77777777" w:rsidR="005F038F" w:rsidRPr="005F038F" w:rsidRDefault="005F038F" w:rsidP="00E126EF">
      <w:pPr>
        <w:ind w:right="-2836"/>
      </w:pPr>
      <w:r w:rsidRPr="005F038F">
        <w:t xml:space="preserve">Großmutter </w:t>
      </w:r>
      <w:proofErr w:type="spellStart"/>
      <w:r w:rsidRPr="005F038F">
        <w:t>ms.</w:t>
      </w:r>
      <w:proofErr w:type="spellEnd"/>
      <w:r w:rsidRPr="005F038F">
        <w:t xml:space="preserve"> (*1883): Gebärmutterhalskrebs</w:t>
      </w:r>
    </w:p>
    <w:p w14:paraId="4A01ABFB" w14:textId="14A5B9F9" w:rsidR="009B637F" w:rsidRDefault="005F038F" w:rsidP="00E126EF">
      <w:pPr>
        <w:ind w:right="-2836"/>
        <w:rPr>
          <w:rFonts w:cs="Arial"/>
          <w:bCs/>
        </w:rPr>
      </w:pPr>
      <w:r w:rsidRPr="005F038F">
        <w:t xml:space="preserve">Großmutter vs. (*1907): Gebärmutterhalskrebs  </w:t>
      </w:r>
      <w:bookmarkEnd w:id="21"/>
    </w:p>
    <w:p w14:paraId="3D2FA156" w14:textId="77777777" w:rsidR="009B637F" w:rsidRDefault="009B637F" w:rsidP="00E126EF">
      <w:pPr>
        <w:spacing w:after="0"/>
        <w:ind w:right="-2836"/>
        <w:rPr>
          <w:rFonts w:cs="Arial"/>
          <w:bCs/>
        </w:rPr>
      </w:pPr>
    </w:p>
    <w:p w14:paraId="674D4252" w14:textId="77777777" w:rsidR="00E62855" w:rsidRPr="004E41CF" w:rsidRDefault="00E62855" w:rsidP="00E126EF">
      <w:pPr>
        <w:spacing w:after="0"/>
        <w:ind w:right="-2836"/>
        <w:rPr>
          <w:rFonts w:cs="Arial"/>
        </w:rPr>
      </w:pPr>
      <w:r w:rsidRPr="004E41CF">
        <w:rPr>
          <w:rFonts w:cs="Arial"/>
          <w:b/>
        </w:rPr>
        <w:t>Aufnahmemedikation</w:t>
      </w:r>
    </w:p>
    <w:p w14:paraId="19F63B14" w14:textId="67850D72" w:rsidR="00271237" w:rsidRPr="005F038F" w:rsidRDefault="005F038F" w:rsidP="00E126EF">
      <w:pPr>
        <w:ind w:right="-2836"/>
      </w:pPr>
      <w:bookmarkStart w:id="22" w:name="T_0125_Anamnese_Medikamentenanamnese"/>
      <w:r w:rsidRPr="005F038F">
        <w:t xml:space="preserve">Fluoxetin 20 mg    1-0-0-0, seit 09/2024 -&gt; vor ca. 3 Wochen wg. Schwindel abgesetzt, seither kein Schwindel mehr. </w:t>
      </w:r>
      <w:bookmarkEnd w:id="22"/>
    </w:p>
    <w:p w14:paraId="16452857" w14:textId="77777777" w:rsidR="00CC1ADC" w:rsidRPr="000928E7" w:rsidRDefault="00CC1ADC" w:rsidP="00E126EF">
      <w:pPr>
        <w:spacing w:after="0"/>
        <w:ind w:right="-2836"/>
        <w:rPr>
          <w:rFonts w:cs="Arial"/>
          <w:bCs/>
        </w:rPr>
      </w:pPr>
    </w:p>
    <w:p w14:paraId="76293C50" w14:textId="77777777" w:rsidR="00A155BF" w:rsidRPr="004E41CF" w:rsidRDefault="00D843EB" w:rsidP="00E126EF">
      <w:pPr>
        <w:spacing w:after="0"/>
        <w:ind w:right="-2836"/>
        <w:rPr>
          <w:rFonts w:cs="Arial"/>
          <w:b/>
          <w:bCs/>
        </w:rPr>
      </w:pPr>
      <w:r w:rsidRPr="004E41CF">
        <w:rPr>
          <w:rFonts w:cs="Arial"/>
          <w:b/>
          <w:bCs/>
        </w:rPr>
        <w:t>Testpsy</w:t>
      </w:r>
      <w:r w:rsidR="00A155BF" w:rsidRPr="004E41CF">
        <w:rPr>
          <w:rFonts w:cs="Arial"/>
          <w:b/>
          <w:bCs/>
        </w:rPr>
        <w:t>chologischer Untersuchungsbefund</w:t>
      </w:r>
    </w:p>
    <w:p w14:paraId="5230EA2A" w14:textId="7C29B313" w:rsidR="005F038F" w:rsidRPr="005F038F" w:rsidRDefault="005F038F" w:rsidP="00E126EF">
      <w:pPr>
        <w:ind w:right="-2836"/>
      </w:pPr>
      <w:bookmarkStart w:id="23" w:name="T_0130_Befunde_Neuropsychologische_Diagn"/>
      <w:r w:rsidRPr="005F038F">
        <w:t>Das ISR (ICD-10-Symptomrating, Tritt et al., 2008) orientiert sich an der Einteilung im ICD-10 und erfasst die wichtigsten Symptombereiche und deren Intensität (Cut-Off-Werte in Klammern). Auf den verschiedenen Skalen wurden folgende Werte erreicht (</w:t>
      </w:r>
      <w:proofErr w:type="spellStart"/>
      <w:r w:rsidRPr="005F038F">
        <w:t>prä</w:t>
      </w:r>
      <w:proofErr w:type="spellEnd"/>
      <w:r w:rsidRPr="005F038F">
        <w:t xml:space="preserve">; </w:t>
      </w:r>
      <w:proofErr w:type="spellStart"/>
      <w:r w:rsidRPr="005F038F">
        <w:t>post</w:t>
      </w:r>
      <w:proofErr w:type="spellEnd"/>
      <w:r w:rsidRPr="005F038F">
        <w:t>):</w:t>
      </w:r>
    </w:p>
    <w:p w14:paraId="03C99178" w14:textId="77777777" w:rsidR="005F038F" w:rsidRPr="005F038F" w:rsidRDefault="005F038F" w:rsidP="00E126EF">
      <w:pPr>
        <w:ind w:right="-2836"/>
      </w:pPr>
      <w:r w:rsidRPr="005F038F">
        <w:t>Depression: 2,5; (&lt;1: unauffällig; 1-2: leicht erhöht; 2-3: deutlich erhöht; &gt;3: stark erhöht)</w:t>
      </w:r>
    </w:p>
    <w:p w14:paraId="79A4A58C" w14:textId="77777777" w:rsidR="005F038F" w:rsidRPr="005F038F" w:rsidRDefault="005F038F" w:rsidP="00E126EF">
      <w:pPr>
        <w:ind w:right="-2836"/>
      </w:pPr>
      <w:r w:rsidRPr="005F038F">
        <w:t>Angst: 1,5; (&lt;1: unauffällig; 1-2: leicht erhöht; 2-3: deutlich erhöht; &gt;3: stark erhöht)</w:t>
      </w:r>
    </w:p>
    <w:p w14:paraId="087DE783" w14:textId="77777777" w:rsidR="005F038F" w:rsidRPr="005F038F" w:rsidRDefault="005F038F" w:rsidP="00E126EF">
      <w:pPr>
        <w:ind w:right="-2836"/>
      </w:pPr>
      <w:r w:rsidRPr="005F038F">
        <w:t>Zwang: 3,33; (&lt;1: unauffällig; 1-2: leicht erhöht; 2-3: deutlich erhöht; &gt;3: stark erhöht)</w:t>
      </w:r>
    </w:p>
    <w:p w14:paraId="3B52CC85" w14:textId="77777777" w:rsidR="005F038F" w:rsidRPr="005F038F" w:rsidRDefault="005F038F" w:rsidP="00E126EF">
      <w:pPr>
        <w:ind w:right="-2836"/>
      </w:pPr>
      <w:r w:rsidRPr="005F038F">
        <w:t>Somatisierung: 0; (&lt;0,75: unauffällig; 0,75-1,25: leicht erhöht; 1,25-2,67: deutlich erhöht; &gt;2,67: stark erhöht)</w:t>
      </w:r>
    </w:p>
    <w:p w14:paraId="39F3BF1B" w14:textId="77777777" w:rsidR="005F038F" w:rsidRPr="005F038F" w:rsidRDefault="005F038F" w:rsidP="00E126EF">
      <w:pPr>
        <w:ind w:right="-2836"/>
      </w:pPr>
      <w:r w:rsidRPr="005F038F">
        <w:t>Essstörung: 0,67; (&lt;0,67: unauffällig; 0,67-1,5: leicht erhöht; 1,5-2,75: deutlich erhöht; &gt;3: stark erhöht)</w:t>
      </w:r>
    </w:p>
    <w:p w14:paraId="2AF48263" w14:textId="77777777" w:rsidR="005F038F" w:rsidRPr="005F038F" w:rsidRDefault="005F038F" w:rsidP="00E126EF">
      <w:pPr>
        <w:ind w:right="-2836"/>
      </w:pPr>
      <w:r w:rsidRPr="005F038F">
        <w:t>Gesamtskala: 1,67; (&lt;0,6: unauffällig; 0,6-0,9: leicht erhöht; 0,9-1,7: deutlich erhöht; &gt;1,7 stark erhöht)</w:t>
      </w:r>
    </w:p>
    <w:bookmarkEnd w:id="23"/>
    <w:p w14:paraId="21B8E63B" w14:textId="77777777" w:rsidR="00711A0A" w:rsidRDefault="00711A0A" w:rsidP="00E126EF">
      <w:pPr>
        <w:spacing w:after="0"/>
        <w:ind w:right="-2836"/>
        <w:rPr>
          <w:rFonts w:cs="Arial"/>
          <w:b/>
          <w:bCs/>
        </w:rPr>
      </w:pPr>
    </w:p>
    <w:p w14:paraId="4D653528" w14:textId="77777777" w:rsidR="007C0330" w:rsidRPr="004E41CF" w:rsidRDefault="007C0330" w:rsidP="00E126EF">
      <w:pPr>
        <w:spacing w:after="0"/>
        <w:ind w:right="-2836"/>
        <w:rPr>
          <w:rFonts w:cs="Arial"/>
          <w:b/>
          <w:bCs/>
        </w:rPr>
      </w:pPr>
      <w:r w:rsidRPr="004E41CF">
        <w:rPr>
          <w:rFonts w:cs="Arial"/>
          <w:b/>
          <w:bCs/>
        </w:rPr>
        <w:t>Körperlicher Untersuchungsbefund</w:t>
      </w:r>
    </w:p>
    <w:p w14:paraId="219D78DA" w14:textId="77777777" w:rsidR="005F038F" w:rsidRPr="005F038F" w:rsidRDefault="005F038F" w:rsidP="00E126EF">
      <w:pPr>
        <w:ind w:right="-2836"/>
      </w:pPr>
      <w:bookmarkStart w:id="24" w:name="T_0114_Befunde_Körperlicher_Untersuchung"/>
      <w:r w:rsidRPr="005F038F">
        <w:t xml:space="preserve">Anwesende Zeugin bei der körperlichen Untersuchung: Fr. Emmerich (Pflege) </w:t>
      </w:r>
    </w:p>
    <w:p w14:paraId="660D27EE" w14:textId="77777777" w:rsidR="005F038F" w:rsidRPr="005F038F" w:rsidRDefault="005F038F" w:rsidP="00E126EF">
      <w:pPr>
        <w:ind w:right="-2836"/>
      </w:pPr>
      <w:r w:rsidRPr="005F038F">
        <w:t>Größe: 153 cm, Gewicht: 43kg, BMI 18,4kg/m².</w:t>
      </w:r>
    </w:p>
    <w:p w14:paraId="1F6BE344" w14:textId="77777777" w:rsidR="005F038F" w:rsidRPr="005F038F" w:rsidRDefault="005F038F" w:rsidP="00E126EF">
      <w:pPr>
        <w:ind w:right="-2836"/>
      </w:pPr>
      <w:r w:rsidRPr="005F038F">
        <w:t>Integument: Vereinzelte Nävi.</w:t>
      </w:r>
    </w:p>
    <w:p w14:paraId="2C667009" w14:textId="77777777" w:rsidR="005F038F" w:rsidRPr="005F038F" w:rsidRDefault="005F038F" w:rsidP="00E126EF">
      <w:pPr>
        <w:ind w:right="-2836"/>
      </w:pPr>
      <w:r w:rsidRPr="005F038F">
        <w:t>Kopf/Hals: Augen, Gehör- und Nasengänge unauffällig. Gebiss saniert. Rachen reizlos. Zunge feucht, etwas belegt.</w:t>
      </w:r>
    </w:p>
    <w:p w14:paraId="144EC45C" w14:textId="77777777" w:rsidR="005F038F" w:rsidRPr="005F038F" w:rsidRDefault="005F038F" w:rsidP="00E126EF">
      <w:pPr>
        <w:ind w:right="-2836"/>
      </w:pPr>
      <w:r w:rsidRPr="005F038F">
        <w:t>Atmungsorgane: Eupnoe, seitengleiche Belüftung, sonorer Klopfschall, Vesikuläratmen.</w:t>
      </w:r>
    </w:p>
    <w:p w14:paraId="3979D9EE" w14:textId="77777777" w:rsidR="005F038F" w:rsidRPr="005F038F" w:rsidRDefault="005F038F" w:rsidP="00E126EF">
      <w:pPr>
        <w:ind w:right="-2836"/>
      </w:pPr>
      <w:r w:rsidRPr="005F038F">
        <w:t xml:space="preserve">Herz-Kreislauf-System: HT rhythmisch, rein; 58 bpm; keine </w:t>
      </w:r>
      <w:proofErr w:type="spellStart"/>
      <w:r w:rsidRPr="005F038F">
        <w:t>vitiumtypischen</w:t>
      </w:r>
      <w:proofErr w:type="spellEnd"/>
      <w:r w:rsidRPr="005F038F">
        <w:t xml:space="preserve"> Geräusche. RR 122/83 </w:t>
      </w:r>
      <w:proofErr w:type="spellStart"/>
      <w:r w:rsidRPr="005F038F">
        <w:t>mmHg</w:t>
      </w:r>
      <w:proofErr w:type="spellEnd"/>
      <w:r w:rsidRPr="005F038F">
        <w:t>. Pulsstatus unauffällig, Venen unauffällig.</w:t>
      </w:r>
    </w:p>
    <w:p w14:paraId="29DBDBC5" w14:textId="77777777" w:rsidR="005F038F" w:rsidRPr="005F038F" w:rsidRDefault="005F038F" w:rsidP="00E126EF">
      <w:pPr>
        <w:ind w:right="-2836"/>
      </w:pPr>
      <w:r w:rsidRPr="005F038F">
        <w:t xml:space="preserve">Abdomen: weich, kein Druckschmerz, lebhafte Darmgeräusche, keine </w:t>
      </w:r>
      <w:proofErr w:type="spellStart"/>
      <w:r w:rsidRPr="005F038F">
        <w:t>Organomegalie</w:t>
      </w:r>
      <w:proofErr w:type="spellEnd"/>
      <w:r w:rsidRPr="005F038F">
        <w:t>. Nierenlogen klopfindolent.</w:t>
      </w:r>
    </w:p>
    <w:p w14:paraId="54F1D416" w14:textId="77777777" w:rsidR="005F038F" w:rsidRPr="005F038F" w:rsidRDefault="005F038F" w:rsidP="00E126EF">
      <w:pPr>
        <w:ind w:right="-2836"/>
      </w:pPr>
      <w:r w:rsidRPr="005F038F">
        <w:t xml:space="preserve">Bewegungsapparat: Gelenke frei beweglich. WS klopfindolent, Beweglichkeit frei. </w:t>
      </w:r>
    </w:p>
    <w:p w14:paraId="67239EDC" w14:textId="77777777" w:rsidR="005F038F" w:rsidRPr="005F038F" w:rsidRDefault="005F038F" w:rsidP="00E126EF">
      <w:pPr>
        <w:ind w:right="-2836"/>
      </w:pPr>
      <w:r w:rsidRPr="005F038F">
        <w:t xml:space="preserve">Neurostatus: HWS frei beweglich, kein Meningismus. Hirnnerven: regelrecht, insbes. </w:t>
      </w:r>
      <w:proofErr w:type="spellStart"/>
      <w:r w:rsidRPr="005F038F">
        <w:t>bds</w:t>
      </w:r>
      <w:proofErr w:type="spellEnd"/>
      <w:r w:rsidRPr="005F038F">
        <w:t xml:space="preserve">. keine faziale Mundastschwäche, Motorik: Allseits volle Kraftentfaltung der Extremitäten (KG 5/5), Reflexe: MER allseits mittellebhaft und seitengleich, </w:t>
      </w:r>
      <w:proofErr w:type="spellStart"/>
      <w:r w:rsidRPr="005F038F">
        <w:t>bds</w:t>
      </w:r>
      <w:proofErr w:type="spellEnd"/>
      <w:r w:rsidRPr="005F038F">
        <w:t>. kein Babinski, Sensibilität (</w:t>
      </w:r>
      <w:proofErr w:type="spellStart"/>
      <w:r w:rsidRPr="005F038F">
        <w:t>Aesthesie</w:t>
      </w:r>
      <w:proofErr w:type="spellEnd"/>
      <w:r w:rsidRPr="005F038F">
        <w:t xml:space="preserve">, Algesie): allseits regelrecht, Koordination: </w:t>
      </w:r>
      <w:proofErr w:type="spellStart"/>
      <w:r w:rsidRPr="005F038F">
        <w:t>Eudiadochokinese</w:t>
      </w:r>
      <w:proofErr w:type="spellEnd"/>
      <w:r w:rsidRPr="005F038F">
        <w:t xml:space="preserve"> </w:t>
      </w:r>
      <w:proofErr w:type="spellStart"/>
      <w:r w:rsidRPr="005F038F">
        <w:t>bds</w:t>
      </w:r>
      <w:proofErr w:type="spellEnd"/>
      <w:r w:rsidRPr="005F038F">
        <w:t xml:space="preserve">., FNV </w:t>
      </w:r>
      <w:proofErr w:type="spellStart"/>
      <w:r w:rsidRPr="005F038F">
        <w:t>bds</w:t>
      </w:r>
      <w:proofErr w:type="spellEnd"/>
      <w:r w:rsidRPr="005F038F">
        <w:t xml:space="preserve">. u. KHV </w:t>
      </w:r>
      <w:proofErr w:type="spellStart"/>
      <w:r w:rsidRPr="005F038F">
        <w:t>bds</w:t>
      </w:r>
      <w:proofErr w:type="spellEnd"/>
      <w:r w:rsidRPr="005F038F">
        <w:t xml:space="preserve">. metrisch, Stand und Gang unauffällig. </w:t>
      </w:r>
    </w:p>
    <w:p w14:paraId="3EB52390" w14:textId="5C924CBD" w:rsidR="007C0330" w:rsidRDefault="005F038F" w:rsidP="00E126EF">
      <w:pPr>
        <w:ind w:right="-2836"/>
        <w:rPr>
          <w:rFonts w:cs="Arial"/>
          <w:bCs/>
        </w:rPr>
      </w:pPr>
      <w:r w:rsidRPr="005F038F">
        <w:t xml:space="preserve">Sonstiges: Mammae, Genitale und Lymphknotenstatus nicht untersucht. </w:t>
      </w:r>
      <w:bookmarkEnd w:id="24"/>
    </w:p>
    <w:p w14:paraId="46221198" w14:textId="77777777" w:rsidR="00711A0A" w:rsidRDefault="00711A0A" w:rsidP="00E126EF">
      <w:pPr>
        <w:spacing w:after="0"/>
        <w:ind w:right="-2836"/>
        <w:rPr>
          <w:rFonts w:cs="Arial"/>
          <w:b/>
          <w:bCs/>
        </w:rPr>
      </w:pPr>
    </w:p>
    <w:p w14:paraId="2409DC99" w14:textId="77777777" w:rsidR="007C0330" w:rsidRPr="004E41CF" w:rsidRDefault="007C0330" w:rsidP="00E126EF">
      <w:pPr>
        <w:spacing w:after="0"/>
        <w:ind w:right="-2836"/>
        <w:rPr>
          <w:rFonts w:cs="Arial"/>
          <w:b/>
          <w:bCs/>
        </w:rPr>
      </w:pPr>
      <w:r w:rsidRPr="004E41CF">
        <w:rPr>
          <w:rFonts w:cs="Arial"/>
          <w:b/>
          <w:bCs/>
        </w:rPr>
        <w:t>EKG</w:t>
      </w:r>
    </w:p>
    <w:p w14:paraId="574B23CA" w14:textId="77777777" w:rsidR="005F038F" w:rsidRPr="005F038F" w:rsidRDefault="005F038F" w:rsidP="00E126EF">
      <w:pPr>
        <w:ind w:right="-2836"/>
      </w:pPr>
      <w:bookmarkStart w:id="25" w:name="T_0126_Befunde_EKG"/>
      <w:r w:rsidRPr="005F038F">
        <w:t xml:space="preserve">Bradykarder Sinusrhythmus, Frequenz 56/Min., </w:t>
      </w:r>
      <w:proofErr w:type="spellStart"/>
      <w:r w:rsidRPr="005F038F">
        <w:t>Steiltyp</w:t>
      </w:r>
      <w:proofErr w:type="spellEnd"/>
      <w:r w:rsidRPr="005F038F">
        <w:t xml:space="preserve">. P-Welle doppelgipflig, Überleitung und Erregungsrückbildung unauffällig. </w:t>
      </w:r>
      <w:proofErr w:type="spellStart"/>
      <w:r w:rsidRPr="005F038F">
        <w:t>QTc</w:t>
      </w:r>
      <w:proofErr w:type="spellEnd"/>
      <w:r w:rsidRPr="005F038F">
        <w:t xml:space="preserve"> 442 </w:t>
      </w:r>
      <w:proofErr w:type="spellStart"/>
      <w:r w:rsidRPr="005F038F">
        <w:t>ms</w:t>
      </w:r>
      <w:proofErr w:type="spellEnd"/>
      <w:r w:rsidRPr="005F038F">
        <w:t xml:space="preserve"> (113 %).</w:t>
      </w:r>
    </w:p>
    <w:p w14:paraId="29608E09" w14:textId="78A8EE32" w:rsidR="007C0330" w:rsidRDefault="005F038F" w:rsidP="00E126EF">
      <w:pPr>
        <w:ind w:right="-2836"/>
        <w:rPr>
          <w:rFonts w:cs="Arial"/>
          <w:bCs/>
        </w:rPr>
      </w:pPr>
      <w:r w:rsidRPr="005F038F">
        <w:t xml:space="preserve">P: Nach Entlassung </w:t>
      </w:r>
      <w:proofErr w:type="spellStart"/>
      <w:r w:rsidRPr="005F038F">
        <w:t>Herzecho</w:t>
      </w:r>
      <w:proofErr w:type="spellEnd"/>
      <w:r w:rsidRPr="005F038F">
        <w:t xml:space="preserve"> im Verlauf. </w:t>
      </w:r>
      <w:bookmarkEnd w:id="25"/>
    </w:p>
    <w:p w14:paraId="7835A870" w14:textId="77777777" w:rsidR="007A3D34" w:rsidRPr="00AF3763" w:rsidRDefault="007A3D34" w:rsidP="00E126EF">
      <w:pPr>
        <w:spacing w:after="0"/>
        <w:ind w:right="-2836"/>
        <w:rPr>
          <w:rFonts w:cs="Arial"/>
        </w:rPr>
      </w:pPr>
    </w:p>
    <w:p w14:paraId="3D8BC13B" w14:textId="77777777" w:rsidR="00D104FA" w:rsidRDefault="00D104FA" w:rsidP="00E126EF">
      <w:pPr>
        <w:spacing w:after="0"/>
        <w:ind w:right="-2836"/>
        <w:jc w:val="left"/>
        <w:rPr>
          <w:rFonts w:cs="Arial"/>
          <w:b/>
          <w:bCs/>
        </w:rPr>
      </w:pPr>
      <w:r>
        <w:rPr>
          <w:rFonts w:cs="Arial"/>
          <w:b/>
          <w:bCs/>
        </w:rPr>
        <w:t>Beschreibung des therapeutischen Angebotes</w:t>
      </w:r>
    </w:p>
    <w:p w14:paraId="3580C7AE" w14:textId="5A565BA3" w:rsidR="00D104FA" w:rsidRPr="005F038F" w:rsidRDefault="005F038F" w:rsidP="00E126EF">
      <w:pPr>
        <w:ind w:right="-2836"/>
      </w:pPr>
      <w:bookmarkStart w:id="26" w:name="T_0145_Entlassung_Beschreibung_des_thera"/>
      <w:r w:rsidRPr="005F038F">
        <w:t>Unser Therapiekonzept ist tiefenpsychologisch fundiert, verhaltenstherapeutisch ergänzt und hypnosystemisch optimiert. Alle therapeutischen Prozesse werden stets ärztlich geplant und validiert. Das therapeutische Angebot umfasst intensive Einzelgespräche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26"/>
      <w:r w:rsidR="00D104FA" w:rsidRPr="005F038F">
        <w:t xml:space="preserve"> </w:t>
      </w:r>
    </w:p>
    <w:p w14:paraId="2879307C" w14:textId="77777777" w:rsidR="00984F23" w:rsidRDefault="00984F23" w:rsidP="00E126EF">
      <w:pPr>
        <w:spacing w:after="0"/>
        <w:ind w:right="-2836"/>
        <w:rPr>
          <w:b/>
        </w:rPr>
      </w:pPr>
    </w:p>
    <w:p w14:paraId="0FECF697" w14:textId="77777777" w:rsidR="00AA03FF" w:rsidRDefault="00AA03FF" w:rsidP="00E126EF">
      <w:pPr>
        <w:spacing w:after="0"/>
        <w:ind w:right="-2836"/>
        <w:rPr>
          <w:b/>
        </w:rPr>
      </w:pPr>
    </w:p>
    <w:p w14:paraId="3362896C" w14:textId="77777777" w:rsidR="00AA03FF" w:rsidRDefault="00AA03FF" w:rsidP="00E126EF">
      <w:pPr>
        <w:spacing w:after="0"/>
        <w:ind w:right="-2836"/>
        <w:rPr>
          <w:b/>
        </w:rPr>
      </w:pPr>
    </w:p>
    <w:p w14:paraId="4C45C975" w14:textId="10BCBB1A" w:rsidR="00D7372A" w:rsidRDefault="008631F3" w:rsidP="00E126EF">
      <w:pPr>
        <w:spacing w:after="0"/>
        <w:ind w:right="-2836"/>
        <w:rPr>
          <w:b/>
        </w:rPr>
      </w:pPr>
      <w:r>
        <w:rPr>
          <w:b/>
        </w:rPr>
        <w:t>B</w:t>
      </w:r>
      <w:r w:rsidR="005B0033">
        <w:rPr>
          <w:b/>
        </w:rPr>
        <w:t xml:space="preserve">isheriger </w:t>
      </w:r>
      <w:r w:rsidR="00D7372A" w:rsidRPr="00A84C1E">
        <w:rPr>
          <w:b/>
        </w:rPr>
        <w:t>Verlauf</w:t>
      </w:r>
      <w:r>
        <w:rPr>
          <w:b/>
        </w:rPr>
        <w:t xml:space="preserve"> und Begründung der Verlängerung</w:t>
      </w:r>
    </w:p>
    <w:p w14:paraId="7C00658C" w14:textId="5983977B" w:rsidR="008416FB" w:rsidRPr="008416FB" w:rsidRDefault="008416FB" w:rsidP="00E126EF">
      <w:pPr>
        <w:pStyle w:val="Listenabsatz"/>
        <w:ind w:left="0" w:right="-2836"/>
        <w:jc w:val="both"/>
        <w:rPr>
          <w:rFonts w:ascii="Arial" w:eastAsia="Times New Roman" w:hAnsi="Arial" w:cs="Times New Roman"/>
          <w:szCs w:val="24"/>
          <w:lang w:eastAsia="de-DE"/>
        </w:rPr>
      </w:pPr>
      <w:bookmarkStart w:id="27" w:name="T_0135_Diagnostische_Bewertung_Therapie_"/>
      <w:bookmarkStart w:id="28" w:name="__DdeLink__762_1335974120"/>
      <w:bookmarkStart w:id="29" w:name="__DdeLink__130_3913153860"/>
      <w:bookmarkStart w:id="30" w:name="__DdeLink__2603_3397105140"/>
      <w:bookmarkStart w:id="31" w:name="__DdeLink__134_3913153860"/>
      <w:bookmarkEnd w:id="27"/>
      <w:r w:rsidRPr="008416FB">
        <w:rPr>
          <w:rFonts w:ascii="Arial" w:eastAsia="Times New Roman" w:hAnsi="Arial" w:cs="Times New Roman"/>
          <w:szCs w:val="24"/>
          <w:lang w:eastAsia="de-DE"/>
        </w:rPr>
        <w:t xml:space="preserve">Frau </w:t>
      </w:r>
      <w:r>
        <w:rPr>
          <w:rFonts w:ascii="Arial" w:eastAsia="Times New Roman" w:hAnsi="Arial" w:cs="Times New Roman"/>
          <w:szCs w:val="24"/>
          <w:lang w:eastAsia="de-DE"/>
        </w:rPr>
        <w:t>F</w:t>
      </w:r>
      <w:r w:rsidRPr="008416FB">
        <w:rPr>
          <w:rFonts w:ascii="Arial" w:eastAsia="Times New Roman" w:hAnsi="Arial" w:cs="Times New Roman"/>
          <w:szCs w:val="24"/>
          <w:lang w:eastAsia="de-DE"/>
        </w:rPr>
        <w:t>. konnte sich gut auf die stationäre Behandlung einlassen und zeigte sich bereits durch die Aufnahme etwas entlastet. Sie nahm von Anfang an motiviert an den Therapien teil, engagierte sich für die Themen von Mitklient</w:t>
      </w:r>
      <w:r w:rsidR="00E126EF">
        <w:rPr>
          <w:rFonts w:ascii="Arial" w:eastAsia="Times New Roman" w:hAnsi="Arial" w:cs="Times New Roman"/>
          <w:szCs w:val="24"/>
          <w:lang w:eastAsia="de-DE"/>
        </w:rPr>
        <w:t>*inn</w:t>
      </w:r>
      <w:r w:rsidRPr="008416FB">
        <w:rPr>
          <w:rFonts w:ascii="Arial" w:eastAsia="Times New Roman" w:hAnsi="Arial" w:cs="Times New Roman"/>
          <w:szCs w:val="24"/>
          <w:lang w:eastAsia="de-DE"/>
        </w:rPr>
        <w:t>en, zeigte sich jedoch bezüglich des Einbringens eigener Themen zurückhaltend.</w:t>
      </w:r>
      <w:bookmarkEnd w:id="28"/>
      <w:bookmarkEnd w:id="29"/>
      <w:r>
        <w:rPr>
          <w:rFonts w:ascii="Arial" w:eastAsia="Times New Roman" w:hAnsi="Arial" w:cs="Times New Roman"/>
          <w:szCs w:val="24"/>
          <w:lang w:eastAsia="de-DE"/>
        </w:rPr>
        <w:t xml:space="preserve"> Schon innerhalb der ersten beiden Wochen wurde deutlich, wie ungewohnt es für Frau F. ist, sich Raum zu nehmen für sich und ihre Themen. Schnell tendiert sie dazu, sich unterzuordnen und in die zweite Reihe zu stellen, reagiert innerlich häufig aber mit Ärger, den sie jedoch </w:t>
      </w:r>
      <w:r w:rsidR="00E126EF">
        <w:rPr>
          <w:rFonts w:ascii="Arial" w:eastAsia="Times New Roman" w:hAnsi="Arial" w:cs="Times New Roman"/>
          <w:szCs w:val="24"/>
          <w:lang w:eastAsia="de-DE"/>
        </w:rPr>
        <w:t>nur indirekt</w:t>
      </w:r>
      <w:r>
        <w:rPr>
          <w:rFonts w:ascii="Arial" w:eastAsia="Times New Roman" w:hAnsi="Arial" w:cs="Times New Roman"/>
          <w:szCs w:val="24"/>
          <w:lang w:eastAsia="de-DE"/>
        </w:rPr>
        <w:t xml:space="preserve"> kommunizieren kann. </w:t>
      </w:r>
    </w:p>
    <w:p w14:paraId="2DBC25DA" w14:textId="74161BB6" w:rsidR="00E126EF" w:rsidRDefault="008416FB" w:rsidP="00E126EF">
      <w:pPr>
        <w:pStyle w:val="Listenabsatz"/>
        <w:ind w:left="0" w:right="-2836"/>
        <w:jc w:val="both"/>
        <w:rPr>
          <w:rFonts w:ascii="Arial" w:eastAsia="Times New Roman" w:hAnsi="Arial" w:cs="Times New Roman"/>
          <w:szCs w:val="24"/>
          <w:lang w:eastAsia="de-DE"/>
        </w:rPr>
      </w:pPr>
      <w:r w:rsidRPr="008416FB">
        <w:rPr>
          <w:rFonts w:ascii="Arial" w:eastAsia="Times New Roman" w:hAnsi="Arial" w:cs="Times New Roman"/>
          <w:szCs w:val="24"/>
          <w:lang w:eastAsia="de-DE"/>
        </w:rPr>
        <w:t>Mithilfe des oben beschriebenen Therapiekonzepts gelingt es Fr. F. momentan</w:t>
      </w:r>
      <w:r w:rsidR="00E126EF">
        <w:rPr>
          <w:rFonts w:ascii="Arial" w:eastAsia="Times New Roman" w:hAnsi="Arial" w:cs="Times New Roman"/>
          <w:szCs w:val="24"/>
          <w:lang w:eastAsia="de-DE"/>
        </w:rPr>
        <w:t>,</w:t>
      </w:r>
      <w:r w:rsidRPr="008416FB">
        <w:rPr>
          <w:rFonts w:ascii="Arial" w:eastAsia="Times New Roman" w:hAnsi="Arial" w:cs="Times New Roman"/>
          <w:szCs w:val="24"/>
          <w:lang w:eastAsia="de-DE"/>
        </w:rPr>
        <w:t xml:space="preserve"> </w:t>
      </w:r>
      <w:bookmarkStart w:id="32" w:name="__DdeLink__533_1048317122"/>
      <w:r w:rsidRPr="008416FB">
        <w:rPr>
          <w:rFonts w:ascii="Arial" w:eastAsia="Times New Roman" w:hAnsi="Arial" w:cs="Times New Roman"/>
          <w:szCs w:val="24"/>
          <w:lang w:eastAsia="de-DE"/>
        </w:rPr>
        <w:t>die</w:t>
      </w:r>
      <w:r w:rsidR="00E126EF">
        <w:rPr>
          <w:rFonts w:ascii="Arial" w:eastAsia="Times New Roman" w:hAnsi="Arial" w:cs="Times New Roman"/>
          <w:szCs w:val="24"/>
          <w:lang w:eastAsia="de-DE"/>
        </w:rPr>
        <w:t>se</w:t>
      </w:r>
      <w:r w:rsidRPr="008416FB">
        <w:rPr>
          <w:rFonts w:ascii="Arial" w:eastAsia="Times New Roman" w:hAnsi="Arial" w:cs="Times New Roman"/>
          <w:szCs w:val="24"/>
          <w:lang w:eastAsia="de-DE"/>
        </w:rPr>
        <w:t xml:space="preserve"> intrapsychischen und bisher unbewussten Erlebensmuster und deren Einfluss auf ihre Symptome besser zu verstehen</w:t>
      </w:r>
      <w:bookmarkEnd w:id="32"/>
      <w:r w:rsidRPr="008416FB">
        <w:rPr>
          <w:rFonts w:ascii="Arial" w:eastAsia="Times New Roman" w:hAnsi="Arial" w:cs="Times New Roman"/>
          <w:szCs w:val="24"/>
          <w:lang w:eastAsia="de-DE"/>
        </w:rPr>
        <w:t xml:space="preserve">. </w:t>
      </w:r>
      <w:r w:rsidR="00E126EF">
        <w:rPr>
          <w:rFonts w:ascii="Arial" w:eastAsia="Times New Roman" w:hAnsi="Arial" w:cs="Times New Roman"/>
          <w:szCs w:val="24"/>
          <w:lang w:eastAsia="de-DE"/>
        </w:rPr>
        <w:t>Zudem ist es ihr schrittweise möglich, ihr Erleben in Zusammenhang mit biografischen Erfahrungen zu bringen. So bemerkt sie, wie die Wendung von Ärger gegen sich selbst und Selbstabwertung in Glaubenssätzen wie „ich bin nicht gut genug“ eine Strategie war, um sich wichtige Zuwendung und Aufmerksamkeit zu sichern. Dadurch dass sie die frühe Sinnhaftigkeit ihres Erlebens und Verhaltens erkennt, scheint Frau F. etwas freundlicher mit sich zu werden.</w:t>
      </w:r>
    </w:p>
    <w:p w14:paraId="28396BC0" w14:textId="0C4F0D20" w:rsidR="00E126EF" w:rsidRDefault="00E126EF" w:rsidP="00E126EF">
      <w:pPr>
        <w:pStyle w:val="Listenabsatz"/>
        <w:ind w:left="0" w:right="-2836"/>
        <w:jc w:val="both"/>
        <w:rPr>
          <w:rFonts w:ascii="Arial" w:eastAsia="Times New Roman" w:hAnsi="Arial" w:cs="Times New Roman"/>
          <w:szCs w:val="24"/>
          <w:lang w:eastAsia="de-DE"/>
        </w:rPr>
      </w:pPr>
      <w:r>
        <w:rPr>
          <w:rFonts w:ascii="Arial" w:eastAsia="Times New Roman" w:hAnsi="Arial" w:cs="Times New Roman"/>
          <w:szCs w:val="24"/>
          <w:lang w:eastAsia="de-DE"/>
        </w:rPr>
        <w:t xml:space="preserve">Gleichzeitig gelingt es ihr aktuell ohne therapeutische Hilfe noch nicht selbstständig, einen Weg aus Selbstabwertung und </w:t>
      </w:r>
      <w:proofErr w:type="spellStart"/>
      <w:r>
        <w:rPr>
          <w:rFonts w:ascii="Arial" w:eastAsia="Times New Roman" w:hAnsi="Arial" w:cs="Times New Roman"/>
          <w:szCs w:val="24"/>
          <w:lang w:eastAsia="de-DE"/>
        </w:rPr>
        <w:t>Grübelschleifen</w:t>
      </w:r>
      <w:proofErr w:type="spellEnd"/>
      <w:r>
        <w:rPr>
          <w:rFonts w:ascii="Arial" w:eastAsia="Times New Roman" w:hAnsi="Arial" w:cs="Times New Roman"/>
          <w:szCs w:val="24"/>
          <w:lang w:eastAsia="de-DE"/>
        </w:rPr>
        <w:t xml:space="preserve"> zu finden. Ihre Wut kann sie noch kaum anderen gegenüber ausdrücken. </w:t>
      </w:r>
    </w:p>
    <w:bookmarkEnd w:id="30"/>
    <w:bookmarkEnd w:id="31"/>
    <w:p w14:paraId="1BD8049B" w14:textId="46E6BD3F" w:rsidR="008416FB" w:rsidRPr="008416FB" w:rsidRDefault="008416FB" w:rsidP="00E126EF">
      <w:pPr>
        <w:ind w:right="-2836"/>
      </w:pPr>
      <w:r w:rsidRPr="008416FB">
        <w:t xml:space="preserve">Um den Prozess sinnhaft mit der Patientin fortzuführen und ihr eine Übertragung in den Alltag zu ermöglichen, braucht es sowohl eine weitere Zeit der Festigung neuer Verhaltens- und Denkmuster als auch eine anschließende Rückfallprophylaxe. Gerade unser stationäres gruppentherapeutisches Konzept stellt sicher, dass Frau </w:t>
      </w:r>
      <w:r w:rsidR="00E126EF">
        <w:t>F</w:t>
      </w:r>
      <w:r w:rsidRPr="008416FB">
        <w:t xml:space="preserve">. weiterhin zahlreiche Gelegenheiten bekommt, im Rahmen von nonverbalen Verfahren </w:t>
      </w:r>
      <w:r w:rsidR="00E126EF">
        <w:t>ein Gespür für die eigenen Wünsche zu bekommen sowie</w:t>
      </w:r>
      <w:r w:rsidRPr="008416FB">
        <w:t xml:space="preserve"> durch den Austausch mit Mitklient</w:t>
      </w:r>
      <w:r w:rsidR="00E126EF">
        <w:t>*inn</w:t>
      </w:r>
      <w:r w:rsidRPr="008416FB">
        <w:t>en korrigierende Beziehungserfahrungen zu machen</w:t>
      </w:r>
      <w:r w:rsidR="00E126EF">
        <w:t xml:space="preserve"> (Wertschätzung ihrer Person, Ausdruck von Wut)</w:t>
      </w:r>
      <w:r w:rsidRPr="008416FB">
        <w:t>, die in diesem Ausmaß in ambulanter Behandlung nicht möglich wären.</w:t>
      </w:r>
    </w:p>
    <w:p w14:paraId="493571F8" w14:textId="1295EA4D" w:rsidR="008416FB" w:rsidRPr="008416FB" w:rsidRDefault="008416FB" w:rsidP="00E126EF">
      <w:pPr>
        <w:ind w:right="-2836"/>
      </w:pPr>
      <w:r w:rsidRPr="008416FB">
        <w:t xml:space="preserve">Wir halten eine Weiterbehandlung der Patientin zur Stabilisierung und Vorbereitung auf die beruflichen und familiären Ansprüche für zusätzliche </w:t>
      </w:r>
      <w:r w:rsidR="00E126EF">
        <w:t>14</w:t>
      </w:r>
      <w:r w:rsidRPr="008416FB">
        <w:t xml:space="preserve"> Tage medizinisch und psychotherapeutisch unbedingt für indiziert. Bei einer vorzeitigen Entlassung besteht das er-höhte Risiko einer erneuten Dekompensation wegen Überforderung und einer Verstärkung der </w:t>
      </w:r>
      <w:r w:rsidR="00E126EF">
        <w:t>depressiven</w:t>
      </w:r>
      <w:r w:rsidRPr="008416FB">
        <w:t xml:space="preserve"> Symptomatik, was eine Erhöhung der weiteren Behandlungskosten für weitere Akutmaßnahmen nach sich ziehen würde. </w:t>
      </w:r>
    </w:p>
    <w:p w14:paraId="1383540C" w14:textId="120C530C" w:rsidR="00271237" w:rsidRPr="008416FB" w:rsidRDefault="008416FB" w:rsidP="00E126EF">
      <w:pPr>
        <w:ind w:right="-2836"/>
        <w:rPr>
          <w:rFonts w:cs="Arial"/>
          <w:b/>
          <w:bCs/>
        </w:rPr>
      </w:pPr>
      <w:r w:rsidRPr="008416FB">
        <w:rPr>
          <w:rFonts w:cs="Arial"/>
          <w:b/>
          <w:bCs/>
        </w:rPr>
        <w:t xml:space="preserve">Wir bitten daher um eine weitere Kostenzusage bis einschließlich </w:t>
      </w:r>
      <w:r w:rsidR="00E126EF">
        <w:rPr>
          <w:rFonts w:cs="Arial"/>
          <w:b/>
          <w:bCs/>
        </w:rPr>
        <w:t>21</w:t>
      </w:r>
      <w:r w:rsidRPr="008416FB">
        <w:rPr>
          <w:rFonts w:cs="Arial"/>
          <w:b/>
          <w:bCs/>
        </w:rPr>
        <w:t>.03.2025.</w:t>
      </w:r>
    </w:p>
    <w:p w14:paraId="45ABD853" w14:textId="77777777" w:rsidR="008416FB" w:rsidRPr="00727D14" w:rsidRDefault="008416FB" w:rsidP="00E126EF">
      <w:pPr>
        <w:ind w:right="-2836"/>
        <w:rPr>
          <w:rFonts w:cs="Arial"/>
        </w:rPr>
      </w:pPr>
    </w:p>
    <w:p w14:paraId="303BFF7E" w14:textId="77777777" w:rsidR="00255374" w:rsidRDefault="00255374" w:rsidP="00E126EF">
      <w:pPr>
        <w:ind w:right="-2836"/>
        <w:rPr>
          <w:rFonts w:cs="Arial"/>
        </w:rPr>
      </w:pPr>
      <w:r>
        <w:rPr>
          <w:rFonts w:cs="Arial"/>
        </w:rPr>
        <w:t>Für Rückfragen stehen wir Ihnen gerne zur Verfügung.</w:t>
      </w:r>
    </w:p>
    <w:p w14:paraId="08C541EB" w14:textId="77777777" w:rsidR="00255374" w:rsidRDefault="00255374" w:rsidP="00E126EF">
      <w:pPr>
        <w:ind w:right="-2836"/>
        <w:rPr>
          <w:rFonts w:cs="Arial"/>
        </w:rPr>
      </w:pPr>
    </w:p>
    <w:p w14:paraId="127E903E" w14:textId="77777777" w:rsidR="00A84C1E" w:rsidRPr="00A84C1E" w:rsidRDefault="00A84C1E" w:rsidP="00E126EF">
      <w:pPr>
        <w:ind w:right="-2836"/>
        <w:rPr>
          <w:rFonts w:cs="Arial"/>
        </w:rPr>
      </w:pPr>
      <w:r w:rsidRPr="00A84C1E">
        <w:rPr>
          <w:rFonts w:cs="Arial"/>
        </w:rPr>
        <w:t>Mit freundlichem Gruß</w:t>
      </w:r>
    </w:p>
    <w:p w14:paraId="2205818D" w14:textId="77777777" w:rsidR="00255374" w:rsidRDefault="00255374" w:rsidP="00E126EF">
      <w:pPr>
        <w:ind w:right="-2836"/>
      </w:pPr>
    </w:p>
    <w:tbl>
      <w:tblPr>
        <w:tblW w:w="7230" w:type="dxa"/>
        <w:tblCellMar>
          <w:left w:w="0" w:type="dxa"/>
          <w:right w:w="0" w:type="dxa"/>
        </w:tblCellMar>
        <w:tblLook w:val="01E0" w:firstRow="1" w:lastRow="1" w:firstColumn="1" w:lastColumn="1" w:noHBand="0" w:noVBand="0"/>
      </w:tblPr>
      <w:tblGrid>
        <w:gridCol w:w="3982"/>
        <w:gridCol w:w="3248"/>
      </w:tblGrid>
      <w:tr w:rsidR="00555C69" w:rsidRPr="00CE2246" w14:paraId="6E98F097" w14:textId="77777777" w:rsidTr="00E126EF">
        <w:trPr>
          <w:trHeight w:val="932"/>
        </w:trPr>
        <w:tc>
          <w:tcPr>
            <w:tcW w:w="3982" w:type="dxa"/>
          </w:tcPr>
          <w:p w14:paraId="037E5A6D" w14:textId="5E58D335" w:rsidR="00555C69" w:rsidRPr="00E126EF" w:rsidRDefault="005F038F" w:rsidP="00E126EF">
            <w:pPr>
              <w:ind w:right="-2836"/>
              <w:jc w:val="left"/>
              <w:rPr>
                <w:sz w:val="18"/>
                <w:szCs w:val="18"/>
              </w:rPr>
            </w:pPr>
            <w:bookmarkStart w:id="33" w:name="S_01Therapeut1VollerName"/>
            <w:r>
              <w:t>Dr. med. Barbara von Musterstein</w:t>
            </w:r>
            <w:bookmarkEnd w:id="33"/>
            <w:r w:rsidR="00555C69">
              <w:br/>
            </w:r>
            <w:bookmarkStart w:id="34" w:name="S_01Therapeut1Position1"/>
            <w:r>
              <w:rPr>
                <w:sz w:val="18"/>
                <w:szCs w:val="18"/>
              </w:rPr>
              <w:t>Fachärztin für Allgemeinmedizin</w:t>
            </w:r>
            <w:bookmarkEnd w:id="34"/>
            <w:r w:rsidR="00555C69">
              <w:br/>
            </w:r>
            <w:bookmarkStart w:id="35" w:name="S_01Therapeut1Position2"/>
            <w:bookmarkStart w:id="36" w:name="S_01Therapeut1Position3"/>
            <w:bookmarkEnd w:id="35"/>
            <w:bookmarkEnd w:id="36"/>
          </w:p>
        </w:tc>
        <w:tc>
          <w:tcPr>
            <w:tcW w:w="3248" w:type="dxa"/>
          </w:tcPr>
          <w:p w14:paraId="215FADBD" w14:textId="68DA4AD5" w:rsidR="00555C69" w:rsidRDefault="005F038F" w:rsidP="00E126EF">
            <w:pPr>
              <w:ind w:right="-2836"/>
              <w:jc w:val="left"/>
            </w:pPr>
            <w:bookmarkStart w:id="37" w:name="S_01Therapeut2VollerName"/>
            <w:r>
              <w:t>Lena Musterquell</w:t>
              <w:br/>
              <w:t>Psychologische Psychotherapeutin</w:t>
            </w:r>
            <w:bookmarkEnd w:id="37"/>
            <w:r w:rsidR="00E126EF"/>
            <w:r w:rsidR="00555C69"/>
            <w:bookmarkStart w:id="38" w:name="S_01Therapeut2Position1"/>
            <w:r>
              <w:rPr>
                <w:sz w:val="18"/>
                <w:szCs w:val="18"/>
              </w:rPr>
            </w:r>
            <w:bookmarkStart w:id="39" w:name="S_01Therapeut2Position2"/>
            <w:bookmarkEnd w:id="38"/>
            <w:bookmarkEnd w:id="39"/>
            <w:r w:rsidR="00E126EF">
              <w:rPr>
                <w:sz w:val="18"/>
                <w:szCs w:val="18"/>
              </w:rPr>
            </w:r>
          </w:p>
        </w:tc>
      </w:tr>
    </w:tbl>
    <w:p w14:paraId="10CBF6F5" w14:textId="77777777" w:rsidR="00555C69" w:rsidRDefault="00555C69" w:rsidP="00E126EF">
      <w:pPr>
        <w:ind w:right="-2836"/>
        <w:jc w:val="left"/>
      </w:pPr>
    </w:p>
    <w:p w14:paraId="7BCDCE78" w14:textId="6BEA8164" w:rsidR="00555C69" w:rsidRPr="003F10FB" w:rsidRDefault="005F038F" w:rsidP="00E126EF">
      <w:pPr>
        <w:ind w:right="-2836"/>
      </w:pPr>
      <w:bookmarkStart w:id="40" w:name="S_01Therapeut0VollerName"/>
      <w:r>
        <w:t>Dr. med. Jenny Neuber</w:t>
      </w:r>
      <w:bookmarkEnd w:id="40"/>
    </w:p>
    <w:p w14:paraId="2176DE03" w14:textId="33319E27" w:rsidR="00555C69" w:rsidRPr="003F10FB" w:rsidRDefault="005F038F" w:rsidP="00E126EF">
      <w:pPr>
        <w:ind w:right="-2836"/>
        <w:jc w:val="left"/>
        <w:rPr>
          <w:sz w:val="18"/>
          <w:szCs w:val="18"/>
        </w:rPr>
      </w:pPr>
      <w:bookmarkStart w:id="41" w:name="S_01Therapeut0Position1"/>
      <w:r>
        <w:rPr>
          <w:sz w:val="18"/>
          <w:szCs w:val="18"/>
        </w:rPr>
        <w:t>FÄ für Innere und Allgemeinmedizin - Ärztl. Psychotherapeutin</w:t>
      </w:r>
      <w:bookmarkEnd w:id="41"/>
    </w:p>
    <w:p w14:paraId="0F120DF8" w14:textId="663EB7D1" w:rsidR="006028BB" w:rsidRPr="00A818E2" w:rsidRDefault="00555C69" w:rsidP="00AA03FF">
      <w:pPr>
        <w:ind w:right="-2836"/>
        <w:jc w:val="left"/>
        <w:rPr>
          <w:sz w:val="20"/>
          <w:szCs w:val="20"/>
        </w:rPr>
      </w:pPr>
      <w:r w:rsidRPr="003F10FB">
        <w:rPr>
          <w:sz w:val="18"/>
          <w:szCs w:val="18"/>
        </w:rPr>
        <w:t>Chefärztin</w:t>
      </w:r>
    </w:p>
    <w:sectPr w:rsidR="006028BB" w:rsidRPr="00A818E2" w:rsidSect="004E41CF">
      <w:headerReference w:type="default" r:id="rId7"/>
      <w:footerReference w:type="default" r:id="rId8"/>
      <w:headerReference w:type="first" r:id="rId9"/>
      <w:footerReference w:type="first" r:id="rId10"/>
      <w:headerReference w:type="even" r:id="rId13"/>
      <w:footerReference w:type="even" r:id="rId14"/>
      <w:type w:val="continuous"/>
      <w:pgSz w:w="11906" w:h="16838" w:code="9"/>
      <w:pgMar w:top="2410" w:right="4082" w:bottom="1134"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7C23E" w14:textId="77777777" w:rsidR="000222DA" w:rsidRDefault="000222DA">
      <w:r>
        <w:separator/>
      </w:r>
    </w:p>
  </w:endnote>
  <w:endnote w:type="continuationSeparator" w:id="0">
    <w:p w14:paraId="54BB12C4" w14:textId="77777777" w:rsidR="000222DA" w:rsidRDefault="00022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4E8A" w14:textId="77777777" w:rsidR="00E35BC4" w:rsidRDefault="003D1701">
    <w:pPr>
      <w:pStyle w:val="Fuzeile"/>
    </w:pPr>
    <w:r>
      <w:rPr>
        <w:noProof/>
      </w:rPr>
      <w:pict w14:anchorId="504A922D">
        <v:shapetype id="_x0000_t202" coordsize="21600,21600" o:spt="202" path="m,l,21600r21600,l21600,xe">
          <v:stroke joinstyle="miter"/>
          <v:path gradientshapeok="t" o:connecttype="rect"/>
        </v:shapetype>
        <v:shape id="Text Box 9" o:spid="_x0000_s1031" type="#_x0000_t202" style="position:absolute;left:0;text-align:left;margin-left:434.2pt;margin-top:793.25pt;width:144.45pt;height:17.65pt;z-index:-2516602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XIYrAIAAKk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" filled="f" stroked="f">
          <v:textbox inset="0,0,0,0">
            <w:txbxContent>
              <w:p w14:paraId="7E31A508"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Seiten</w:t>
                </w:r>
              </w:p>
            </w:txbxContent>
          </v:textbox>
          <w10:wrap anchorx="page" anchory="page"/>
          <w10:anchorlock/>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DC5D0" w14:textId="77777777" w:rsidR="00E35BC4" w:rsidRDefault="003D1701">
    <w:pPr>
      <w:pStyle w:val="Fuzeile"/>
    </w:pPr>
    <w:r>
      <w:rPr>
        <w:noProof/>
      </w:rPr>
      <w:pict w14:anchorId="3CB740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20" o:spid="_x0000_s1033" type="#_x0000_t75" style="position:absolute;left:0;text-align:left;margin-left:426.7pt;margin-top:486.4pt;width:135.75pt;height:309.75pt;z-index:-251655168;visibility:visible;mso-position-horizontal-relative:page;mso-position-vertical-relative:page">
          <v:imagedata r:id="rId1" o:title=""/>
          <w10:wrap anchorx="page" anchory="page"/>
        </v:shape>
      </w:pic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4475B" w14:textId="77777777" w:rsidR="000222DA" w:rsidRDefault="000222DA">
      <w:r>
        <w:separator/>
      </w:r>
    </w:p>
  </w:footnote>
  <w:footnote w:type="continuationSeparator" w:id="0">
    <w:p w14:paraId="1691F1EB" w14:textId="77777777" w:rsidR="000222DA" w:rsidRDefault="00022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6DB9A" w14:textId="77777777" w:rsidR="00E048FC" w:rsidRDefault="003D1701">
    <w:pPr>
      <w:pStyle w:val="Kopfzeile"/>
    </w:pPr>
    <w:r>
      <w:rPr>
        <w:noProof/>
      </w:rPr>
      <w:pict w14:anchorId="0566B5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43" o:spid="_x0000_s1032" type="#_x0000_t75" alt="Logo neu" style="position:absolute;left:0;text-align:left;margin-left:410.8pt;margin-top:41.65pt;width:137.25pt;height:69pt;z-index:251660288;visibility:visible;mso-position-horizontal-relative:page;mso-position-vertical-relative:page">
          <v:imagedata r:id="rId1" o:title="Logo neu"/>
          <w10:wrap anchorx="page" anchory="page"/>
          <w10:anchorloc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3778B" w14:textId="77777777" w:rsidR="00A561AC" w:rsidRDefault="003D1701">
    <w:pPr>
      <w:pStyle w:val="Kopfzeile"/>
    </w:pPr>
    <w:r>
      <w:rPr>
        <w:noProof/>
      </w:rPr>
      <w:pict w14:anchorId="57D6AD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41" o:spid="_x0000_s1030" type="#_x0000_t75" alt="Logo neu" style="position:absolute;left:0;text-align:left;margin-left:410.8pt;margin-top:41.65pt;width:137.25pt;height:69pt;z-index:251659264;visibility:visible;mso-position-horizontal-relative:page;mso-position-vertical-relative:page">
          <v:imagedata r:id="rId1" o:title="Logo neu"/>
          <w10:wrap anchorx="page" anchory="page"/>
          <w10:anchorlock/>
        </v:shape>
      </w:pict>
    </w:r>
    <w:r>
      <w:rPr>
        <w:noProof/>
      </w:rPr>
      <w:pict w14:anchorId="61B9AA5B">
        <v:shape id="Bild 11" o:spid="_x0000_s1029" type="#_x0000_t75" alt="u2punkt" style="position:absolute;left:0;text-align:left;margin-left:27.6pt;margin-top:418.75pt;width:3.4pt;height:3.4pt;z-index:251658240;visibility:visible;mso-position-horizontal-relative:page;mso-position-vertical-relative:page">
          <v:imagedata r:id="rId2" o:title="u2punkt"/>
          <w10:wrap anchorx="page" anchory="page"/>
          <w10:anchorlock/>
        </v:shape>
      </w:pict>
    </w:r>
    <w:r>
      <w:rPr>
        <w:noProof/>
      </w:rPr>
      <w:pict w14:anchorId="2AC94EB6">
        <v:shape id="Bild 10" o:spid="_x0000_s1028" type="#_x0000_t75" alt="u2punkt" style="position:absolute;left:0;text-align:left;margin-left:26.85pt;margin-top:295.45pt;width:3.4pt;height:3.4pt;z-index:251657216;visibility:visible;mso-position-horizontal-relative:page;mso-position-vertical-relative:page">
          <v:imagedata r:id="rId2" o:title="u2punkt"/>
          <w10:wrap anchorx="page" anchory="page"/>
          <w10:anchorlock/>
        </v:shape>
      </w:pict>
    </w:r>
    <w:r>
      <w:rPr>
        <w:noProof/>
      </w:rPr>
      <w:pict w14:anchorId="07DD53F1">
        <v:shapetype id="_x0000_t202" coordsize="21600,21600" o:spt="202" path="m,l,21600r21600,l21600,xe">
          <v:stroke joinstyle="miter"/>
          <v:path gradientshapeok="t" o:connecttype="rect"/>
        </v:shapetype>
        <v:shape id="Text Box 5" o:spid="_x0000_s1027" type="#_x0000_t202" style="position:absolute;left:0;text-align:left;margin-left:0;margin-top:0;width:324pt;height:280.6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" o:allowoverlap="f" filled="f" stroked="f">
          <v:textbox inset="0,0,0,0">
            <w:txbxContent>
              <w:p w14:paraId="619CD7A9" w14:textId="77777777" w:rsidR="00E35BC4" w:rsidRDefault="00E35BC4"/>
            </w:txbxContent>
          </v:textbox>
          <w10:wrap type="square"/>
        </v:shape>
      </w:pict>
    </w:r>
    <w:r>
      <w:rPr>
        <w:noProof/>
      </w:rPr>
      <w:pict w14:anchorId="50EA0464">
        <v:shape id="Text Box 2" o:spid="_x0000_s1026" type="#_x0000_t202" style="position:absolute;left:0;text-align:left;margin-left:65.2pt;margin-top:130.1pt;width:324pt;height:16pt;z-index:2516551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" filled="f" stroked="f">
          <v:textbox style="mso-fit-shape-to-text:t" inset="0,0,0,0">
            <w:txbxContent>
              <w:p w14:paraId="7A3FDA71" w14:textId="77777777" w:rsidR="00A561AC" w:rsidRDefault="003D1701" w:rsidP="00A561AC">
                <w:r>
                  <w:rPr>
                    <w:noProof/>
                  </w:rPr>
                  <w:pict w14:anchorId="5FEDB17D">
                    <v:shape id="Bild 1" o:spid="_x0000_i1026" type="#_x0000_t75" alt="Adresszeile" style="width:170.25pt;height:6.75pt;visibility:visible">
                      <v:imagedata r:id="rId3" o:title="Adresszeile"/>
                    </v:shape>
                  </w:pict>
                </w:r>
                <w:r w:rsidR="00E048FC">
                  <w:t xml:space="preserve"> </w:t>
                </w:r>
                <w:r w:rsidR="006A326D">
                  <w:t xml:space="preserve">  </w:t>
                </w:r>
              </w:p>
            </w:txbxContent>
          </v:textbox>
          <w10:wrap anchorx="page" anchory="page"/>
          <w10:anchorlock/>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C4329AF"/>
    <w:multiLevelType w:val="multilevel"/>
    <w:tmpl w:val="7B829272"/>
    <w:numStyleLink w:val="FormatvorlageNummerierteListe"/>
  </w:abstractNum>
  <w:abstractNum w:abstractNumId="2" w15:restartNumberingAfterBreak="0">
    <w:nsid w:val="4300162E"/>
    <w:multiLevelType w:val="hybridMultilevel"/>
    <w:tmpl w:val="40BCBB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9737CCF"/>
    <w:multiLevelType w:val="multilevel"/>
    <w:tmpl w:val="E46A73C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D405B85"/>
    <w:multiLevelType w:val="hybridMultilevel"/>
    <w:tmpl w:val="5C80FB90"/>
    <w:lvl w:ilvl="0" w:tplc="EEDAE6F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34E1BA7"/>
    <w:multiLevelType w:val="hybridMultilevel"/>
    <w:tmpl w:val="F264B166"/>
    <w:lvl w:ilvl="0" w:tplc="EEDAE6F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F9A2D4D"/>
    <w:multiLevelType w:val="hybridMultilevel"/>
    <w:tmpl w:val="F85A4BA0"/>
    <w:lvl w:ilvl="0" w:tplc="EEDAE6F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22729608">
    <w:abstractNumId w:val="0"/>
  </w:num>
  <w:num w:numId="2" w16cid:durableId="220992674">
    <w:abstractNumId w:val="1"/>
  </w:num>
  <w:num w:numId="3" w16cid:durableId="825170580">
    <w:abstractNumId w:val="2"/>
  </w:num>
  <w:num w:numId="4" w16cid:durableId="1197155039">
    <w:abstractNumId w:val="6"/>
  </w:num>
  <w:num w:numId="5" w16cid:durableId="1152142085">
    <w:abstractNumId w:val="5"/>
  </w:num>
  <w:num w:numId="6" w16cid:durableId="937983826">
    <w:abstractNumId w:val="4"/>
  </w:num>
  <w:num w:numId="7" w16cid:durableId="11021433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09"/>
  <w:autoHyphenation/>
  <w:hyphenationZone w:val="425"/>
  <w:drawingGridHorizontalSpacing w:val="181"/>
  <w:drawingGridVerticalSpacing w:val="181"/>
  <w:characterSpacingControl w:val="doNotCompress"/>
  <w:hdrShapeDefaults>
    <o:shapedefaults v:ext="edit" spidmax="2052" style="mso-position-horizontal-relative:page;mso-position-vertical-relative:page" fill="f" fillcolor="white" stroke="f">
      <v:fill color="white" on="f"/>
      <v:stroke on="f"/>
      <v:textbox inset="0,0,0,0"/>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ufnahme_Ambulant" w:val="0"/>
    <w:docVar w:name="Aufnahme_StandortBereich" w:val="-"/>
    <w:docVar w:name="Aufnahme_Standortkürzel" w:val="-"/>
    <w:docVar w:name="Aufnahme_Stationär" w:val="1"/>
    <w:docVar w:name="Aufnahme_Tagesklinisch" w:val="0"/>
    <w:docVar w:name="AufnahmeNr" w:val="27219"/>
    <w:docVar w:name="Aufnahmetag" w:val="10.02.2025"/>
    <w:docVar w:name="BSO999929" w:val="42e3dd80-e728-4f74-a94e-e17458aaff87"/>
    <w:docVar w:name="Entlassungstag" w:val="-"/>
    <w:docVar w:name="EntlassungstagMinus1" w:val="-"/>
    <w:docVar w:name="GeplanterStandort_StandortBereich" w:val="-"/>
    <w:docVar w:name="GeplanterStandort_Standortkürzel" w:val="-"/>
    <w:docVar w:name="Geschlecht_Adr_abweichender_Empfänger" w:val="-"/>
    <w:docVar w:name="Geschlecht_Adr_Angehöriger" w:val="m"/>
    <w:docVar w:name="Geschlecht_Adr_Einweisender_Arzt" w:val="m"/>
    <w:docVar w:name="Geschlecht_Adr_Patient" w:val="w"/>
    <w:docVar w:name="Geschlecht_Adr_Versicherung" w:val="w"/>
    <w:docVar w:name="Geschlecht_BEZUGSTHERAPEUT" w:val="w"/>
    <w:docVar w:name="Geschlecht_THERAPEUT0" w:val="w"/>
    <w:docVar w:name="Geschlecht_THERAPEUT1" w:val="w"/>
    <w:docVar w:name="Geschlecht_THERAPEUT2" w:val="w"/>
    <w:docVar w:name="Geschlecht_THERAPEUT3" w:val="w"/>
    <w:docVar w:name="Geschlecht_THERAPEUT4" w:val="w"/>
    <w:docVar w:name="Geschlecht_THERAPEUT5" w:val="w"/>
    <w:docVar w:name="Geschlecht_THERAPEUT6" w:val="w"/>
    <w:docVar w:name="Geschlecht_THERAPEUT7" w:val="m"/>
    <w:docVar w:name="IstGutschrift" w:val="0"/>
    <w:docVar w:name="IstRechnung" w:val="0"/>
    <w:docVar w:name="PKV_GKV_SZ" w:val="PKV"/>
    <w:docVar w:name="Vertragstyp" w:val="Standard"/>
  </w:docVars>
  <w:rsids>
    <w:rsidRoot w:val="000222DA"/>
    <w:rsid w:val="00001A00"/>
    <w:rsid w:val="00003365"/>
    <w:rsid w:val="00011CCF"/>
    <w:rsid w:val="00015335"/>
    <w:rsid w:val="000222DA"/>
    <w:rsid w:val="00027390"/>
    <w:rsid w:val="00032BE9"/>
    <w:rsid w:val="00037E58"/>
    <w:rsid w:val="000447B9"/>
    <w:rsid w:val="00047B3D"/>
    <w:rsid w:val="0005388D"/>
    <w:rsid w:val="00055B0D"/>
    <w:rsid w:val="00060CF1"/>
    <w:rsid w:val="00061BE2"/>
    <w:rsid w:val="000712B0"/>
    <w:rsid w:val="00076487"/>
    <w:rsid w:val="000928E7"/>
    <w:rsid w:val="000C2657"/>
    <w:rsid w:val="000C7146"/>
    <w:rsid w:val="000D297E"/>
    <w:rsid w:val="00101502"/>
    <w:rsid w:val="001124F0"/>
    <w:rsid w:val="00114A94"/>
    <w:rsid w:val="00117798"/>
    <w:rsid w:val="00125415"/>
    <w:rsid w:val="0013128A"/>
    <w:rsid w:val="00154BFE"/>
    <w:rsid w:val="00167037"/>
    <w:rsid w:val="001A0AF5"/>
    <w:rsid w:val="001B7693"/>
    <w:rsid w:val="001C36CF"/>
    <w:rsid w:val="001D3BC4"/>
    <w:rsid w:val="001D4817"/>
    <w:rsid w:val="001E0B74"/>
    <w:rsid w:val="001E7609"/>
    <w:rsid w:val="002200AD"/>
    <w:rsid w:val="0023502D"/>
    <w:rsid w:val="00240557"/>
    <w:rsid w:val="002508AC"/>
    <w:rsid w:val="002515FE"/>
    <w:rsid w:val="00255374"/>
    <w:rsid w:val="00255C82"/>
    <w:rsid w:val="002571B3"/>
    <w:rsid w:val="00261365"/>
    <w:rsid w:val="0026191D"/>
    <w:rsid w:val="002635C6"/>
    <w:rsid w:val="00264A70"/>
    <w:rsid w:val="00271237"/>
    <w:rsid w:val="0027261E"/>
    <w:rsid w:val="00272BBA"/>
    <w:rsid w:val="00274034"/>
    <w:rsid w:val="002A056B"/>
    <w:rsid w:val="002A2C48"/>
    <w:rsid w:val="002A4961"/>
    <w:rsid w:val="002F4973"/>
    <w:rsid w:val="00335AB2"/>
    <w:rsid w:val="003374BC"/>
    <w:rsid w:val="003440EC"/>
    <w:rsid w:val="003454E5"/>
    <w:rsid w:val="00355BE1"/>
    <w:rsid w:val="00370817"/>
    <w:rsid w:val="00372017"/>
    <w:rsid w:val="003803B4"/>
    <w:rsid w:val="00397049"/>
    <w:rsid w:val="003A7298"/>
    <w:rsid w:val="003B63ED"/>
    <w:rsid w:val="003C1538"/>
    <w:rsid w:val="003C3745"/>
    <w:rsid w:val="003D1701"/>
    <w:rsid w:val="003D1B05"/>
    <w:rsid w:val="003D3513"/>
    <w:rsid w:val="003D6701"/>
    <w:rsid w:val="003E09E7"/>
    <w:rsid w:val="003E6765"/>
    <w:rsid w:val="003F7302"/>
    <w:rsid w:val="00423E46"/>
    <w:rsid w:val="00425E8D"/>
    <w:rsid w:val="0043006E"/>
    <w:rsid w:val="004423E9"/>
    <w:rsid w:val="00445A16"/>
    <w:rsid w:val="00445DBF"/>
    <w:rsid w:val="00446E09"/>
    <w:rsid w:val="004476D8"/>
    <w:rsid w:val="00450F4C"/>
    <w:rsid w:val="00480751"/>
    <w:rsid w:val="0048099D"/>
    <w:rsid w:val="00487A12"/>
    <w:rsid w:val="004A2488"/>
    <w:rsid w:val="004A2B17"/>
    <w:rsid w:val="004A4A2C"/>
    <w:rsid w:val="004B70B7"/>
    <w:rsid w:val="004C3B85"/>
    <w:rsid w:val="004C3EE9"/>
    <w:rsid w:val="004D00F1"/>
    <w:rsid w:val="004D3C93"/>
    <w:rsid w:val="004E3B6D"/>
    <w:rsid w:val="004E41CF"/>
    <w:rsid w:val="004F0DF3"/>
    <w:rsid w:val="00500D52"/>
    <w:rsid w:val="00512D62"/>
    <w:rsid w:val="0054321B"/>
    <w:rsid w:val="0055339A"/>
    <w:rsid w:val="00555C69"/>
    <w:rsid w:val="00564489"/>
    <w:rsid w:val="00582784"/>
    <w:rsid w:val="00586848"/>
    <w:rsid w:val="005A01ED"/>
    <w:rsid w:val="005B0033"/>
    <w:rsid w:val="005C7129"/>
    <w:rsid w:val="005D4A70"/>
    <w:rsid w:val="005D795E"/>
    <w:rsid w:val="005E7891"/>
    <w:rsid w:val="005E7A31"/>
    <w:rsid w:val="005F038F"/>
    <w:rsid w:val="005F40BF"/>
    <w:rsid w:val="006028BB"/>
    <w:rsid w:val="0060797D"/>
    <w:rsid w:val="00616F4E"/>
    <w:rsid w:val="00625103"/>
    <w:rsid w:val="00633C19"/>
    <w:rsid w:val="0064252D"/>
    <w:rsid w:val="00642783"/>
    <w:rsid w:val="00646465"/>
    <w:rsid w:val="00647689"/>
    <w:rsid w:val="00660F65"/>
    <w:rsid w:val="0067395F"/>
    <w:rsid w:val="00677942"/>
    <w:rsid w:val="006A326D"/>
    <w:rsid w:val="006B6505"/>
    <w:rsid w:val="006C2409"/>
    <w:rsid w:val="006C3642"/>
    <w:rsid w:val="006E1085"/>
    <w:rsid w:val="006E7263"/>
    <w:rsid w:val="00711A0A"/>
    <w:rsid w:val="00723E77"/>
    <w:rsid w:val="00725FC5"/>
    <w:rsid w:val="00727D14"/>
    <w:rsid w:val="00746559"/>
    <w:rsid w:val="007557CB"/>
    <w:rsid w:val="00763AAE"/>
    <w:rsid w:val="0076505E"/>
    <w:rsid w:val="00767A80"/>
    <w:rsid w:val="007849A2"/>
    <w:rsid w:val="00785FA4"/>
    <w:rsid w:val="007968C2"/>
    <w:rsid w:val="007968E9"/>
    <w:rsid w:val="007A3D34"/>
    <w:rsid w:val="007C0330"/>
    <w:rsid w:val="007D3217"/>
    <w:rsid w:val="007F363E"/>
    <w:rsid w:val="008012A5"/>
    <w:rsid w:val="0081166E"/>
    <w:rsid w:val="00812DDA"/>
    <w:rsid w:val="0082599D"/>
    <w:rsid w:val="008259F6"/>
    <w:rsid w:val="00827A48"/>
    <w:rsid w:val="008416FB"/>
    <w:rsid w:val="00841798"/>
    <w:rsid w:val="00851D45"/>
    <w:rsid w:val="008631F3"/>
    <w:rsid w:val="00865555"/>
    <w:rsid w:val="00865FED"/>
    <w:rsid w:val="00872400"/>
    <w:rsid w:val="008817E3"/>
    <w:rsid w:val="0089268F"/>
    <w:rsid w:val="00895DF0"/>
    <w:rsid w:val="008A3601"/>
    <w:rsid w:val="008B6F46"/>
    <w:rsid w:val="008C4719"/>
    <w:rsid w:val="008C7391"/>
    <w:rsid w:val="008D7B6D"/>
    <w:rsid w:val="008E3A70"/>
    <w:rsid w:val="008E54D7"/>
    <w:rsid w:val="008F0D71"/>
    <w:rsid w:val="008F5D38"/>
    <w:rsid w:val="009013F2"/>
    <w:rsid w:val="0090287B"/>
    <w:rsid w:val="00903A9E"/>
    <w:rsid w:val="0090442D"/>
    <w:rsid w:val="00905011"/>
    <w:rsid w:val="009126DF"/>
    <w:rsid w:val="0091619A"/>
    <w:rsid w:val="00952282"/>
    <w:rsid w:val="009563C7"/>
    <w:rsid w:val="00961402"/>
    <w:rsid w:val="00965565"/>
    <w:rsid w:val="00980AB0"/>
    <w:rsid w:val="00981281"/>
    <w:rsid w:val="00984F23"/>
    <w:rsid w:val="009B637F"/>
    <w:rsid w:val="009D42A7"/>
    <w:rsid w:val="009D7ABB"/>
    <w:rsid w:val="009F4DDE"/>
    <w:rsid w:val="00A104E4"/>
    <w:rsid w:val="00A155BF"/>
    <w:rsid w:val="00A25F50"/>
    <w:rsid w:val="00A32CB7"/>
    <w:rsid w:val="00A55D06"/>
    <w:rsid w:val="00A561AC"/>
    <w:rsid w:val="00A818E2"/>
    <w:rsid w:val="00A83546"/>
    <w:rsid w:val="00A84C1E"/>
    <w:rsid w:val="00A86AA7"/>
    <w:rsid w:val="00AA03FF"/>
    <w:rsid w:val="00AB4B5F"/>
    <w:rsid w:val="00AB5D70"/>
    <w:rsid w:val="00AB64CE"/>
    <w:rsid w:val="00AC0FD9"/>
    <w:rsid w:val="00AC1BE3"/>
    <w:rsid w:val="00AD4E56"/>
    <w:rsid w:val="00AE17A3"/>
    <w:rsid w:val="00AE7914"/>
    <w:rsid w:val="00AF3763"/>
    <w:rsid w:val="00AF79CD"/>
    <w:rsid w:val="00B0378F"/>
    <w:rsid w:val="00B12EBF"/>
    <w:rsid w:val="00B30CE9"/>
    <w:rsid w:val="00B67B4C"/>
    <w:rsid w:val="00B9469F"/>
    <w:rsid w:val="00B97D0E"/>
    <w:rsid w:val="00BE287D"/>
    <w:rsid w:val="00C03CD1"/>
    <w:rsid w:val="00C26015"/>
    <w:rsid w:val="00C32313"/>
    <w:rsid w:val="00C32654"/>
    <w:rsid w:val="00C41A87"/>
    <w:rsid w:val="00C54F05"/>
    <w:rsid w:val="00C566D7"/>
    <w:rsid w:val="00C57314"/>
    <w:rsid w:val="00C702CD"/>
    <w:rsid w:val="00C830FD"/>
    <w:rsid w:val="00C92500"/>
    <w:rsid w:val="00CC0EA7"/>
    <w:rsid w:val="00CC1ADC"/>
    <w:rsid w:val="00CE3642"/>
    <w:rsid w:val="00CE3CD2"/>
    <w:rsid w:val="00D104FA"/>
    <w:rsid w:val="00D1143C"/>
    <w:rsid w:val="00D120CE"/>
    <w:rsid w:val="00D12D2F"/>
    <w:rsid w:val="00D21B89"/>
    <w:rsid w:val="00D31D5C"/>
    <w:rsid w:val="00D41169"/>
    <w:rsid w:val="00D520C8"/>
    <w:rsid w:val="00D55D4C"/>
    <w:rsid w:val="00D6265D"/>
    <w:rsid w:val="00D7372A"/>
    <w:rsid w:val="00D843EB"/>
    <w:rsid w:val="00D86A67"/>
    <w:rsid w:val="00DA7266"/>
    <w:rsid w:val="00DB6B5B"/>
    <w:rsid w:val="00DD1610"/>
    <w:rsid w:val="00DD3C5C"/>
    <w:rsid w:val="00DE1E7D"/>
    <w:rsid w:val="00DF018B"/>
    <w:rsid w:val="00DF12C9"/>
    <w:rsid w:val="00DF2282"/>
    <w:rsid w:val="00DF74DA"/>
    <w:rsid w:val="00E048FC"/>
    <w:rsid w:val="00E0571F"/>
    <w:rsid w:val="00E074D0"/>
    <w:rsid w:val="00E126EF"/>
    <w:rsid w:val="00E143E5"/>
    <w:rsid w:val="00E316F6"/>
    <w:rsid w:val="00E35BC4"/>
    <w:rsid w:val="00E369EC"/>
    <w:rsid w:val="00E44E31"/>
    <w:rsid w:val="00E5094D"/>
    <w:rsid w:val="00E530C4"/>
    <w:rsid w:val="00E62855"/>
    <w:rsid w:val="00E678D4"/>
    <w:rsid w:val="00E74E9C"/>
    <w:rsid w:val="00E9017B"/>
    <w:rsid w:val="00E92FE4"/>
    <w:rsid w:val="00E95D24"/>
    <w:rsid w:val="00E96402"/>
    <w:rsid w:val="00EB3818"/>
    <w:rsid w:val="00EC39B6"/>
    <w:rsid w:val="00EF1F15"/>
    <w:rsid w:val="00EF365C"/>
    <w:rsid w:val="00EF57B9"/>
    <w:rsid w:val="00F013AF"/>
    <w:rsid w:val="00F03906"/>
    <w:rsid w:val="00F27809"/>
    <w:rsid w:val="00F64617"/>
    <w:rsid w:val="00F74BDD"/>
    <w:rsid w:val="00FA001A"/>
    <w:rsid w:val="00FA3396"/>
    <w:rsid w:val="00FB3D22"/>
    <w:rsid w:val="00FB5DB1"/>
    <w:rsid w:val="00FC67C5"/>
    <w:rsid w:val="00FD2371"/>
    <w:rsid w:val="00FE53F8"/>
    <w:rsid w:val="00FF00DE"/>
    <w:rsid w:val="00FF17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0914955C"/>
  <w15:chartTrackingRefBased/>
  <w15:docId w15:val="{75B0B962-E690-40EA-9519-CF4A568BD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5339A"/>
    <w:pPr>
      <w:spacing w:after="60" w:line="260" w:lineRule="exact"/>
      <w:jc w:val="both"/>
    </w:pPr>
    <w:rPr>
      <w:rFonts w:ascii="Arial" w:hAnsi="Arial"/>
      <w:sz w:val="22"/>
      <w:szCs w:val="24"/>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8416FB"/>
    <w:pPr>
      <w:spacing w:after="160" w:line="259" w:lineRule="auto"/>
      <w:ind w:left="720"/>
      <w:contextualSpacing/>
      <w:jc w:val="left"/>
    </w:pPr>
    <w:rPr>
      <w:rFonts w:ascii="Calibri" w:eastAsia="Calibri" w:hAnsi="Calibri" w:cs="Calibri"/>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5358">
      <w:bodyDiv w:val="1"/>
      <w:marLeft w:val="0"/>
      <w:marRight w:val="0"/>
      <w:marTop w:val="0"/>
      <w:marBottom w:val="0"/>
      <w:divBdr>
        <w:top w:val="none" w:sz="0" w:space="0" w:color="auto"/>
        <w:left w:val="none" w:sz="0" w:space="0" w:color="auto"/>
        <w:bottom w:val="none" w:sz="0" w:space="0" w:color="auto"/>
        <w:right w:val="none" w:sz="0" w:space="0" w:color="auto"/>
      </w:divBdr>
    </w:div>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171114936">
      <w:bodyDiv w:val="1"/>
      <w:marLeft w:val="0"/>
      <w:marRight w:val="0"/>
      <w:marTop w:val="0"/>
      <w:marBottom w:val="0"/>
      <w:divBdr>
        <w:top w:val="none" w:sz="0" w:space="0" w:color="auto"/>
        <w:left w:val="none" w:sz="0" w:space="0" w:color="auto"/>
        <w:bottom w:val="none" w:sz="0" w:space="0" w:color="auto"/>
        <w:right w:val="none" w:sz="0" w:space="0" w:color="auto"/>
      </w:divBdr>
    </w:div>
    <w:div w:id="491457951">
      <w:bodyDiv w:val="1"/>
      <w:marLeft w:val="0"/>
      <w:marRight w:val="0"/>
      <w:marTop w:val="0"/>
      <w:marBottom w:val="0"/>
      <w:divBdr>
        <w:top w:val="none" w:sz="0" w:space="0" w:color="auto"/>
        <w:left w:val="none" w:sz="0" w:space="0" w:color="auto"/>
        <w:bottom w:val="none" w:sz="0" w:space="0" w:color="auto"/>
        <w:right w:val="none" w:sz="0" w:space="0" w:color="auto"/>
      </w:divBdr>
    </w:div>
    <w:div w:id="523978929">
      <w:bodyDiv w:val="1"/>
      <w:marLeft w:val="0"/>
      <w:marRight w:val="0"/>
      <w:marTop w:val="0"/>
      <w:marBottom w:val="0"/>
      <w:divBdr>
        <w:top w:val="none" w:sz="0" w:space="0" w:color="auto"/>
        <w:left w:val="none" w:sz="0" w:space="0" w:color="auto"/>
        <w:bottom w:val="none" w:sz="0" w:space="0" w:color="auto"/>
        <w:right w:val="none" w:sz="0" w:space="0" w:color="auto"/>
      </w:divBdr>
    </w:div>
    <w:div w:id="568076662">
      <w:bodyDiv w:val="1"/>
      <w:marLeft w:val="0"/>
      <w:marRight w:val="0"/>
      <w:marTop w:val="0"/>
      <w:marBottom w:val="0"/>
      <w:divBdr>
        <w:top w:val="none" w:sz="0" w:space="0" w:color="auto"/>
        <w:left w:val="none" w:sz="0" w:space="0" w:color="auto"/>
        <w:bottom w:val="none" w:sz="0" w:space="0" w:color="auto"/>
        <w:right w:val="none" w:sz="0" w:space="0" w:color="auto"/>
      </w:divBdr>
    </w:div>
    <w:div w:id="673803995">
      <w:bodyDiv w:val="1"/>
      <w:marLeft w:val="0"/>
      <w:marRight w:val="0"/>
      <w:marTop w:val="0"/>
      <w:marBottom w:val="0"/>
      <w:divBdr>
        <w:top w:val="none" w:sz="0" w:space="0" w:color="auto"/>
        <w:left w:val="none" w:sz="0" w:space="0" w:color="auto"/>
        <w:bottom w:val="none" w:sz="0" w:space="0" w:color="auto"/>
        <w:right w:val="none" w:sz="0" w:space="0" w:color="auto"/>
      </w:divBdr>
    </w:div>
    <w:div w:id="1152259428">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62407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rsterVerl&#228;ngerungsantragPKV.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ErsterVerlängerungsantragPKV.dot</Template>
  <TotalTime>0</TotalTime>
  <Pages>5</Pages>
  <Words>1838</Words>
  <Characters>10482</Characters>
  <Application>Microsoft Office Word</Application>
  <DocSecurity>4</DocSecurity>
  <Lines>87</Lines>
  <Paragraphs>24</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Lena Musterquell</dc:creator>
  <cp:keywords/>
  <cp:lastModifiedBy>Carsten Musterweg</cp:lastModifiedBy>
  <cp:revision>2</cp:revision>
  <cp:lastPrinted>2025-02-27T16:13:00Z</cp:lastPrinted>
  <dcterms:created xsi:type="dcterms:W3CDTF">2026-03-31T11:34:00Z</dcterms:created>
  <dcterms:modified xsi:type="dcterms:W3CDTF">2026-03-31T11:34:00Z</dcterms:modified>
</cp:coreProperties>
</file>