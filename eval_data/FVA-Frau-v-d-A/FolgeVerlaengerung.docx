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771B" w14:textId="77777777" w:rsidR="007968E9" w:rsidRDefault="007968E9" w:rsidP="0005388D">
      <w:pPr>
        <w:framePr w:w="6840" w:hSpace="180" w:wrap="around" w:hAnchor="margin" w:x="13041" w:y="27216" w:anchorLock="1"/>
      </w:pPr>
    </w:p>
    <w:p w14:paraId="4B373208" w14:textId="644704F2" w:rsidR="00E5094D" w:rsidRDefault="000A6065" w:rsidP="0048099D">
      <w:pPr>
        <w:jc w:val="right"/>
      </w:pPr>
      <w:r>
        <w:rPr>
          <w:noProof/>
        </w:rPr>
        <mc:AlternateContent>
          <mc:Choice Requires="wps">
            <w:drawing>
              <wp:anchor distT="0" distB="0" distL="114300" distR="114300" simplePos="0" relativeHeight="251657728" behindDoc="0" locked="1" layoutInCell="1" allowOverlap="1" wp14:anchorId="6CF090D5" wp14:editId="1C14C7F0">
                <wp:simplePos x="0" y="0"/>
                <wp:positionH relativeFrom="margin">
                  <wp:align>left</wp:align>
                </wp:positionH>
                <wp:positionV relativeFrom="page">
                  <wp:posOffset>1905000</wp:posOffset>
                </wp:positionV>
                <wp:extent cx="4114800" cy="1514475"/>
                <wp:effectExtent l="0" t="0" r="0" b="0"/>
                <wp:wrapNone/>
                <wp:docPr id="90958266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9DB8A" w14:textId="3F8B0E95" w:rsidR="00895DF0" w:rsidRDefault="00804967" w:rsidP="00895DF0">
                            <w:pPr>
                              <w:pStyle w:val="Adressblock"/>
                            </w:pPr>
                            <w:bookmarkStart w:id="0" w:name="P_01Institution_Adr_Versicherung"/>
                            <w:r>
                              <w:t>Generali Deutschland Krankenversicherung AG</w:t>
                            </w:r>
                            <w:bookmarkEnd w:id="0"/>
                          </w:p>
                          <w:p w14:paraId="2907F721" w14:textId="77777777" w:rsidR="00895DF0" w:rsidRPr="000712B0" w:rsidRDefault="00895DF0" w:rsidP="00895DF0">
                            <w:pPr>
                              <w:pStyle w:val="Adressblock"/>
                            </w:pPr>
                            <w:r>
                              <w:t>Fachgutachter für Psychotherapie</w:t>
                            </w:r>
                          </w:p>
                          <w:p w14:paraId="31A07718" w14:textId="22E08D8F" w:rsidR="00895DF0" w:rsidRDefault="00895DF0" w:rsidP="00895DF0">
                            <w:pPr>
                              <w:pStyle w:val="Adressblock"/>
                            </w:pPr>
                            <w:bookmarkStart w:id="1" w:name="P_01Strasse_Adr_Versicherung"/>
                            <w:bookmarkEnd w:id="1"/>
                          </w:p>
                          <w:p w14:paraId="74059FD8" w14:textId="29FF8409" w:rsidR="00895DF0" w:rsidRDefault="00804967" w:rsidP="00895DF0">
                            <w:pPr>
                              <w:pStyle w:val="Adressblock"/>
                            </w:pPr>
                            <w:bookmarkStart w:id="2" w:name="P_01PLZ_Adr_Versicherung"/>
                            <w:r>
                              <w:t>50593</w:t>
                            </w:r>
                            <w:bookmarkEnd w:id="2"/>
                            <w:r w:rsidR="00895DF0">
                              <w:t xml:space="preserve"> </w:t>
                            </w:r>
                            <w:bookmarkStart w:id="3" w:name="P_01Ort_Adr_Versicherung"/>
                            <w:r>
                              <w:t>Köln</w:t>
                            </w:r>
                            <w:bookmarkEnd w:id="3"/>
                          </w:p>
                          <w:p w14:paraId="16D2104A" w14:textId="77777777" w:rsidR="00895DF0" w:rsidRDefault="00895DF0" w:rsidP="00895DF0">
                            <w:pPr>
                              <w:pStyle w:val="Adressblock"/>
                            </w:pPr>
                          </w:p>
                          <w:p w14:paraId="13C7B33D" w14:textId="77777777" w:rsidR="00895DF0" w:rsidRDefault="00895DF0" w:rsidP="00895DF0">
                            <w:pPr>
                              <w:pStyle w:val="Adressblock"/>
                            </w:pPr>
                          </w:p>
                          <w:p w14:paraId="6F33E228"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3477FECF" w14:textId="64F077D8" w:rsidR="00895DF0" w:rsidRDefault="00895DF0" w:rsidP="00895DF0">
                            <w:pPr>
                              <w:pStyle w:val="Adressblock"/>
                              <w:rPr>
                                <w:sz w:val="16"/>
                                <w:szCs w:val="16"/>
                              </w:rPr>
                            </w:pPr>
                            <w:r>
                              <w:rPr>
                                <w:sz w:val="16"/>
                                <w:szCs w:val="16"/>
                              </w:rPr>
                              <w:t>FAX</w:t>
                            </w:r>
                            <w:bookmarkStart w:id="4" w:name="P_01Telefax_Adr_Versicherung"/>
                            <w:r w:rsidR="00804967">
                              <w:rPr>
                                <w:sz w:val="16"/>
                                <w:szCs w:val="16"/>
                              </w:rPr>
                              <w:t>0221 1636-2560</w:t>
                            </w:r>
                            <w:bookmarkEnd w:id="4"/>
                          </w:p>
                          <w:p w14:paraId="7A7722CA" w14:textId="472199F6" w:rsidR="00895DF0" w:rsidRPr="00723F79" w:rsidRDefault="00895DF0" w:rsidP="00895DF0">
                            <w:pPr>
                              <w:pStyle w:val="Adressblock"/>
                              <w:rPr>
                                <w:sz w:val="16"/>
                                <w:szCs w:val="16"/>
                              </w:rPr>
                            </w:pPr>
                            <w:r>
                              <w:rPr>
                                <w:sz w:val="16"/>
                                <w:szCs w:val="16"/>
                              </w:rPr>
                              <w:t>Tel.:.</w:t>
                            </w:r>
                            <w:bookmarkStart w:id="5" w:name="P_01Telefon_Adr_Versicherung"/>
                            <w:r w:rsidR="00804967">
                              <w:rPr>
                                <w:sz w:val="16"/>
                                <w:szCs w:val="16"/>
                              </w:rPr>
                              <w:t>0221- 1636-0</w:t>
                            </w:r>
                            <w:bookmarkEnd w:id="5"/>
                          </w:p>
                          <w:p w14:paraId="477E862F" w14:textId="77777777" w:rsidR="003454E5" w:rsidRPr="000712B0" w:rsidRDefault="003454E5" w:rsidP="003454E5">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F090D5"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0619DB8A" w14:textId="3F8B0E95" w:rsidR="00895DF0" w:rsidRDefault="00804967" w:rsidP="00895DF0">
                      <w:pPr>
                        <w:pStyle w:val="Adressblock"/>
                      </w:pPr>
                      <w:bookmarkStart w:id="6" w:name="P_01Institution_Adr_Versicherung"/>
                      <w:r>
                        <w:t>Generali Deutschland Krankenversicherung AG</w:t>
                      </w:r>
                      <w:bookmarkEnd w:id="6"/>
                    </w:p>
                    <w:p w14:paraId="2907F721" w14:textId="77777777" w:rsidR="00895DF0" w:rsidRPr="000712B0" w:rsidRDefault="00895DF0" w:rsidP="00895DF0">
                      <w:pPr>
                        <w:pStyle w:val="Adressblock"/>
                      </w:pPr>
                      <w:r>
                        <w:t>Fachgutachter für Psychotherapie</w:t>
                      </w:r>
                    </w:p>
                    <w:p w14:paraId="31A07718" w14:textId="22E08D8F" w:rsidR="00895DF0" w:rsidRDefault="00895DF0" w:rsidP="00895DF0">
                      <w:pPr>
                        <w:pStyle w:val="Adressblock"/>
                      </w:pPr>
                      <w:bookmarkStart w:id="7" w:name="P_01Strasse_Adr_Versicherung"/>
                      <w:bookmarkEnd w:id="7"/>
                    </w:p>
                    <w:p w14:paraId="74059FD8" w14:textId="29FF8409" w:rsidR="00895DF0" w:rsidRDefault="00804967" w:rsidP="00895DF0">
                      <w:pPr>
                        <w:pStyle w:val="Adressblock"/>
                      </w:pPr>
                      <w:bookmarkStart w:id="8" w:name="P_01PLZ_Adr_Versicherung"/>
                      <w:r>
                        <w:t>50593</w:t>
                      </w:r>
                      <w:bookmarkEnd w:id="8"/>
                      <w:r w:rsidR="00895DF0">
                        <w:t xml:space="preserve"> </w:t>
                      </w:r>
                      <w:bookmarkStart w:id="9" w:name="P_01Ort_Adr_Versicherung"/>
                      <w:r>
                        <w:t>Köln</w:t>
                      </w:r>
                      <w:bookmarkEnd w:id="9"/>
                    </w:p>
                    <w:p w14:paraId="16D2104A" w14:textId="77777777" w:rsidR="00895DF0" w:rsidRDefault="00895DF0" w:rsidP="00895DF0">
                      <w:pPr>
                        <w:pStyle w:val="Adressblock"/>
                      </w:pPr>
                    </w:p>
                    <w:p w14:paraId="13C7B33D" w14:textId="77777777" w:rsidR="00895DF0" w:rsidRDefault="00895DF0" w:rsidP="00895DF0">
                      <w:pPr>
                        <w:pStyle w:val="Adressblock"/>
                      </w:pPr>
                    </w:p>
                    <w:p w14:paraId="6F33E228"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3477FECF" w14:textId="64F077D8" w:rsidR="00895DF0" w:rsidRDefault="00895DF0" w:rsidP="00895DF0">
                      <w:pPr>
                        <w:pStyle w:val="Adressblock"/>
                        <w:rPr>
                          <w:sz w:val="16"/>
                          <w:szCs w:val="16"/>
                        </w:rPr>
                      </w:pPr>
                      <w:r>
                        <w:rPr>
                          <w:sz w:val="16"/>
                          <w:szCs w:val="16"/>
                        </w:rPr>
                        <w:t>FAX</w:t>
                      </w:r>
                      <w:bookmarkStart w:id="10" w:name="P_01Telefax_Adr_Versicherung"/>
                      <w:r w:rsidR="00804967">
                        <w:rPr>
                          <w:sz w:val="16"/>
                          <w:szCs w:val="16"/>
                        </w:rPr>
                        <w:t>0221 1636-2560</w:t>
                      </w:r>
                      <w:bookmarkEnd w:id="10"/>
                    </w:p>
                    <w:p w14:paraId="7A7722CA" w14:textId="472199F6" w:rsidR="00895DF0" w:rsidRPr="00723F79" w:rsidRDefault="00895DF0" w:rsidP="00895DF0">
                      <w:pPr>
                        <w:pStyle w:val="Adressblock"/>
                        <w:rPr>
                          <w:sz w:val="16"/>
                          <w:szCs w:val="16"/>
                        </w:rPr>
                      </w:pPr>
                      <w:r>
                        <w:rPr>
                          <w:sz w:val="16"/>
                          <w:szCs w:val="16"/>
                        </w:rPr>
                        <w:t>Tel.:.</w:t>
                      </w:r>
                      <w:bookmarkStart w:id="11" w:name="P_01Telefon_Adr_Versicherung"/>
                      <w:r w:rsidR="00804967">
                        <w:rPr>
                          <w:sz w:val="16"/>
                          <w:szCs w:val="16"/>
                        </w:rPr>
                        <w:t>0221- 1636-0</w:t>
                      </w:r>
                      <w:bookmarkEnd w:id="11"/>
                    </w:p>
                    <w:p w14:paraId="477E862F" w14:textId="77777777" w:rsidR="003454E5" w:rsidRPr="000712B0" w:rsidRDefault="003454E5" w:rsidP="003454E5">
                      <w:pPr>
                        <w:pStyle w:val="Adressblock"/>
                      </w:pPr>
                    </w:p>
                  </w:txbxContent>
                </v:textbox>
                <w10:wrap anchorx="margin" anchory="page"/>
                <w10:anchorlock/>
              </v:shape>
            </w:pict>
          </mc:Fallback>
        </mc:AlternateContent>
      </w:r>
      <w:r w:rsidR="00E5094D">
        <w:t xml:space="preserve">Wald-Michelbach, </w:t>
      </w:r>
      <w:bookmarkStart w:id="6" w:name="S_01DokErst_LangesDatum"/>
      <w:r w:rsidR="00804967">
        <w:t>8. Januar 2026</w:t>
      </w:r>
      <w:bookmarkEnd w:id="6"/>
    </w:p>
    <w:p w14:paraId="1F87340D" w14:textId="77777777" w:rsidR="001D4817" w:rsidRPr="00D7372A" w:rsidRDefault="001D4817" w:rsidP="00865555">
      <w:pPr>
        <w:rPr>
          <w:rFonts w:cs="Arial"/>
        </w:rPr>
      </w:pPr>
    </w:p>
    <w:p w14:paraId="20E493B7" w14:textId="77777777" w:rsidR="001D4817" w:rsidRPr="00D7372A" w:rsidRDefault="001D4817" w:rsidP="00865555">
      <w:pPr>
        <w:rPr>
          <w:rFonts w:cs="Arial"/>
        </w:rPr>
      </w:pPr>
    </w:p>
    <w:p w14:paraId="7C03A7C5" w14:textId="77777777" w:rsidR="00A84C1E" w:rsidRDefault="00E62855" w:rsidP="00984F23">
      <w:pPr>
        <w:rPr>
          <w:rFonts w:cs="Arial"/>
          <w:b/>
          <w:lang w:val="it-IT"/>
        </w:rPr>
      </w:pPr>
      <w:proofErr w:type="spellStart"/>
      <w:r>
        <w:rPr>
          <w:rFonts w:cs="Arial"/>
          <w:b/>
          <w:lang w:val="it-IT"/>
        </w:rPr>
        <w:t>Antrag</w:t>
      </w:r>
      <w:proofErr w:type="spellEnd"/>
      <w:r>
        <w:rPr>
          <w:rFonts w:cs="Arial"/>
          <w:b/>
          <w:lang w:val="it-IT"/>
        </w:rPr>
        <w:t xml:space="preserve"> </w:t>
      </w:r>
      <w:proofErr w:type="spellStart"/>
      <w:r>
        <w:rPr>
          <w:rFonts w:cs="Arial"/>
          <w:b/>
          <w:lang w:val="it-IT"/>
        </w:rPr>
        <w:t>auf</w:t>
      </w:r>
      <w:proofErr w:type="spellEnd"/>
      <w:r>
        <w:rPr>
          <w:rFonts w:cs="Arial"/>
          <w:b/>
          <w:lang w:val="it-IT"/>
        </w:rPr>
        <w:t xml:space="preserve"> </w:t>
      </w:r>
      <w:proofErr w:type="spellStart"/>
      <w:r w:rsidR="008631F3">
        <w:rPr>
          <w:rFonts w:cs="Arial"/>
          <w:b/>
          <w:lang w:val="it-IT"/>
        </w:rPr>
        <w:t>Verlängerung</w:t>
      </w:r>
      <w:proofErr w:type="spellEnd"/>
      <w:r w:rsidR="008631F3">
        <w:rPr>
          <w:rFonts w:cs="Arial"/>
          <w:b/>
          <w:lang w:val="it-IT"/>
        </w:rPr>
        <w:t xml:space="preserve"> </w:t>
      </w:r>
      <w:proofErr w:type="spellStart"/>
      <w:r w:rsidR="008631F3">
        <w:rPr>
          <w:rFonts w:cs="Arial"/>
          <w:b/>
          <w:lang w:val="it-IT"/>
        </w:rPr>
        <w:t>der</w:t>
      </w:r>
      <w:proofErr w:type="spellEnd"/>
      <w:r w:rsidR="008631F3">
        <w:rPr>
          <w:rFonts w:cs="Arial"/>
          <w:b/>
          <w:lang w:val="it-IT"/>
        </w:rPr>
        <w:t xml:space="preserve"> </w:t>
      </w:r>
      <w:proofErr w:type="spellStart"/>
      <w:r w:rsidR="008631F3">
        <w:rPr>
          <w:rFonts w:cs="Arial"/>
          <w:b/>
          <w:lang w:val="it-IT"/>
        </w:rPr>
        <w:t>Kostenzusage</w:t>
      </w:r>
      <w:proofErr w:type="spellEnd"/>
    </w:p>
    <w:p w14:paraId="33483E08" w14:textId="77777777" w:rsidR="00E62855" w:rsidRPr="00A84C1E" w:rsidRDefault="00E62855" w:rsidP="00984F23">
      <w:pPr>
        <w:rPr>
          <w:rFonts w:cs="Arial"/>
          <w:b/>
          <w:lang w:val="it-IT"/>
        </w:rPr>
      </w:pPr>
    </w:p>
    <w:p w14:paraId="18B4A81A" w14:textId="77777777" w:rsidR="00804967" w:rsidRDefault="00804967" w:rsidP="00984F23">
      <w:pPr>
        <w:rPr>
          <w:rFonts w:cs="Arial"/>
        </w:rPr>
      </w:pPr>
      <w:bookmarkStart w:id="7" w:name="P_01Postadresse_Adr_Patient"/>
      <w:r>
        <w:rPr>
          <w:rFonts w:cs="Arial"/>
        </w:rPr>
        <w:t>Frau</w:t>
      </w:r>
    </w:p>
    <w:p w14:paraId="06AF9801" w14:textId="77777777" w:rsidR="00804967" w:rsidRDefault="00804967" w:rsidP="00984F23">
      <w:pPr>
        <w:rPr>
          <w:rFonts w:cs="Arial"/>
        </w:rPr>
      </w:pPr>
      <w:r>
        <w:rPr>
          <w:rFonts w:cs="Arial"/>
        </w:rPr>
        <w:t>Christina von Musterberg</w:t>
      </w:r>
      <w:proofErr w:type="spellStart"/>
      <w:r>
        <w:rPr>
          <w:rFonts w:cs="Arial"/>
        </w:rPr>
      </w:r>
      <w:proofErr w:type="spellEnd"/>
    </w:p>
    <w:p w14:paraId="1F8674EA" w14:textId="77777777" w:rsidR="00804967" w:rsidRDefault="00804967" w:rsidP="00984F23">
      <w:pPr>
        <w:rPr>
          <w:rFonts w:cs="Arial"/>
        </w:rPr>
      </w:pPr>
      <w:r>
        <w:rPr>
          <w:rFonts w:cs="Arial"/>
        </w:rPr>
        <w:t>Musterplatz 15</w:t>
      </w:r>
    </w:p>
    <w:p w14:paraId="75809058" w14:textId="043FE929" w:rsidR="00A84C1E" w:rsidRDefault="00804967" w:rsidP="00984F23">
      <w:pPr>
        <w:rPr>
          <w:rFonts w:cs="Arial"/>
        </w:rPr>
      </w:pPr>
      <w:r>
        <w:rPr>
          <w:rFonts w:cs="Arial"/>
        </w:rPr>
        <w:t>12349 Musterstadt</w:t>
      </w:r>
      <w:bookmarkEnd w:id="7"/>
    </w:p>
    <w:p w14:paraId="602E7F32" w14:textId="708DE8D0" w:rsidR="00A84C1E" w:rsidRDefault="00961402" w:rsidP="00984F23">
      <w:pPr>
        <w:rPr>
          <w:rFonts w:cs="Arial"/>
        </w:rPr>
      </w:pPr>
      <w:r>
        <w:rPr>
          <w:rFonts w:cs="Arial"/>
        </w:rPr>
        <w:t xml:space="preserve">geb. </w:t>
      </w:r>
      <w:bookmarkStart w:id="8" w:name="P_01Geburtsdatum_Adr_Patient"/>
      <w:r w:rsidR="00804967">
        <w:rPr>
          <w:rFonts w:cs="Arial"/>
        </w:rPr>
        <w:t>19.04.1976</w:t>
      </w:r>
      <w:bookmarkEnd w:id="8"/>
    </w:p>
    <w:p w14:paraId="72D28B7C" w14:textId="297C77C2" w:rsidR="00A84C1E" w:rsidRDefault="0064252D" w:rsidP="00984F23">
      <w:pPr>
        <w:rPr>
          <w:rFonts w:cs="Arial"/>
        </w:rPr>
      </w:pPr>
      <w:r>
        <w:rPr>
          <w:rFonts w:cs="Arial"/>
        </w:rPr>
        <w:t xml:space="preserve">Versicherungsnummer: </w:t>
      </w:r>
      <w:bookmarkStart w:id="9" w:name="P_01Versicherung_Nummer_Adr_Patient"/>
      <w:r w:rsidR="00804967">
        <w:rPr>
          <w:rFonts w:cs="Arial"/>
        </w:rPr>
        <w:t>500/10000004</w:t>
      </w:r>
      <w:bookmarkEnd w:id="9"/>
      <w:r w:rsidR="00C41A87">
        <w:rPr>
          <w:rFonts w:cs="Arial"/>
        </w:rPr>
        <w:t xml:space="preserve"> </w:t>
      </w:r>
    </w:p>
    <w:p w14:paraId="123E0A96" w14:textId="77777777" w:rsidR="00A84C1E" w:rsidRDefault="00A84C1E" w:rsidP="00984F23">
      <w:pPr>
        <w:rPr>
          <w:rFonts w:cs="Arial"/>
        </w:rPr>
      </w:pPr>
    </w:p>
    <w:p w14:paraId="7128DDC1" w14:textId="77777777" w:rsidR="00FB5DB1" w:rsidRDefault="00FB5DB1" w:rsidP="00984F23">
      <w:pPr>
        <w:rPr>
          <w:rFonts w:cs="Arial"/>
        </w:rPr>
      </w:pPr>
    </w:p>
    <w:p w14:paraId="47D016F8" w14:textId="77777777" w:rsidR="00A84C1E" w:rsidRDefault="00FA001A" w:rsidP="00984F23">
      <w:pPr>
        <w:rPr>
          <w:rFonts w:cs="Arial"/>
        </w:rPr>
      </w:pPr>
      <w:r>
        <w:rPr>
          <w:rFonts w:cs="Arial"/>
        </w:rPr>
        <w:t>Sehr geehrte Damen und Herren</w:t>
      </w:r>
      <w:r w:rsidR="00A84C1E">
        <w:rPr>
          <w:rFonts w:cs="Arial"/>
        </w:rPr>
        <w:t>,</w:t>
      </w:r>
    </w:p>
    <w:p w14:paraId="150E0AA1" w14:textId="77777777" w:rsidR="00A84C1E" w:rsidRDefault="00A84C1E" w:rsidP="00984F23">
      <w:pPr>
        <w:rPr>
          <w:rFonts w:cs="Arial"/>
        </w:rPr>
      </w:pPr>
    </w:p>
    <w:p w14:paraId="56BA707E" w14:textId="73FC5F6D" w:rsidR="00A84C1E" w:rsidRDefault="00A84C1E" w:rsidP="00984F23">
      <w:pPr>
        <w:rPr>
          <w:rFonts w:cs="Arial"/>
        </w:rPr>
      </w:pPr>
      <w:r>
        <w:rPr>
          <w:rFonts w:cs="Arial"/>
        </w:rPr>
        <w:t>wir berichten über Frau Christina von Musterberg, die sich seit dem 31.12.2025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804967">
        <w:rPr>
          <w:rFonts w:cs="Arial"/>
        </w:rPr>
      </w:r>
      <w:r>
        <w:rPr>
          <w:rFonts w:cs="Arial"/>
        </w:rPr>
      </w:r>
      <w:r>
        <w:rPr>
          <w:rFonts w:cs="Arial"/>
        </w:rPr>
      </w:r>
      <w:r>
        <w:rPr>
          <w:rFonts w:cs="Arial"/>
        </w:rPr>
      </w:r>
      <w:r w:rsidR="00804967">
        <w:rPr>
          <w:rFonts w:cs="Arial"/>
          <w:noProof/>
        </w:rPr>
      </w:r>
      <w:r>
        <w:rPr>
          <w:rFonts w:cs="Arial"/>
        </w:rPr>
      </w:r>
      <w:r>
        <w:rPr>
          <w:rFonts w:cs="Arial"/>
        </w:rPr>
      </w:r>
      <w:bookmarkStart w:id="10" w:name="P_02Vorname"/>
      <w:r w:rsidR="00804967">
        <w:rPr>
          <w:rFonts w:cs="Arial"/>
        </w:rPr>
      </w:r>
      <w:bookmarkEnd w:id="10"/>
      <w:r>
        <w:rPr>
          <w:rFonts w:cs="Arial"/>
        </w:rPr>
      </w:r>
      <w:bookmarkStart w:id="11" w:name="P_02Nachname"/>
      <w:r w:rsidR="00804967">
        <w:rPr>
          <w:rFonts w:cs="Arial"/>
        </w:rPr>
      </w:r>
      <w:proofErr w:type="spellStart"/>
      <w:r w:rsidR="00804967">
        <w:rPr>
          <w:rFonts w:cs="Arial"/>
        </w:rPr>
      </w:r>
      <w:bookmarkEnd w:id="11"/>
      <w:proofErr w:type="spellEnd"/>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804967">
        <w:rPr>
          <w:rFonts w:cs="Arial"/>
        </w:rPr>
      </w:r>
      <w:r>
        <w:rPr>
          <w:rFonts w:cs="Arial"/>
        </w:rPr>
      </w:r>
      <w:r>
        <w:rPr>
          <w:rFonts w:cs="Arial"/>
        </w:rPr>
      </w:r>
      <w:r>
        <w:rPr>
          <w:rFonts w:cs="Arial"/>
        </w:rPr>
      </w:r>
      <w:r w:rsidR="00804967">
        <w:rPr>
          <w:rFonts w:cs="Arial"/>
          <w:noProof/>
        </w:rPr>
      </w:r>
      <w:r>
        <w:rPr>
          <w:rFonts w:cs="Arial"/>
        </w:rPr>
      </w:r>
      <w:r>
        <w:rPr>
          <w:rFonts w:cs="Arial"/>
        </w:rPr>
      </w:r>
      <w:r w:rsidR="00AB64CE">
        <w:rPr>
          <w:rFonts w:cs="Arial"/>
        </w:rPr>
      </w:r>
      <w:r>
        <w:rPr>
          <w:rFonts w:cs="Arial"/>
        </w:rPr>
      </w:r>
      <w:bookmarkStart w:id="12" w:name="A_01Aufnahmetag"/>
      <w:r w:rsidR="00804967">
        <w:rPr>
          <w:rFonts w:cs="Arial"/>
        </w:rPr>
      </w:r>
      <w:bookmarkEnd w:id="12"/>
      <w:r>
        <w:rPr>
          <w:rFonts w:cs="Arial"/>
        </w:rPr>
      </w:r>
      <w:r w:rsidR="00AB64CE">
        <w:rPr>
          <w:rFonts w:cs="Arial"/>
        </w:rPr>
      </w:r>
      <w:r>
        <w:rPr>
          <w:rFonts w:cs="Arial"/>
        </w:rPr>
      </w:r>
    </w:p>
    <w:p w14:paraId="497A7FD8" w14:textId="77777777" w:rsidR="00001A00" w:rsidRDefault="00001A00" w:rsidP="00984F23">
      <w:pPr>
        <w:rPr>
          <w:rFonts w:cs="Arial"/>
        </w:rPr>
      </w:pPr>
    </w:p>
    <w:p w14:paraId="7B8754C9" w14:textId="77777777" w:rsidR="00001A00" w:rsidRDefault="00001A00" w:rsidP="00984F23">
      <w:pPr>
        <w:rPr>
          <w:rFonts w:cs="Arial"/>
        </w:rPr>
      </w:pPr>
    </w:p>
    <w:p w14:paraId="11CCA2A0"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7287947C"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3AD7ED5E" w14:textId="77777777" w:rsidR="00804967" w:rsidRPr="00804967" w:rsidRDefault="00804967" w:rsidP="00804967">
      <w:bookmarkStart w:id="13" w:name="T_013_Diagnosen_Aktuelle_bzw_AbschlussDi"/>
      <w:r w:rsidRPr="00804967">
        <w:t>Mittelgradige depressive Episode (F32.1)</w:t>
      </w:r>
    </w:p>
    <w:p w14:paraId="653C74F7" w14:textId="77777777" w:rsidR="00804967" w:rsidRPr="00804967" w:rsidRDefault="00804967" w:rsidP="00804967">
      <w:r w:rsidRPr="00804967">
        <w:t>Einfache Aktivitäts- und Aufmerksamkeitsstörung (F90.0), ED 2024</w:t>
      </w:r>
    </w:p>
    <w:p w14:paraId="56585A5F" w14:textId="5B602229" w:rsidR="005D795E" w:rsidRPr="00A84C1E" w:rsidRDefault="00804967" w:rsidP="00804967">
      <w:pPr>
        <w:rPr>
          <w:rFonts w:cs="Arial"/>
        </w:rPr>
      </w:pPr>
      <w:proofErr w:type="spellStart"/>
      <w:r w:rsidRPr="00804967">
        <w:t>Ménière</w:t>
      </w:r>
      <w:proofErr w:type="spellEnd"/>
      <w:r w:rsidRPr="00804967">
        <w:t>-Krankheit (H81.0), ED 2021</w:t>
      </w:r>
      <w:bookmarkEnd w:id="13"/>
    </w:p>
    <w:p w14:paraId="168FDC22" w14:textId="77777777" w:rsidR="00FD2371" w:rsidRDefault="00FD2371" w:rsidP="00711A0A">
      <w:pPr>
        <w:spacing w:after="0"/>
        <w:rPr>
          <w:rFonts w:cs="Arial"/>
        </w:rPr>
      </w:pPr>
    </w:p>
    <w:p w14:paraId="27FCD43A" w14:textId="77777777" w:rsidR="00767A80" w:rsidRDefault="00A84C1E" w:rsidP="00711A0A">
      <w:pPr>
        <w:spacing w:after="0"/>
        <w:rPr>
          <w:rFonts w:cs="Arial"/>
          <w:b/>
          <w:bCs/>
        </w:rPr>
      </w:pPr>
      <w:r w:rsidRPr="00A84C1E">
        <w:rPr>
          <w:rFonts w:cs="Arial"/>
          <w:b/>
          <w:bCs/>
        </w:rPr>
        <w:t>Aktuelle Anamnese</w:t>
      </w:r>
    </w:p>
    <w:p w14:paraId="1948929A" w14:textId="2A4867DA" w:rsidR="00804967" w:rsidRPr="00804967" w:rsidRDefault="00804967" w:rsidP="00804967">
      <w:bookmarkStart w:id="14" w:name="T_017_Anamnese_Aktuelle_Anamnese"/>
      <w:r w:rsidRPr="00804967">
        <w:t xml:space="preserve">Frau v.M. berichtet im Erstgespräch seit einem Jahr unter zunehmenden depressiven Symptomen zu leiden, welche sich zuletzt so zugespitzt hätten, dass sie ihren Alltag kaum habe bewältigen können. Die Klientin fühle sich in ihrem Beruf als Beratungslehrkraft an einer Grundschule mit teils "unbeschulbaren Kindern" zunehmend überfordert und hilflos. Sie leide unter Erschöpfung, Grübeln, Verzweiflung, Hoffnungslosigkeit, Antriebslosigkeit, Konzentrations- und Gedächtnisstörungen ("Ich vergesse alles"), niedrigem Selbstwert mit Selbstabwertungen ("Ich tauge nichts"; "Ich bin falsch", "ich gehöre nicht dazu"), Ein- und Durchschlafstörungen und Schuldgefühlen. Die Klientin sei sehr gereizt durch kleine Auslöser oder ungeplante Veränderungen, werde insbesondere zuhause schnell verbal aggressiv und wütend. Dies führe auch zu partnerschaftlichen Konflikten mit ihrem Ehemann. In starken Anspannungs- und Verzweiflungsmomenten eskaliere es in selbstverletzendem Verhalten (beißen, kratzen, Wand schlagen). Sie weine sehr oft und fühle sich traurig oder innerlich leer. Ihr fehle die emotionale Wahrnehmung von Situationen im Leben. Freude könne sie kaum noch empfinden, auf Ressourcen könne sie kaum zurückgreifen, es sei "alles zu anstrengend". Frau v.M. schildert kaum zur Ruhe zu kommen und unter "Dauerstress" zu leiden. Dies führe auch zu Essattacken von Süßigkeiten, was ihr jedoch nicht gut tue. Aktuell habe sie ihre Ernährung erneut umgestellt, auf Zucker verzichtet und Gewicht reduziert. </w:t>
      </w:r>
      <w:proofErr w:type="spellStart"/>
      <w:r w:rsidRPr="00804967"/>
      <w:proofErr w:type="spellEnd"/>
      <w:r w:rsidRPr="00804967"/>
      <w:proofErr w:type="gramStart"/>
      <w:r w:rsidRPr="00804967"/>
      <w:proofErr w:type="gramEnd"/>
      <w:r w:rsidRPr="00804967"/>
      <w:r w:rsidR="005E24F1" w:rsidRPr="00804967"/>
      <w:r w:rsidRPr="00804967"/>
      <w:r w:rsidR="005E24F1" w:rsidRPr="00804967"/>
      <w:r w:rsidRPr="00804967"/>
      <w:proofErr w:type="spellStart"/>
      <w:r w:rsidRPr="00804967"/>
      <w:proofErr w:type="spellEnd"/>
      <w:r w:rsidRPr="00804967"/>
      <w:proofErr w:type="gramStart"/>
      <w:r w:rsidRPr="00804967"/>
      <w:proofErr w:type="gramEnd"/>
      <w:r w:rsidRPr="00804967"/>
    </w:p>
    <w:p w14:paraId="4608F458" w14:textId="77777777" w:rsidR="00804967" w:rsidRPr="00804967" w:rsidRDefault="00804967" w:rsidP="00804967">
      <w:r w:rsidRPr="00804967">
        <w:t xml:space="preserve">Ihre Versuche dem Erschöpfungszustand entgegenzuwirken, hätten zuletzt kaum zur Besserung geführt, ihr "desolater Gesamtzustand" stelle sich rasant wieder ein und sie erlebe sich in "einer deutlichen Abwärtsspirale". </w:t>
      </w:r>
    </w:p>
    <w:p w14:paraId="749041F9" w14:textId="77777777" w:rsidR="00804967" w:rsidRPr="00804967" w:rsidRDefault="00804967" w:rsidP="00804967">
      <w:r w:rsidRPr="00804967">
        <w:t xml:space="preserve"> </w:t>
      </w:r>
    </w:p>
    <w:p w14:paraId="296680AD" w14:textId="7BADC04C" w:rsidR="00767A80" w:rsidRPr="005E24F1" w:rsidRDefault="00804967" w:rsidP="00804967">
      <w:r w:rsidRPr="00804967">
        <w:t xml:space="preserve">Als Ziele für den Aufenthalt benennt sie alternative Regulationsstrategien im Umgang mit Wut und dysfunktionalem Essverhalten zu lernen, eigene Bedürfnisse zu erforschen und Handlungsmöglichkeiten zu erhalten, sowie beruflich eigene Grenzen zu erkennen, zu akzeptieren und diese auch zu wahren. </w:t>
      </w:r>
      <w:bookmarkEnd w:id="14"/>
    </w:p>
    <w:p w14:paraId="5C632AE3" w14:textId="77777777" w:rsidR="00271237" w:rsidRPr="00767A80" w:rsidRDefault="00271237" w:rsidP="00711A0A">
      <w:pPr>
        <w:spacing w:after="0"/>
        <w:rPr>
          <w:rFonts w:cs="Arial"/>
        </w:rPr>
      </w:pPr>
    </w:p>
    <w:p w14:paraId="63712F96" w14:textId="77777777" w:rsidR="00AC1BE3" w:rsidRDefault="00AC1BE3" w:rsidP="00AC1BE3">
      <w:pPr>
        <w:spacing w:after="0"/>
        <w:rPr>
          <w:rFonts w:cs="Arial"/>
          <w:b/>
          <w:bCs/>
        </w:rPr>
      </w:pPr>
      <w:r>
        <w:rPr>
          <w:rFonts w:cs="Arial"/>
          <w:b/>
          <w:bCs/>
        </w:rPr>
        <w:t>Problemrelevante Vorgeschichte</w:t>
      </w:r>
      <w:r>
        <w:rPr>
          <w:rFonts w:cs="Arial"/>
        </w:rPr>
        <w:t xml:space="preserve"> </w:t>
      </w:r>
    </w:p>
    <w:p w14:paraId="6ECEE1CF" w14:textId="32167E78" w:rsidR="00AC1BE3" w:rsidRDefault="00804967" w:rsidP="005E24F1">
      <w:bookmarkStart w:id="15" w:name="T_018_Anamnese_Vorgeschichte"/>
      <w:r w:rsidRPr="00804967">
        <w:t xml:space="preserve">Ambulante psychotherapeutische Vorerfahrung: Probatorische Sitzungen 2020, Abbruch aufgrund von Überforderung bei der Antragsstellung. </w:t>
      </w:r>
      <w:bookmarkEnd w:id="15"/>
    </w:p>
    <w:p w14:paraId="271F9BCC" w14:textId="77777777" w:rsidR="005E24F1" w:rsidRPr="005E24F1" w:rsidRDefault="005E24F1" w:rsidP="005E24F1"/>
    <w:p w14:paraId="3B05C8C8" w14:textId="77777777" w:rsidR="005E24F1" w:rsidRDefault="005E24F1" w:rsidP="00AC1BE3">
      <w:pPr>
        <w:spacing w:after="0"/>
        <w:rPr>
          <w:rFonts w:cs="Arial"/>
          <w:b/>
        </w:rPr>
      </w:pPr>
      <w:bookmarkStart w:id="16" w:name="T_0112_Anamnese_Familienanamnese"/>
    </w:p>
    <w:p w14:paraId="26126E15" w14:textId="77777777" w:rsidR="005E24F1" w:rsidRDefault="005E24F1" w:rsidP="00AC1BE3">
      <w:pPr>
        <w:spacing w:after="0"/>
        <w:rPr>
          <w:rFonts w:cs="Arial"/>
          <w:b/>
        </w:rPr>
      </w:pPr>
    </w:p>
    <w:p w14:paraId="6253D6B8" w14:textId="67F466A3" w:rsidR="00804967" w:rsidRDefault="00804967" w:rsidP="00AC1BE3">
      <w:pPr>
        <w:spacing w:after="0"/>
        <w:rPr>
          <w:rFonts w:cs="Arial"/>
          <w:b/>
        </w:rPr>
      </w:pPr>
      <w:r w:rsidRPr="00804967">
        <w:rPr>
          <w:rFonts w:cs="Arial"/>
          <w:b/>
          <w:vanish/>
        </w:rPr>
        <w:t>#TEXTANF#</w:t>
      </w:r>
      <w:r>
        <w:rPr>
          <w:rFonts w:cs="Arial"/>
          <w:b/>
        </w:rPr>
        <w:t>Biographische Anamnese</w:t>
      </w:r>
    </w:p>
    <w:p w14:paraId="72683547" w14:textId="77777777" w:rsidR="00804967" w:rsidRPr="00804967" w:rsidRDefault="00804967" w:rsidP="00804967">
      <w:r w:rsidRPr="00804967">
        <w:t xml:space="preserve">Frau v.M. sei mit ihrer Schwester bei den Eltern aufgewachsen. Ihre Eltern hätten alles perfekt machen wollen. Gleichzeitig beschreibt sie die Kommunikation als schwierig. Es habe viele Schuldzuweisungen gegeben und Androhung von Liebesentzug. Häufig habe sie die Kommunikation auch als abwertend erlebt ("Du kannst das nicht, du bist zu dumm, Dickerchen"). Zudem sei ihr Erleben häufig invalidiert worden. </w:t>
      </w:r>
      <w:proofErr w:type="spellStart"/>
      <w:r w:rsidRPr="00804967"/>
      <w:proofErr w:type="spellEnd"/>
      <w:r w:rsidRPr="00804967"/>
    </w:p>
    <w:p w14:paraId="42A03FCD" w14:textId="77777777" w:rsidR="00804967" w:rsidRPr="00804967" w:rsidRDefault="00804967" w:rsidP="00804967">
      <w:r w:rsidRPr="00804967">
        <w:t xml:space="preserve"> </w:t>
      </w:r>
    </w:p>
    <w:p w14:paraId="1C9AAFA8" w14:textId="1049771C" w:rsidR="00AC1BE3" w:rsidRDefault="00804967" w:rsidP="00804967">
      <w:pPr>
        <w:rPr>
          <w:rFonts w:cs="Arial"/>
        </w:rPr>
      </w:pPr>
      <w:r w:rsidRPr="00804967">
        <w:t xml:space="preserve">Die Klientin sei verheiratet und lebe mit ihrem Mann zusammen. Mit diesem gebe es zunehmend Konflikte. </w:t>
      </w:r>
      <w:bookmarkEnd w:id="16"/>
    </w:p>
    <w:p w14:paraId="75517620" w14:textId="77777777" w:rsidR="00032BE9" w:rsidRPr="00032BE9" w:rsidRDefault="00032BE9" w:rsidP="00711A0A">
      <w:pPr>
        <w:spacing w:after="0"/>
        <w:rPr>
          <w:rFonts w:cs="Arial"/>
          <w:bCs/>
        </w:rPr>
      </w:pPr>
    </w:p>
    <w:p w14:paraId="512DAF5F" w14:textId="77777777" w:rsidR="009B637F" w:rsidRPr="004E41CF" w:rsidRDefault="009B637F" w:rsidP="00711A0A">
      <w:pPr>
        <w:spacing w:after="0"/>
        <w:rPr>
          <w:rFonts w:cs="Arial"/>
          <w:b/>
          <w:bCs/>
        </w:rPr>
      </w:pPr>
      <w:r w:rsidRPr="004E41CF">
        <w:rPr>
          <w:rFonts w:cs="Arial"/>
          <w:b/>
          <w:bCs/>
        </w:rPr>
        <w:t>Psychischer Befund</w:t>
      </w:r>
    </w:p>
    <w:p w14:paraId="60ADB231" w14:textId="5C955C7D" w:rsidR="007A3D34" w:rsidRPr="00804967" w:rsidRDefault="00804967" w:rsidP="00804967">
      <w:bookmarkStart w:id="17" w:name="T_0129_Befunde_Psychischer_Befund"/>
      <w:r w:rsidRPr="00804967">
        <w:t>Im Gespräch offen, wach, bewusstseinsklar, zu allen Qualitäten orientiert. Konzentration, Merkfähigkeit und Gedächtnis subjektiv gemindert. Auffassung intakt. Formalgedanklich grübelnd, keine Denkverlangsamung, eingeengtes Denken mit Fokus auf Probleme. Keine konkreten Phobien. Versagensängste. Keine Zwänge. Kein Vermeidungsverhalten. Kein Anhalt für Wahn oder Sinnestäuschungen, keine Ich- Störungen. Stimmungslage gedrückt, affektive Schwingungsfähigkeit erhalten bei insgesamt angespannter, verzweifelter, trauriger Affektlage. Subjektiv berichtete häufige Gereiztheit Wut. Freud- Interesselosigkeit. Erschöpfung, eingeschränkte Belastbarkeit. Antrieb reduziert. Hoffnungslosigkeit, Insuffizienzgefühle. Schuldgefühle, Selbstwertgefühl ist niedrig, Gefühlsregulation ist eingeschränkt, Impulskontrolle ist unter hoher Anspannung reduziert. Ambivalenz. Innere Unruhe. Keine zirkadianen Besonderheiten. Ausgeprägte Ein- Durchschlafstörungen. Verbal aggressives Verhalten und selbstverletzendes Verhalten, i.S.v. Beißen, Kratzen oder Schlagen. Sozialer Rückzug. Restriktives Essverhalten mit Heißhungerattacken. Somatisierung, i.S. von Lärmempfindlichkeit und Ohrgeräusche. In der Vergangenheit keinerlei suizidale Handlungen. Lebensüberdrüssige Gedanken, i.S.v. Insuffizienzgefühlen, keine suizidale Handlungsplanung oder Handlungsvorbereitung. Zum Zeitpunkt der Aufnahme von akuter Suizidalität klar distanziert.</w:t>
      </w:r>
      <w:bookmarkEnd w:id="17"/>
    </w:p>
    <w:p w14:paraId="43A223B8" w14:textId="77777777" w:rsidR="004C3EE9" w:rsidRDefault="004C3EE9" w:rsidP="00711A0A">
      <w:pPr>
        <w:spacing w:after="0"/>
        <w:rPr>
          <w:rFonts w:cs="Arial"/>
          <w:bCs/>
        </w:rPr>
      </w:pPr>
    </w:p>
    <w:p w14:paraId="3E412495" w14:textId="77777777" w:rsidR="004C3EE9" w:rsidRPr="004E41CF" w:rsidRDefault="004C3EE9" w:rsidP="00711A0A">
      <w:pPr>
        <w:spacing w:after="0"/>
        <w:rPr>
          <w:rFonts w:cs="Arial"/>
          <w:b/>
          <w:bCs/>
        </w:rPr>
      </w:pPr>
      <w:r w:rsidRPr="004E41CF">
        <w:rPr>
          <w:rFonts w:cs="Arial"/>
          <w:b/>
          <w:bCs/>
        </w:rPr>
        <w:t>Substanzanamnese</w:t>
      </w:r>
    </w:p>
    <w:p w14:paraId="642540B1" w14:textId="6DFC96BB" w:rsidR="00B67B4C" w:rsidRPr="00804967" w:rsidRDefault="00804967" w:rsidP="00804967">
      <w:bookmarkStart w:id="18" w:name="T_0138_Anamnese_Substanzanamnese"/>
      <w:r w:rsidRPr="00804967">
        <w:t>Kein Nikotinkonsum. Alkoholkonsum weniger als einmal im Monat. Kein Hinweis auf aktuellen missbräuchlichen Drogenkonsum oder Abhängigkeitserkrankung. Bis vor 4 Wochen täglich zu hoher Zuckerkonsum.</w:t>
      </w:r>
      <w:bookmarkEnd w:id="18"/>
    </w:p>
    <w:p w14:paraId="042FBAF8" w14:textId="77777777" w:rsidR="00711A0A" w:rsidRDefault="00711A0A" w:rsidP="00711A0A">
      <w:pPr>
        <w:spacing w:after="0"/>
        <w:rPr>
          <w:rFonts w:cs="Arial"/>
          <w:b/>
          <w:bCs/>
        </w:rPr>
      </w:pPr>
    </w:p>
    <w:p w14:paraId="322F3EE8" w14:textId="77777777" w:rsidR="00E62855" w:rsidRPr="004E41CF" w:rsidRDefault="00E62855" w:rsidP="00711A0A">
      <w:pPr>
        <w:spacing w:after="0"/>
        <w:rPr>
          <w:rFonts w:cs="Arial"/>
        </w:rPr>
      </w:pPr>
      <w:r w:rsidRPr="004E41CF">
        <w:rPr>
          <w:rFonts w:cs="Arial"/>
          <w:b/>
        </w:rPr>
        <w:t>Aufnahmemedikation</w:t>
      </w:r>
    </w:p>
    <w:p w14:paraId="1BBFA06C" w14:textId="77777777" w:rsidR="00804967" w:rsidRPr="00804967" w:rsidRDefault="00804967" w:rsidP="00804967">
      <w:bookmarkStart w:id="19" w:name="T_0125_Anamnese_Medikamentenanamnese"/>
      <w:proofErr w:type="spellStart"/>
      <w:r w:rsidRPr="00804967">
        <w:t>Lisdexamphetamin</w:t>
      </w:r>
      <w:proofErr w:type="spellEnd"/>
      <w:r w:rsidRPr="00804967">
        <w:t xml:space="preserve"> seit 8 Monaten, Beginn mit 20 mg, dann Steigerung auf 30 mg, seit heute 40 mg</w:t>
      </w:r>
    </w:p>
    <w:p w14:paraId="61426C3A" w14:textId="77777777" w:rsidR="00804967" w:rsidRPr="00804967" w:rsidRDefault="00804967" w:rsidP="00804967">
      <w:r w:rsidRPr="00804967">
        <w:t xml:space="preserve"> </w:t>
      </w:r>
    </w:p>
    <w:p w14:paraId="598D168F" w14:textId="2180F1E0" w:rsidR="00271237" w:rsidRDefault="00804967" w:rsidP="00804967">
      <w:pPr>
        <w:rPr>
          <w:rFonts w:cs="Arial"/>
        </w:rPr>
      </w:pPr>
      <w:r w:rsidRPr="00804967">
        <w:t>Psychopharmaka in der Vergangenheit: 2024 medikamentöser ADHS-Behandlungsbeginn mit Methylphenidat, initial 5 mg, Steigerung bis 2x 20 mg morgens u. mittags (</w:t>
      </w:r>
      <w:proofErr w:type="spellStart"/>
      <w:r w:rsidRPr="00804967">
        <w:t>Medikinet</w:t>
      </w:r>
      <w:proofErr w:type="spellEnd"/>
      <w:r w:rsidRPr="00804967">
        <w:t xml:space="preserve"> adult)</w:t>
      </w:r>
      <w:bookmarkEnd w:id="19"/>
    </w:p>
    <w:p w14:paraId="14A74258" w14:textId="77777777" w:rsidR="00CC1ADC" w:rsidRPr="000928E7" w:rsidRDefault="00CC1ADC" w:rsidP="00711A0A">
      <w:pPr>
        <w:spacing w:after="0"/>
        <w:rPr>
          <w:rFonts w:cs="Arial"/>
          <w:bCs/>
        </w:rPr>
      </w:pPr>
    </w:p>
    <w:p w14:paraId="6FA8EE00" w14:textId="77777777" w:rsidR="00A155BF" w:rsidRPr="004E41CF" w:rsidRDefault="00D843EB" w:rsidP="00711A0A">
      <w:pPr>
        <w:spacing w:after="0"/>
        <w:rPr>
          <w:rFonts w:cs="Arial"/>
          <w:b/>
          <w:bCs/>
        </w:rPr>
      </w:pPr>
      <w:r w:rsidRPr="004E41CF">
        <w:rPr>
          <w:rFonts w:cs="Arial"/>
          <w:b/>
          <w:bCs/>
        </w:rPr>
        <w:t>Testpsy</w:t>
      </w:r>
      <w:r w:rsidR="00A155BF" w:rsidRPr="004E41CF">
        <w:rPr>
          <w:rFonts w:cs="Arial"/>
          <w:b/>
          <w:bCs/>
        </w:rPr>
        <w:t>chologischer Untersuchungsbefund</w:t>
      </w:r>
    </w:p>
    <w:p w14:paraId="283FF76B" w14:textId="77777777" w:rsidR="00804967" w:rsidRPr="00804967" w:rsidRDefault="00804967" w:rsidP="00804967">
      <w:bookmarkStart w:id="20" w:name="T_0130_Befunde_Neuropsychologische_Diagn"/>
      <w:r w:rsidRPr="00804967">
        <w:t>Das ISR (ICD-10-Symptomrating, Tritt et al., 2008) orientiert sich an der Einteilung im ICD-10 und erfasst die wichtigsten Symptombereiche und deren Intensität (Cut-Off-Werte in Klammern). Auf den verschiedenen Skalen wurden folgende Werte erreicht (</w:t>
      </w:r>
      <w:proofErr w:type="spellStart"/>
      <w:r w:rsidRPr="00804967">
        <w:t>prä</w:t>
      </w:r>
      <w:proofErr w:type="spellEnd"/>
      <w:r w:rsidRPr="00804967">
        <w:t xml:space="preserve">; </w:t>
      </w:r>
      <w:proofErr w:type="spellStart"/>
      <w:r w:rsidRPr="00804967">
        <w:t>post</w:t>
      </w:r>
      <w:proofErr w:type="spellEnd"/>
      <w:r w:rsidRPr="00804967">
        <w:t xml:space="preserve">): </w:t>
      </w:r>
    </w:p>
    <w:p w14:paraId="57D7E28B" w14:textId="77777777" w:rsidR="00804967" w:rsidRPr="00804967" w:rsidRDefault="00804967" w:rsidP="00804967">
      <w:r w:rsidRPr="00804967">
        <w:t xml:space="preserve">Depression: 3.25; (&lt;1: unauffällig; 1-2: leicht erhöht; 2-3: deutlich erhöht; &gt;3: stark erhöht) </w:t>
      </w:r>
    </w:p>
    <w:p w14:paraId="6EA9BB3B" w14:textId="77777777" w:rsidR="00804967" w:rsidRPr="00804967" w:rsidRDefault="00804967" w:rsidP="00804967">
      <w:r w:rsidRPr="00804967">
        <w:t xml:space="preserve">Angst: 1.5; (&lt;1: unauffällig; 1-2: leicht erhöht; 2-3: deutlich erhöht; &gt;3: stark erhöht) </w:t>
      </w:r>
    </w:p>
    <w:p w14:paraId="28BD2673" w14:textId="77777777" w:rsidR="00804967" w:rsidRPr="00804967" w:rsidRDefault="00804967" w:rsidP="00804967">
      <w:r w:rsidRPr="00804967">
        <w:t xml:space="preserve">Zwang: 1.33; (&lt;1: unauffällig; 1-2: leicht erhöht; 2-3: deutlich erhöht; &gt;3: stark erhöht) </w:t>
      </w:r>
    </w:p>
    <w:p w14:paraId="6642A745" w14:textId="77777777" w:rsidR="00804967" w:rsidRPr="00804967" w:rsidRDefault="00804967" w:rsidP="00804967">
      <w:r w:rsidRPr="00804967">
        <w:t xml:space="preserve">Somatisierung: 0.33; (&lt;0,75: unauffällig; 0,75-1,25: leicht erhöht; 1,25-2,67: deutlich erhöht; &gt;2,67: stark erhöht) </w:t>
      </w:r>
    </w:p>
    <w:p w14:paraId="21113A82" w14:textId="77777777" w:rsidR="00804967" w:rsidRPr="00804967" w:rsidRDefault="00804967" w:rsidP="00804967">
      <w:r w:rsidRPr="00804967">
        <w:t xml:space="preserve">Essstörung: 2.33; (&lt;0,67: unauffällig; 0,67-1,5: leicht erhöht; 1,5-2,75: deutlich erhöht; &gt;3: stark erhöht) </w:t>
      </w:r>
    </w:p>
    <w:p w14:paraId="31838560" w14:textId="77777777" w:rsidR="00804967" w:rsidRPr="00804967" w:rsidRDefault="00804967" w:rsidP="00804967">
      <w:r w:rsidRPr="00804967">
        <w:t xml:space="preserve">Gesamtskala: 1.7; (&lt;0,6: unauffällig; 0,6-0,9: leicht erhöht; 0,9-1,7: deutlich erhöht; &gt;1,7 stark erhöht) </w:t>
      </w:r>
    </w:p>
    <w:p w14:paraId="2F2AE80A" w14:textId="77777777" w:rsidR="00804967" w:rsidRPr="00804967" w:rsidRDefault="00804967" w:rsidP="00804967">
      <w:r w:rsidRPr="00804967">
        <w:t xml:space="preserve"> </w:t>
      </w:r>
    </w:p>
    <w:p w14:paraId="5A4EA09E" w14:textId="77777777" w:rsidR="00804967" w:rsidRPr="00804967" w:rsidRDefault="00804967" w:rsidP="00804967">
      <w:r w:rsidRPr="00804967">
        <w:t xml:space="preserve">Im DASS-21 (Depressions-Angst-Stress-Inventar, </w:t>
      </w:r>
      <w:proofErr w:type="spellStart"/>
      <w:r w:rsidRPr="00804967">
        <w:t>Lovibond</w:t>
      </w:r>
      <w:proofErr w:type="spellEnd"/>
      <w:r w:rsidRPr="00804967">
        <w:t>, 1995), einem Selbstbeurteilungsinstrument zur Erfassung von Depression, Angst und Stresserleben wurden nachfolgende Werte erreicht (</w:t>
      </w:r>
      <w:proofErr w:type="spellStart"/>
      <w:r w:rsidRPr="00804967">
        <w:t>prä</w:t>
      </w:r>
      <w:proofErr w:type="spellEnd"/>
      <w:r w:rsidRPr="00804967">
        <w:t xml:space="preserve">; </w:t>
      </w:r>
      <w:proofErr w:type="spellStart"/>
      <w:r w:rsidRPr="00804967">
        <w:t>post</w:t>
      </w:r>
      <w:proofErr w:type="spellEnd"/>
      <w:r w:rsidRPr="00804967">
        <w:t xml:space="preserve">): </w:t>
      </w:r>
    </w:p>
    <w:p w14:paraId="3B14D4BC" w14:textId="77777777" w:rsidR="00804967" w:rsidRPr="00804967" w:rsidRDefault="00804967" w:rsidP="00804967">
      <w:r w:rsidRPr="00804967">
        <w:t xml:space="preserve">Depression: 30; (&lt;10: unauffällig; 10-13: leicht erhöht; 14-20: deutlich erhöht; 21-27: stark erhöht; &gt;28: sehr stark erhöht) </w:t>
      </w:r>
    </w:p>
    <w:p w14:paraId="26394354" w14:textId="77777777" w:rsidR="00804967" w:rsidRPr="00804967" w:rsidRDefault="00804967" w:rsidP="00804967">
      <w:r w:rsidRPr="00804967">
        <w:t xml:space="preserve">Angst: 20; (&lt;8: unauffällig; 8-9: leicht erhöht; 10-14: deutlich erhöht; 15-19: stark erhöht; &gt;19: sehr stark erhöht) </w:t>
      </w:r>
    </w:p>
    <w:p w14:paraId="3EBF7381" w14:textId="7DD8B392" w:rsidR="00DF74DA" w:rsidRDefault="00804967" w:rsidP="00804967">
      <w:pPr>
        <w:rPr>
          <w:rFonts w:cs="Arial"/>
          <w:bCs/>
        </w:rPr>
      </w:pPr>
      <w:r w:rsidRPr="00804967">
        <w:t>Stress: 42; (&lt;15: unauffällig; 15-18: leicht erhöht; 19-25: deutlich erhöht; 26-33: stark erhöht; &gt;33: sehr stark erhöht)</w:t>
      </w:r>
      <w:bookmarkEnd w:id="20"/>
    </w:p>
    <w:p w14:paraId="6FFF5ABE" w14:textId="77777777" w:rsidR="007A3D34" w:rsidRPr="00AF3763" w:rsidRDefault="007A3D34" w:rsidP="00711A0A">
      <w:pPr>
        <w:spacing w:after="0"/>
        <w:rPr>
          <w:rFonts w:cs="Arial"/>
        </w:rPr>
      </w:pPr>
    </w:p>
    <w:p w14:paraId="32491712" w14:textId="77777777" w:rsidR="00D104FA" w:rsidRDefault="00D104FA" w:rsidP="00D104FA">
      <w:pPr>
        <w:spacing w:after="0"/>
        <w:jc w:val="left"/>
        <w:rPr>
          <w:rFonts w:cs="Arial"/>
          <w:b/>
          <w:bCs/>
        </w:rPr>
      </w:pPr>
      <w:r>
        <w:rPr>
          <w:rFonts w:cs="Arial"/>
          <w:b/>
          <w:bCs/>
        </w:rPr>
        <w:t>Beschreibung des therapeutischen Angebotes</w:t>
      </w:r>
    </w:p>
    <w:p w14:paraId="3906E4AE" w14:textId="221D752A" w:rsidR="00D104FA" w:rsidRPr="00804967" w:rsidRDefault="00804967" w:rsidP="00804967">
      <w:bookmarkStart w:id="21" w:name="T_0145_Entlassung_Beschreibung_des_thera"/>
      <w:r w:rsidRPr="00804967">
        <w:t xml:space="preserve">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w:t>
      </w:r>
      <w:r w:rsidRPr="00804967">
        <w:t>die Klientinnen und Klienten dabei, gewünschtes Erleben zieldienlich zu bahnen und selbstwirksam zu gestalten.</w:t>
      </w:r>
      <w:bookmarkEnd w:id="21"/>
      <w:r w:rsidR="00D104FA" w:rsidRPr="00804967">
        <w:t xml:space="preserve"> </w:t>
      </w:r>
    </w:p>
    <w:p w14:paraId="587FCA91" w14:textId="77777777" w:rsidR="00984F23" w:rsidRDefault="00984F23" w:rsidP="00711A0A">
      <w:pPr>
        <w:spacing w:after="0"/>
        <w:rPr>
          <w:b/>
        </w:rPr>
      </w:pPr>
    </w:p>
    <w:p w14:paraId="398AF0F9"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7137FD2C" w14:textId="77777777" w:rsidR="00271237" w:rsidRPr="00727D14" w:rsidRDefault="00271237" w:rsidP="00984F23">
      <w:pPr>
        <w:rPr>
          <w:rFonts w:cs="Arial"/>
        </w:rPr>
      </w:pPr>
    </w:p>
    <w:p w14:paraId="0BF86B29" w14:textId="77777777" w:rsidR="00255374" w:rsidRDefault="00255374" w:rsidP="00984F23">
      <w:pPr>
        <w:rPr>
          <w:rFonts w:cs="Arial"/>
        </w:rPr>
      </w:pPr>
      <w:r>
        <w:rPr>
          <w:rFonts w:cs="Arial"/>
        </w:rPr>
        <w:t>Für Rückfragen stehen wir Ihnen gerne zur Verfügung.</w:t>
      </w:r>
    </w:p>
    <w:p w14:paraId="5433C635" w14:textId="77777777" w:rsidR="00255374" w:rsidRDefault="00255374" w:rsidP="00984F23">
      <w:pPr>
        <w:rPr>
          <w:rFonts w:cs="Arial"/>
        </w:rPr>
      </w:pPr>
    </w:p>
    <w:p w14:paraId="6147AF93" w14:textId="77777777" w:rsidR="00A84C1E" w:rsidRPr="00A84C1E" w:rsidRDefault="00A84C1E" w:rsidP="00984F23">
      <w:pPr>
        <w:rPr>
          <w:rFonts w:cs="Arial"/>
        </w:rPr>
      </w:pPr>
      <w:r w:rsidRPr="00A84C1E">
        <w:rPr>
          <w:rFonts w:cs="Arial"/>
        </w:rPr>
        <w:t>Mit freundlichem Gruß</w:t>
      </w:r>
    </w:p>
    <w:p w14:paraId="16278FD1" w14:textId="77777777" w:rsidR="00A55D06" w:rsidRDefault="00A55D06" w:rsidP="00984F23"/>
    <w:p w14:paraId="06C5109B" w14:textId="77777777" w:rsidR="00255374" w:rsidRDefault="00255374" w:rsidP="00984F23"/>
    <w:p w14:paraId="511ACF51" w14:textId="77777777" w:rsidR="00255374" w:rsidRDefault="00255374" w:rsidP="00984F23"/>
    <w:tbl>
      <w:tblPr>
        <w:tblW w:w="0" w:type="auto"/>
        <w:tblCellMar>
          <w:left w:w="0" w:type="dxa"/>
          <w:right w:w="0" w:type="dxa"/>
        </w:tblCellMar>
        <w:tblLook w:val="01E0" w:firstRow="1" w:lastRow="1" w:firstColumn="1" w:lastColumn="1" w:noHBand="0" w:noVBand="0"/>
      </w:tblPr>
      <w:tblGrid>
        <w:gridCol w:w="3439"/>
        <w:gridCol w:w="3081"/>
      </w:tblGrid>
      <w:tr w:rsidR="00B94BBD" w:rsidRPr="00B94BBD" w14:paraId="351D5F3D" w14:textId="77777777" w:rsidTr="00B94BBD">
        <w:tc>
          <w:tcPr>
            <w:tcW w:w="3439" w:type="dxa"/>
          </w:tcPr>
          <w:p w14:paraId="0C903B6F" w14:textId="234D6F0D" w:rsidR="00B94BBD" w:rsidRPr="00B94BBD" w:rsidRDefault="00804967" w:rsidP="00B94BBD">
            <w:pPr>
              <w:rPr>
                <w:lang w:val="en-US"/>
              </w:rPr>
            </w:pPr>
            <w:bookmarkStart w:id="22" w:name="S_02Therapeut1VollerName"/>
            <w:r>
              <w:rPr>
                <w:lang w:val="en-US"/>
              </w:rPr>
              <w:t>Dr. med. Ulrich Musterberg</w:t>
            </w:r>
            <w:bookmarkEnd w:id="22"/>
          </w:p>
          <w:p w14:paraId="1444BF1C" w14:textId="10D49782" w:rsidR="00B94BBD" w:rsidRPr="00B94BBD" w:rsidRDefault="00804967" w:rsidP="00B94BBD">
            <w:pPr>
              <w:rPr>
                <w:sz w:val="18"/>
                <w:szCs w:val="20"/>
                <w:lang w:val="en-US"/>
              </w:rPr>
            </w:pPr>
            <w:bookmarkStart w:id="23" w:name="S_02Therapeut1Position1"/>
            <w:r>
              <w:rPr>
                <w:sz w:val="18"/>
                <w:szCs w:val="20"/>
                <w:lang w:val="en-US"/>
              </w:rPr>
              <w:t xml:space="preserve">FA für </w:t>
            </w:r>
            <w:proofErr w:type="spellStart"/>
            <w:r>
              <w:rPr>
                <w:sz w:val="18"/>
                <w:szCs w:val="20"/>
                <w:lang w:val="en-US"/>
              </w:rPr>
              <w:t>Innere</w:t>
            </w:r>
            <w:proofErr w:type="spellEnd"/>
            <w:r>
              <w:rPr>
                <w:sz w:val="18"/>
                <w:szCs w:val="20"/>
                <w:lang w:val="en-US"/>
              </w:rPr>
              <w:t xml:space="preserve"> </w:t>
            </w:r>
            <w:proofErr w:type="spellStart"/>
            <w:r>
              <w:rPr>
                <w:sz w:val="18"/>
                <w:szCs w:val="20"/>
                <w:lang w:val="en-US"/>
              </w:rPr>
              <w:t>Medizin</w:t>
            </w:r>
            <w:bookmarkEnd w:id="23"/>
            <w:proofErr w:type="spellEnd"/>
          </w:p>
          <w:p w14:paraId="2C6447FA" w14:textId="46C5225B" w:rsidR="00B94BBD" w:rsidRPr="00B94BBD" w:rsidRDefault="00B94BBD" w:rsidP="00B94BBD">
            <w:pPr>
              <w:rPr>
                <w:sz w:val="18"/>
                <w:szCs w:val="20"/>
                <w:lang w:val="en-US"/>
              </w:rPr>
            </w:pPr>
            <w:bookmarkStart w:id="24" w:name="S_02Therapeut1Position2"/>
            <w:bookmarkEnd w:id="24"/>
          </w:p>
          <w:p w14:paraId="1E29FB25" w14:textId="13C3C584" w:rsidR="00B94BBD" w:rsidRPr="00B94BBD" w:rsidRDefault="00B94BBD" w:rsidP="00B94BBD">
            <w:pPr>
              <w:rPr>
                <w:sz w:val="18"/>
                <w:szCs w:val="20"/>
                <w:lang w:val="en-US"/>
              </w:rPr>
            </w:pPr>
            <w:bookmarkStart w:id="25" w:name="S_02Therapeut1Position3"/>
            <w:bookmarkEnd w:id="25"/>
          </w:p>
          <w:p w14:paraId="4B946C32" w14:textId="587D253B" w:rsidR="00B94BBD" w:rsidRPr="00B94BBD" w:rsidRDefault="00B94BBD" w:rsidP="00B94BBD">
            <w:pPr>
              <w:rPr>
                <w:sz w:val="18"/>
                <w:szCs w:val="20"/>
                <w:lang w:val="en-US"/>
              </w:rPr>
            </w:pPr>
            <w:bookmarkStart w:id="26" w:name="S_02Therapeut1Position4"/>
            <w:bookmarkEnd w:id="26"/>
          </w:p>
          <w:p w14:paraId="18078505" w14:textId="77777777" w:rsidR="00B94BBD" w:rsidRPr="00B94BBD" w:rsidRDefault="00B94BBD" w:rsidP="00B94BBD">
            <w:pPr>
              <w:rPr>
                <w:lang w:val="en-US"/>
              </w:rPr>
            </w:pPr>
          </w:p>
          <w:p w14:paraId="7386D5E6" w14:textId="77777777" w:rsidR="00B94BBD" w:rsidRPr="00B94BBD" w:rsidRDefault="00B94BBD" w:rsidP="00B94BBD">
            <w:pPr>
              <w:rPr>
                <w:lang w:val="en-US"/>
              </w:rPr>
            </w:pPr>
          </w:p>
        </w:tc>
        <w:tc>
          <w:tcPr>
            <w:tcW w:w="3081" w:type="dxa"/>
            <w:hideMark/>
          </w:tcPr>
          <w:p w14:paraId="16C8C487" w14:textId="728ACF16" w:rsidR="00B94BBD" w:rsidRPr="00B94BBD" w:rsidRDefault="00804967" w:rsidP="00B94BBD">
            <w:bookmarkStart w:id="27" w:name="S_02Therapeut2VollerName"/>
            <w:r>
              <w:t>Jana Musterwiese</w:t>
            </w:r>
            <w:bookmarkEnd w:id="27"/>
            <w:r w:rsidR="005E24F1"/>
          </w:p>
          <w:p w14:paraId="2F283F25" w14:textId="55222DA4" w:rsidR="00B94BBD" w:rsidRPr="00B94BBD" w:rsidRDefault="00804967" w:rsidP="00B94BBD">
            <w:pPr>
              <w:rPr>
                <w:sz w:val="18"/>
                <w:szCs w:val="20"/>
                <w:lang w:val="en-US"/>
              </w:rPr>
            </w:pPr>
            <w:bookmarkStart w:id="28" w:name="S_02Therapeut2Position1"/>
            <w:proofErr w:type="spellStart"/>
            <w:r>
              <w:rPr>
                <w:sz w:val="18"/>
                <w:szCs w:val="20"/>
                <w:lang w:val="en-US"/>
              </w:rPr>
              <w:t>Psychologische</w:t>
            </w:r>
            <w:proofErr w:type="spellEnd"/>
            <w:r>
              <w:rPr>
                <w:sz w:val="18"/>
                <w:szCs w:val="20"/>
                <w:lang w:val="en-US"/>
              </w:rPr>
              <w:t xml:space="preserve"> </w:t>
            </w:r>
            <w:proofErr w:type="spellStart"/>
            <w:r>
              <w:rPr>
                <w:sz w:val="18"/>
                <w:szCs w:val="20"/>
                <w:lang w:val="en-US"/>
              </w:rPr>
              <w:t>Psychotherapeutin</w:t>
            </w:r>
            <w:bookmarkEnd w:id="28"/>
            <w:proofErr w:type="spellEnd"/>
          </w:p>
          <w:p w14:paraId="360B2896" w14:textId="1B3DC106" w:rsidR="00B94BBD" w:rsidRPr="00B94BBD" w:rsidRDefault="00B94BBD" w:rsidP="00B94BBD">
            <w:pPr>
              <w:rPr>
                <w:sz w:val="18"/>
                <w:szCs w:val="20"/>
                <w:lang w:val="en-US"/>
              </w:rPr>
            </w:pPr>
            <w:bookmarkStart w:id="29" w:name="S_02Therapeut2Position2"/>
            <w:bookmarkEnd w:id="29"/>
          </w:p>
          <w:p w14:paraId="6520DA88" w14:textId="2B22D1DB" w:rsidR="00B94BBD" w:rsidRPr="00B94BBD" w:rsidRDefault="00B94BBD" w:rsidP="00B94BBD">
            <w:pPr>
              <w:rPr>
                <w:sz w:val="18"/>
                <w:szCs w:val="20"/>
                <w:lang w:val="en-US"/>
              </w:rPr>
            </w:pPr>
            <w:bookmarkStart w:id="30" w:name="S_02Therapeut2Position3"/>
            <w:bookmarkEnd w:id="30"/>
          </w:p>
          <w:p w14:paraId="386C7DA8" w14:textId="71D98DC1" w:rsidR="00B94BBD" w:rsidRPr="00B94BBD" w:rsidRDefault="00B94BBD" w:rsidP="00B94BBD">
            <w:pPr>
              <w:rPr>
                <w:lang w:val="en-US"/>
              </w:rPr>
            </w:pPr>
            <w:bookmarkStart w:id="31" w:name="S_02Therapeut2Position4"/>
            <w:bookmarkEnd w:id="31"/>
          </w:p>
        </w:tc>
      </w:tr>
    </w:tbl>
    <w:p w14:paraId="42DB6C65" w14:textId="77777777" w:rsidR="00B94BBD" w:rsidRPr="00B94BBD" w:rsidRDefault="00B94BBD" w:rsidP="00B94BBD"/>
    <w:p w14:paraId="76DA323C" w14:textId="77777777" w:rsidR="00B94BBD" w:rsidRPr="00B94BBD" w:rsidRDefault="00B94BBD" w:rsidP="00B94BBD"/>
    <w:p w14:paraId="2BC615F1" w14:textId="4462E5A3" w:rsidR="00B94BBD" w:rsidRPr="00B94BBD" w:rsidRDefault="00804967" w:rsidP="00B94BBD">
      <w:bookmarkStart w:id="32" w:name="S_02Therapeut0VollerName"/>
      <w:r>
        <w:t>Dr. med. Jenny Neuber</w:t>
      </w:r>
      <w:bookmarkEnd w:id="32"/>
    </w:p>
    <w:p w14:paraId="694498FD" w14:textId="2F1CD8A4" w:rsidR="00B94BBD" w:rsidRPr="00B94BBD" w:rsidRDefault="00804967" w:rsidP="00B94BBD">
      <w:pPr>
        <w:rPr>
          <w:sz w:val="18"/>
          <w:szCs w:val="20"/>
        </w:rPr>
      </w:pPr>
      <w:bookmarkStart w:id="33" w:name="S_02Therapeut0Position1"/>
      <w:r>
        <w:rPr>
          <w:sz w:val="18"/>
          <w:szCs w:val="20"/>
        </w:rPr>
        <w:t>FÄ für Innere und Allgemeinmedizin</w:t>
      </w:r>
      <w:bookmarkEnd w:id="33"/>
    </w:p>
    <w:p w14:paraId="07AE04F8" w14:textId="777CA5FB" w:rsidR="00B94BBD" w:rsidRPr="00B94BBD" w:rsidRDefault="00804967" w:rsidP="00B94BBD">
      <w:pPr>
        <w:rPr>
          <w:sz w:val="18"/>
          <w:szCs w:val="20"/>
        </w:rPr>
      </w:pPr>
      <w:bookmarkStart w:id="34" w:name="S_02Therapeut0Position2"/>
      <w:r>
        <w:rPr>
          <w:sz w:val="18"/>
          <w:szCs w:val="20"/>
        </w:rPr>
        <w:t>Ärztliche Psychotherapeutin</w:t>
      </w:r>
      <w:bookmarkEnd w:id="34"/>
    </w:p>
    <w:p w14:paraId="3A015684" w14:textId="6DDAD2F2" w:rsidR="00B94BBD" w:rsidRPr="00B94BBD" w:rsidRDefault="00804967" w:rsidP="00B94BBD">
      <w:pPr>
        <w:rPr>
          <w:sz w:val="18"/>
          <w:szCs w:val="20"/>
        </w:rPr>
      </w:pPr>
      <w:bookmarkStart w:id="35" w:name="S_02Therapeut0Position3"/>
      <w:r>
        <w:rPr>
          <w:sz w:val="18"/>
          <w:szCs w:val="20"/>
        </w:rPr>
        <w:t>Chefärztin</w:t>
      </w:r>
      <w:bookmarkEnd w:id="35"/>
    </w:p>
    <w:p w14:paraId="6060D72C" w14:textId="7EDB8100" w:rsidR="00B94BBD" w:rsidRPr="00B94BBD" w:rsidRDefault="00B94BBD" w:rsidP="00B94BBD">
      <w:pPr>
        <w:rPr>
          <w:sz w:val="18"/>
          <w:szCs w:val="20"/>
        </w:rPr>
      </w:pPr>
      <w:bookmarkStart w:id="36" w:name="S_02Therapeut0Position4"/>
      <w:bookmarkEnd w:id="36"/>
    </w:p>
    <w:p w14:paraId="7E2BAF49"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ED86" w14:textId="77777777" w:rsidR="00FD0E08" w:rsidRDefault="00FD0E08">
      <w:r>
        <w:separator/>
      </w:r>
    </w:p>
  </w:endnote>
  <w:endnote w:type="continuationSeparator" w:id="0">
    <w:p w14:paraId="4B77E464" w14:textId="77777777" w:rsidR="00FD0E08" w:rsidRDefault="00FD0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EB83" w14:textId="238D3A77" w:rsidR="00E35BC4" w:rsidRDefault="000A6065">
    <w:pPr>
      <w:pStyle w:val="Fuzeile"/>
    </w:pPr>
    <w:r>
      <w:rPr>
        <w:noProof/>
      </w:rPr>
      <mc:AlternateContent>
        <mc:Choice Requires="wps">
          <w:drawing>
            <wp:anchor distT="0" distB="0" distL="114300" distR="114300" simplePos="0" relativeHeight="251656192" behindDoc="1" locked="1" layoutInCell="1" allowOverlap="1" wp14:anchorId="672222E0" wp14:editId="028AD800">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754C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222E0"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5AE754C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4379" w14:textId="7838F36B" w:rsidR="00E35BC4" w:rsidRDefault="000A6065">
    <w:pPr>
      <w:pStyle w:val="Fuzeile"/>
    </w:pPr>
    <w:r>
      <w:rPr>
        <w:noProof/>
      </w:rPr>
      <w:drawing>
        <wp:anchor distT="0" distB="0" distL="114300" distR="114300" simplePos="0" relativeHeight="251661312" behindDoc="1" locked="0" layoutInCell="1" allowOverlap="1" wp14:anchorId="4D77C052" wp14:editId="4E64485D">
          <wp:simplePos x="0" y="0"/>
          <wp:positionH relativeFrom="page">
            <wp:posOffset>5419090</wp:posOffset>
          </wp:positionH>
          <wp:positionV relativeFrom="page">
            <wp:posOffset>6177280</wp:posOffset>
          </wp:positionV>
          <wp:extent cx="1724025" cy="3933825"/>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39338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B0D0" w14:textId="77777777" w:rsidR="00FD0E08" w:rsidRDefault="00FD0E08">
      <w:r>
        <w:separator/>
      </w:r>
    </w:p>
  </w:footnote>
  <w:footnote w:type="continuationSeparator" w:id="0">
    <w:p w14:paraId="7E218B9A" w14:textId="77777777" w:rsidR="00FD0E08" w:rsidRDefault="00FD0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4389" w14:textId="7E52206E" w:rsidR="00E048FC" w:rsidRDefault="000A6065">
    <w:pPr>
      <w:pStyle w:val="Kopfzeile"/>
    </w:pPr>
    <w:r>
      <w:rPr>
        <w:noProof/>
      </w:rPr>
      <w:drawing>
        <wp:anchor distT="0" distB="0" distL="114300" distR="114300" simplePos="0" relativeHeight="251660288" behindDoc="0" locked="1" layoutInCell="1" allowOverlap="1" wp14:anchorId="39FAD74B" wp14:editId="7B6C219B">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1D2D" w14:textId="2308521A" w:rsidR="00A561AC" w:rsidRDefault="000A6065">
    <w:pPr>
      <w:pStyle w:val="Kopfzeile"/>
    </w:pPr>
    <w:r>
      <w:rPr>
        <w:noProof/>
      </w:rPr>
      <w:drawing>
        <wp:anchor distT="0" distB="0" distL="114300" distR="114300" simplePos="0" relativeHeight="251659264" behindDoc="0" locked="1" layoutInCell="1" allowOverlap="1" wp14:anchorId="23A0D8EC" wp14:editId="227CA666">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6CAE9EA3" wp14:editId="3839D7F7">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0208C94E" wp14:editId="54D550EE">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1" locked="0" layoutInCell="1" allowOverlap="0" wp14:anchorId="261F7301" wp14:editId="50E01B56">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42176"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F7301"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39542176"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5168" behindDoc="0" locked="1" layoutInCell="1" allowOverlap="1" wp14:anchorId="1F8BB3A7" wp14:editId="2FA9F6F7">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CE1FB" w14:textId="1D2C35AC" w:rsidR="00A561AC" w:rsidRDefault="000A6065" w:rsidP="00A561AC">
                          <w:r>
                            <w:rPr>
                              <w:noProof/>
                            </w:rPr>
                            <w:drawing>
                              <wp:inline distT="0" distB="0" distL="0" distR="0" wp14:anchorId="578C7BEF" wp14:editId="47B8F217">
                                <wp:extent cx="2160270" cy="85725"/>
                                <wp:effectExtent l="0" t="0" r="0" b="0"/>
                                <wp:docPr id="1780914096"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F8BB3A7" id="_x0000_t202" coordsize="21600,21600" o:spt="202" path="m,l,21600r21600,l21600,xe">
              <v:stroke joinstyle="miter"/>
              <v:path gradientshapeok="t" o:connecttype="rect"/>
            </v:shapetype>
            <v:shape id="Text Box 2" o:spid="_x0000_s1029" type="#_x0000_t202" style="position:absolute;left:0;text-align:left;margin-left:65.2pt;margin-top:130.1pt;width:324pt;height:1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391CE1FB" w14:textId="1D2C35AC" w:rsidR="00A561AC" w:rsidRDefault="000A6065" w:rsidP="00A561AC">
                    <w:r>
                      <w:rPr>
                        <w:noProof/>
                      </w:rPr>
                      <w:drawing>
                        <wp:inline distT="0" distB="0" distL="0" distR="0" wp14:anchorId="578C7BEF" wp14:editId="47B8F217">
                          <wp:extent cx="2160270" cy="85725"/>
                          <wp:effectExtent l="0" t="0" r="0" b="0"/>
                          <wp:docPr id="1780914096"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15DC5D58"/>
    <w:multiLevelType w:val="hybridMultilevel"/>
    <w:tmpl w:val="E90C0A88"/>
    <w:lvl w:ilvl="0" w:tplc="1ADCF22A">
      <w:numFmt w:val="bullet"/>
      <w:lvlText w:val="-"/>
      <w:lvlJc w:val="left"/>
      <w:pPr>
        <w:ind w:left="420" w:hanging="42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77583D91"/>
    <w:multiLevelType w:val="hybridMultilevel"/>
    <w:tmpl w:val="62AE04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62260960">
    <w:abstractNumId w:val="0"/>
  </w:num>
  <w:num w:numId="2" w16cid:durableId="642389221">
    <w:abstractNumId w:val="1"/>
  </w:num>
  <w:num w:numId="3" w16cid:durableId="1577783873">
    <w:abstractNumId w:val="3"/>
  </w:num>
  <w:num w:numId="4" w16cid:durableId="1908765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8121"/>
    <w:docVar w:name="Aufnahmetag" w:val="31.12.2025"/>
    <w:docVar w:name="BSO999929" w:val="42e3dd80-e728-4f74-a94e-e17458aaff87"/>
    <w:docVar w:name="Entlassungstag" w:val="-"/>
    <w:docVar w:name="EntlassungstagMinus1" w:val="-"/>
    <w:docVar w:name="GeplanterStandort_StandortBereich" w:val="-"/>
    <w:docVar w:name="GeplanterStandort_Standortkürzel" w:val="-"/>
    <w:docVar w:name="Geschlecht_Adr_abweichender_Empfänger" w:val="-"/>
    <w:docVar w:name="Geschlecht_Adr_Angehöriger" w:val="m"/>
    <w:docVar w:name="Geschlecht_Adr_Einweisender_Arzt" w:val="w"/>
    <w:docVar w:name="Geschlecht_Adr_Hausarzt" w:val="m"/>
    <w:docVar w:name="Geschlecht_Adr_Patient" w:val="w"/>
    <w:docVar w:name="Geschlecht_BEZUGSTHERAPEUT" w:val="w"/>
    <w:docVar w:name="Geschlecht_THERAPEUT0" w:val="w"/>
    <w:docVar w:name="Geschlecht_THERAPEUT1" w:val="m"/>
    <w:docVar w:name="Geschlecht_THERAPEUT2" w:val="w"/>
    <w:docVar w:name="Geschlecht_THERAPEUT3" w:val="w"/>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FD0E08"/>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A6065"/>
    <w:rsid w:val="000C2657"/>
    <w:rsid w:val="000C7146"/>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C27DB"/>
    <w:rsid w:val="002F47AD"/>
    <w:rsid w:val="002F4973"/>
    <w:rsid w:val="00313AD4"/>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D00F1"/>
    <w:rsid w:val="004D3C93"/>
    <w:rsid w:val="004E3B6D"/>
    <w:rsid w:val="004E41CF"/>
    <w:rsid w:val="004F0DF3"/>
    <w:rsid w:val="00500D52"/>
    <w:rsid w:val="00512D62"/>
    <w:rsid w:val="0054321B"/>
    <w:rsid w:val="0055339A"/>
    <w:rsid w:val="00555C69"/>
    <w:rsid w:val="00564489"/>
    <w:rsid w:val="0056464F"/>
    <w:rsid w:val="00564F52"/>
    <w:rsid w:val="00582784"/>
    <w:rsid w:val="00586848"/>
    <w:rsid w:val="005B0033"/>
    <w:rsid w:val="005C7129"/>
    <w:rsid w:val="005D4A70"/>
    <w:rsid w:val="005D795E"/>
    <w:rsid w:val="005E24F1"/>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90ACF"/>
    <w:rsid w:val="006A326D"/>
    <w:rsid w:val="006B6505"/>
    <w:rsid w:val="006C2409"/>
    <w:rsid w:val="006C3642"/>
    <w:rsid w:val="006E1085"/>
    <w:rsid w:val="006E7263"/>
    <w:rsid w:val="00711A0A"/>
    <w:rsid w:val="00723E77"/>
    <w:rsid w:val="00725FC5"/>
    <w:rsid w:val="00727D14"/>
    <w:rsid w:val="00746559"/>
    <w:rsid w:val="00746DF5"/>
    <w:rsid w:val="007557CB"/>
    <w:rsid w:val="00763AAE"/>
    <w:rsid w:val="0076505E"/>
    <w:rsid w:val="00767A80"/>
    <w:rsid w:val="007849A2"/>
    <w:rsid w:val="007968C2"/>
    <w:rsid w:val="007968E9"/>
    <w:rsid w:val="007A3D34"/>
    <w:rsid w:val="007C0330"/>
    <w:rsid w:val="007D3217"/>
    <w:rsid w:val="007F363E"/>
    <w:rsid w:val="008012A5"/>
    <w:rsid w:val="00804967"/>
    <w:rsid w:val="0081166E"/>
    <w:rsid w:val="00812DDA"/>
    <w:rsid w:val="0082599D"/>
    <w:rsid w:val="008259F6"/>
    <w:rsid w:val="00827A48"/>
    <w:rsid w:val="00836E13"/>
    <w:rsid w:val="00841798"/>
    <w:rsid w:val="00851D45"/>
    <w:rsid w:val="008631F3"/>
    <w:rsid w:val="00865555"/>
    <w:rsid w:val="00865FED"/>
    <w:rsid w:val="008675FC"/>
    <w:rsid w:val="00872400"/>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B637F"/>
    <w:rsid w:val="009D42A7"/>
    <w:rsid w:val="009D7ABB"/>
    <w:rsid w:val="009F4DDE"/>
    <w:rsid w:val="00A104E4"/>
    <w:rsid w:val="00A155BF"/>
    <w:rsid w:val="00A25F50"/>
    <w:rsid w:val="00A32CB7"/>
    <w:rsid w:val="00A55D06"/>
    <w:rsid w:val="00A561AC"/>
    <w:rsid w:val="00A62686"/>
    <w:rsid w:val="00A818E2"/>
    <w:rsid w:val="00A83546"/>
    <w:rsid w:val="00A84C1E"/>
    <w:rsid w:val="00A86AA7"/>
    <w:rsid w:val="00AB4B5F"/>
    <w:rsid w:val="00AB5D70"/>
    <w:rsid w:val="00AB64CE"/>
    <w:rsid w:val="00AC0FD9"/>
    <w:rsid w:val="00AC1BE3"/>
    <w:rsid w:val="00AD4E56"/>
    <w:rsid w:val="00AE148C"/>
    <w:rsid w:val="00AE17A3"/>
    <w:rsid w:val="00AE7914"/>
    <w:rsid w:val="00AF3763"/>
    <w:rsid w:val="00AF79CD"/>
    <w:rsid w:val="00B0378F"/>
    <w:rsid w:val="00B12EBF"/>
    <w:rsid w:val="00B30CE9"/>
    <w:rsid w:val="00B67B4C"/>
    <w:rsid w:val="00B9469F"/>
    <w:rsid w:val="00B94BBD"/>
    <w:rsid w:val="00B97D0E"/>
    <w:rsid w:val="00BE287D"/>
    <w:rsid w:val="00C03CD1"/>
    <w:rsid w:val="00C26015"/>
    <w:rsid w:val="00C32313"/>
    <w:rsid w:val="00C32654"/>
    <w:rsid w:val="00C41A87"/>
    <w:rsid w:val="00C54F05"/>
    <w:rsid w:val="00C566D7"/>
    <w:rsid w:val="00C57314"/>
    <w:rsid w:val="00C702C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64617"/>
    <w:rsid w:val="00F74BDD"/>
    <w:rsid w:val="00FA001A"/>
    <w:rsid w:val="00FA3396"/>
    <w:rsid w:val="00FB3D22"/>
    <w:rsid w:val="00FB5DB1"/>
    <w:rsid w:val="00FC67C5"/>
    <w:rsid w:val="00FD0E08"/>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633384CE"/>
  <w15:chartTrackingRefBased/>
  <w15:docId w15:val="{ACF4B850-E9C8-4867-9FFD-92E456D2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819535756">
      <w:bodyDiv w:val="1"/>
      <w:marLeft w:val="0"/>
      <w:marRight w:val="0"/>
      <w:marTop w:val="0"/>
      <w:marBottom w:val="0"/>
      <w:divBdr>
        <w:top w:val="none" w:sz="0" w:space="0" w:color="auto"/>
        <w:left w:val="none" w:sz="0" w:space="0" w:color="auto"/>
        <w:bottom w:val="none" w:sz="0" w:space="0" w:color="auto"/>
        <w:right w:val="none" w:sz="0" w:space="0" w:color="auto"/>
      </w:divBdr>
    </w:div>
    <w:div w:id="838227826">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5</Pages>
  <Words>1006</Words>
  <Characters>7592</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Jana Musterwiese</dc:creator>
  <cp:keywords/>
  <cp:lastModifiedBy>Carsten Musterweg</cp:lastModifiedBy>
  <cp:revision>2</cp:revision>
  <cp:lastPrinted>2007-07-30T16:18:00Z</cp:lastPrinted>
  <dcterms:created xsi:type="dcterms:W3CDTF">2026-03-25T20:22:00Z</dcterms:created>
  <dcterms:modified xsi:type="dcterms:W3CDTF">2026-03-25T20:22:00Z</dcterms:modified>
</cp:coreProperties>
</file>